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ED6E2B1">
      <w:pPr>
        <w:jc w:val="center"/>
        <w:rPr>
          <w:rFonts w:ascii="微软雅黑" w:hAnsi="微软雅黑" w:eastAsia="微软雅黑" w:cs="Arial"/>
          <w:b/>
          <w:bCs/>
          <w:sz w:val="44"/>
          <w:szCs w:val="32"/>
          <w:lang w:bidi="en-US"/>
        </w:rPr>
      </w:pPr>
      <w:r>
        <w:rPr>
          <w:rFonts w:hint="eastAsia" w:ascii="微软雅黑" w:hAnsi="微软雅黑" w:eastAsia="微软雅黑" w:cs="Arial"/>
          <w:b/>
          <w:bCs/>
          <w:sz w:val="44"/>
          <w:szCs w:val="32"/>
          <w:lang w:bidi="en-US"/>
        </w:rPr>
        <w:t>夏日回响活动剧情演出</w:t>
      </w:r>
      <w:r>
        <w:rPr>
          <w:rFonts w:ascii="微软雅黑" w:hAnsi="微软雅黑" w:eastAsia="微软雅黑" w:cs="Arial"/>
          <w:b/>
          <w:bCs/>
          <w:sz w:val="44"/>
          <w:szCs w:val="32"/>
          <w:lang w:bidi="en-US"/>
        </w:rPr>
        <w:t>流程</w:t>
      </w:r>
    </w:p>
    <w:p w14:paraId="14C39E09">
      <w:pPr>
        <w:rPr>
          <w:rFonts w:ascii="微软雅黑" w:hAnsi="微软雅黑" w:eastAsia="微软雅黑"/>
          <w:b/>
          <w:bCs/>
        </w:rPr>
      </w:pPr>
      <w:r>
        <w:rPr>
          <w:rFonts w:hint="eastAsia" w:ascii="微软雅黑" w:hAnsi="微软雅黑" w:eastAsia="微软雅黑"/>
          <w:b/>
          <w:bCs/>
        </w:rPr>
        <w:t>目录：</w:t>
      </w:r>
    </w:p>
    <w:p w14:paraId="56BEC62A">
      <w:pPr>
        <w:pStyle w:val="24"/>
        <w:rPr>
          <w:rFonts w:asciiTheme="minorHAnsi" w:hAnsiTheme="minorHAnsi" w:eastAsiaTheme="minorEastAsia" w:cstheme="minorBidi"/>
          <w:b w:val="0"/>
          <w:bCs w:val="0"/>
          <w:caps w:val="0"/>
          <w:sz w:val="21"/>
          <w:szCs w:val="22"/>
        </w:rPr>
      </w:pPr>
      <w:r>
        <w:rPr>
          <w:rFonts w:ascii="微软雅黑" w:hAnsi="微软雅黑" w:eastAsia="微软雅黑"/>
        </w:rPr>
        <w:fldChar w:fldCharType="begin"/>
      </w:r>
      <w:r>
        <w:rPr>
          <w:rFonts w:ascii="微软雅黑" w:hAnsi="微软雅黑" w:eastAsia="微软雅黑"/>
        </w:rPr>
        <w:instrText xml:space="preserve"> TOC </w:instrText>
      </w:r>
      <w:r>
        <w:rPr>
          <w:rFonts w:hint="eastAsia" w:ascii="微软雅黑" w:hAnsi="微软雅黑" w:eastAsia="微软雅黑"/>
        </w:rPr>
        <w:instrText xml:space="preserve">\o "2-7" \h \z \t "标题 1,1"</w:instrText>
      </w:r>
      <w:r>
        <w:rPr>
          <w:rFonts w:ascii="微软雅黑" w:hAnsi="微软雅黑" w:eastAsia="微软雅黑"/>
        </w:rPr>
        <w:instrText xml:space="preserve"> </w:instrText>
      </w:r>
      <w:r>
        <w:rPr>
          <w:rFonts w:ascii="微软雅黑" w:hAnsi="微软雅黑" w:eastAsia="微软雅黑"/>
        </w:rPr>
        <w:fldChar w:fldCharType="separate"/>
      </w:r>
      <w:r>
        <w:fldChar w:fldCharType="begin"/>
      </w:r>
      <w:r>
        <w:instrText xml:space="preserve"> HYPERLINK \l "_Toc109147804" </w:instrText>
      </w:r>
      <w:r>
        <w:fldChar w:fldCharType="separate"/>
      </w:r>
      <w:r>
        <w:rPr>
          <w:rStyle w:val="37"/>
        </w:rPr>
        <w:t>1</w:t>
      </w:r>
      <w:r>
        <w:rPr>
          <w:rFonts w:asciiTheme="minorHAnsi" w:hAnsiTheme="minorHAnsi" w:eastAsiaTheme="minorEastAsia" w:cstheme="minorBidi"/>
          <w:b w:val="0"/>
          <w:bCs w:val="0"/>
          <w:caps w:val="0"/>
          <w:sz w:val="21"/>
          <w:szCs w:val="22"/>
        </w:rPr>
        <w:tab/>
      </w:r>
      <w:r>
        <w:rPr>
          <w:rStyle w:val="37"/>
          <w:rFonts w:ascii="微软雅黑" w:hAnsi="微软雅黑" w:eastAsia="微软雅黑"/>
        </w:rPr>
        <w:t>修改列表</w:t>
      </w:r>
      <w:r>
        <w:tab/>
      </w:r>
      <w:r>
        <w:fldChar w:fldCharType="begin"/>
      </w:r>
      <w:r>
        <w:instrText xml:space="preserve"> PAGEREF _Toc109147804 \h </w:instrText>
      </w:r>
      <w:r>
        <w:fldChar w:fldCharType="separate"/>
      </w:r>
      <w:r>
        <w:t>3</w:t>
      </w:r>
      <w:r>
        <w:fldChar w:fldCharType="end"/>
      </w:r>
      <w:r>
        <w:fldChar w:fldCharType="end"/>
      </w:r>
    </w:p>
    <w:p w14:paraId="6FC52813">
      <w:pPr>
        <w:pStyle w:val="24"/>
        <w:rPr>
          <w:rFonts w:asciiTheme="minorHAnsi" w:hAnsiTheme="minorHAnsi" w:eastAsiaTheme="minorEastAsia" w:cstheme="minorBidi"/>
          <w:b w:val="0"/>
          <w:bCs w:val="0"/>
          <w:caps w:val="0"/>
          <w:sz w:val="21"/>
          <w:szCs w:val="22"/>
        </w:rPr>
      </w:pPr>
      <w:r>
        <w:fldChar w:fldCharType="begin"/>
      </w:r>
      <w:r>
        <w:instrText xml:space="preserve"> HYPERLINK \l "_Toc109147805" </w:instrText>
      </w:r>
      <w:r>
        <w:fldChar w:fldCharType="separate"/>
      </w:r>
      <w:r>
        <w:rPr>
          <w:rStyle w:val="37"/>
        </w:rPr>
        <w:t>2</w:t>
      </w:r>
      <w:r>
        <w:rPr>
          <w:rFonts w:asciiTheme="minorHAnsi" w:hAnsiTheme="minorHAnsi" w:eastAsiaTheme="minorEastAsia" w:cstheme="minorBidi"/>
          <w:b w:val="0"/>
          <w:bCs w:val="0"/>
          <w:caps w:val="0"/>
          <w:sz w:val="21"/>
          <w:szCs w:val="22"/>
        </w:rPr>
        <w:tab/>
      </w:r>
      <w:r>
        <w:rPr>
          <w:rStyle w:val="37"/>
          <w:rFonts w:ascii="微软雅黑" w:hAnsi="微软雅黑" w:eastAsia="微软雅黑"/>
        </w:rPr>
        <w:t>评审意见</w:t>
      </w:r>
      <w:r>
        <w:tab/>
      </w:r>
      <w:r>
        <w:fldChar w:fldCharType="begin"/>
      </w:r>
      <w:r>
        <w:instrText xml:space="preserve"> PAGEREF _Toc109147805 \h </w:instrText>
      </w:r>
      <w:r>
        <w:fldChar w:fldCharType="separate"/>
      </w:r>
      <w:r>
        <w:t>3</w:t>
      </w:r>
      <w:r>
        <w:fldChar w:fldCharType="end"/>
      </w:r>
      <w:r>
        <w:fldChar w:fldCharType="end"/>
      </w:r>
    </w:p>
    <w:p w14:paraId="799F538A">
      <w:pPr>
        <w:pStyle w:val="24"/>
        <w:rPr>
          <w:rFonts w:asciiTheme="minorHAnsi" w:hAnsiTheme="minorHAnsi" w:eastAsiaTheme="minorEastAsia" w:cstheme="minorBidi"/>
          <w:b w:val="0"/>
          <w:bCs w:val="0"/>
          <w:caps w:val="0"/>
          <w:sz w:val="21"/>
          <w:szCs w:val="22"/>
        </w:rPr>
      </w:pPr>
      <w:r>
        <w:fldChar w:fldCharType="begin"/>
      </w:r>
      <w:r>
        <w:instrText xml:space="preserve"> HYPERLINK \l "_Toc109147806" </w:instrText>
      </w:r>
      <w:r>
        <w:fldChar w:fldCharType="separate"/>
      </w:r>
      <w:r>
        <w:rPr>
          <w:rStyle w:val="37"/>
        </w:rPr>
        <w:t>3</w:t>
      </w:r>
      <w:r>
        <w:rPr>
          <w:rFonts w:asciiTheme="minorHAnsi" w:hAnsiTheme="minorHAnsi" w:eastAsiaTheme="minorEastAsia" w:cstheme="minorBidi"/>
          <w:b w:val="0"/>
          <w:bCs w:val="0"/>
          <w:caps w:val="0"/>
          <w:sz w:val="21"/>
          <w:szCs w:val="22"/>
        </w:rPr>
        <w:tab/>
      </w:r>
      <w:r>
        <w:rPr>
          <w:rStyle w:val="37"/>
          <w:rFonts w:ascii="微软雅黑" w:hAnsi="微软雅黑" w:eastAsia="微软雅黑"/>
        </w:rPr>
        <w:t>登场角色</w:t>
      </w:r>
      <w:r>
        <w:tab/>
      </w:r>
      <w:r>
        <w:fldChar w:fldCharType="begin"/>
      </w:r>
      <w:r>
        <w:instrText xml:space="preserve"> PAGEREF _Toc109147806 \h </w:instrText>
      </w:r>
      <w:r>
        <w:fldChar w:fldCharType="separate"/>
      </w:r>
      <w:r>
        <w:t>3</w:t>
      </w:r>
      <w:r>
        <w:fldChar w:fldCharType="end"/>
      </w:r>
      <w:r>
        <w:fldChar w:fldCharType="end"/>
      </w:r>
    </w:p>
    <w:p w14:paraId="7054D209">
      <w:pPr>
        <w:pStyle w:val="17"/>
        <w:tabs>
          <w:tab w:val="left" w:pos="1260"/>
          <w:tab w:val="right" w:leader="dot" w:pos="8296"/>
        </w:tabs>
        <w:rPr>
          <w:rFonts w:asciiTheme="minorHAnsi" w:hAnsiTheme="minorHAnsi" w:eastAsiaTheme="minorEastAsia" w:cstheme="minorBidi"/>
          <w:iCs w:val="0"/>
          <w:szCs w:val="22"/>
        </w:rPr>
      </w:pPr>
      <w:r>
        <w:fldChar w:fldCharType="begin"/>
      </w:r>
      <w:r>
        <w:instrText xml:space="preserve"> HYPERLINK \l "_Toc109147807" </w:instrText>
      </w:r>
      <w:r>
        <w:fldChar w:fldCharType="separate"/>
      </w:r>
      <w:r>
        <w:rPr>
          <w:rStyle w:val="37"/>
        </w:rPr>
        <w:t>3.1.1</w:t>
      </w:r>
      <w:r>
        <w:rPr>
          <w:rFonts w:asciiTheme="minorHAnsi" w:hAnsiTheme="minorHAnsi" w:eastAsiaTheme="minorEastAsia" w:cstheme="minorBidi"/>
          <w:iCs w:val="0"/>
          <w:szCs w:val="22"/>
        </w:rPr>
        <w:tab/>
      </w:r>
      <w:r>
        <w:rPr>
          <w:rStyle w:val="37"/>
        </w:rPr>
        <w:t>艾琳娜</w:t>
      </w:r>
      <w:r>
        <w:tab/>
      </w:r>
      <w:r>
        <w:fldChar w:fldCharType="begin"/>
      </w:r>
      <w:r>
        <w:instrText xml:space="preserve"> PAGEREF _Toc109147807 \h </w:instrText>
      </w:r>
      <w:r>
        <w:fldChar w:fldCharType="separate"/>
      </w:r>
      <w:r>
        <w:t>3</w:t>
      </w:r>
      <w:r>
        <w:fldChar w:fldCharType="end"/>
      </w:r>
      <w:r>
        <w:fldChar w:fldCharType="end"/>
      </w:r>
    </w:p>
    <w:p w14:paraId="010A9BAF">
      <w:pPr>
        <w:pStyle w:val="17"/>
        <w:tabs>
          <w:tab w:val="left" w:pos="1260"/>
          <w:tab w:val="right" w:leader="dot" w:pos="8296"/>
        </w:tabs>
        <w:rPr>
          <w:rFonts w:asciiTheme="minorHAnsi" w:hAnsiTheme="minorHAnsi" w:eastAsiaTheme="minorEastAsia" w:cstheme="minorBidi"/>
          <w:iCs w:val="0"/>
          <w:szCs w:val="22"/>
        </w:rPr>
      </w:pPr>
      <w:r>
        <w:fldChar w:fldCharType="begin"/>
      </w:r>
      <w:r>
        <w:instrText xml:space="preserve"> HYPERLINK \l "_Toc109147808" </w:instrText>
      </w:r>
      <w:r>
        <w:fldChar w:fldCharType="separate"/>
      </w:r>
      <w:r>
        <w:rPr>
          <w:rStyle w:val="37"/>
        </w:rPr>
        <w:t>3.1.2</w:t>
      </w:r>
      <w:r>
        <w:rPr>
          <w:rFonts w:asciiTheme="minorHAnsi" w:hAnsiTheme="minorHAnsi" w:eastAsiaTheme="minorEastAsia" w:cstheme="minorBidi"/>
          <w:iCs w:val="0"/>
          <w:szCs w:val="22"/>
        </w:rPr>
        <w:tab/>
      </w:r>
      <w:r>
        <w:rPr>
          <w:rStyle w:val="37"/>
        </w:rPr>
        <w:t>爱迪希亚</w:t>
      </w:r>
      <w:r>
        <w:tab/>
      </w:r>
      <w:r>
        <w:fldChar w:fldCharType="begin"/>
      </w:r>
      <w:r>
        <w:instrText xml:space="preserve"> PAGEREF _Toc109147808 \h </w:instrText>
      </w:r>
      <w:r>
        <w:fldChar w:fldCharType="separate"/>
      </w:r>
      <w:r>
        <w:t>4</w:t>
      </w:r>
      <w:r>
        <w:fldChar w:fldCharType="end"/>
      </w:r>
      <w:r>
        <w:fldChar w:fldCharType="end"/>
      </w:r>
    </w:p>
    <w:p w14:paraId="0F033828">
      <w:pPr>
        <w:pStyle w:val="17"/>
        <w:tabs>
          <w:tab w:val="left" w:pos="1260"/>
          <w:tab w:val="right" w:leader="dot" w:pos="8296"/>
        </w:tabs>
        <w:rPr>
          <w:rFonts w:asciiTheme="minorHAnsi" w:hAnsiTheme="minorHAnsi" w:eastAsiaTheme="minorEastAsia" w:cstheme="minorBidi"/>
          <w:iCs w:val="0"/>
          <w:szCs w:val="22"/>
        </w:rPr>
      </w:pPr>
      <w:r>
        <w:fldChar w:fldCharType="begin"/>
      </w:r>
      <w:r>
        <w:instrText xml:space="preserve"> HYPERLINK \l "_Toc109147809" </w:instrText>
      </w:r>
      <w:r>
        <w:fldChar w:fldCharType="separate"/>
      </w:r>
      <w:r>
        <w:rPr>
          <w:rStyle w:val="37"/>
        </w:rPr>
        <w:t>3.1.3</w:t>
      </w:r>
      <w:r>
        <w:rPr>
          <w:rFonts w:asciiTheme="minorHAnsi" w:hAnsiTheme="minorHAnsi" w:eastAsiaTheme="minorEastAsia" w:cstheme="minorBidi"/>
          <w:iCs w:val="0"/>
          <w:szCs w:val="22"/>
        </w:rPr>
        <w:tab/>
      </w:r>
      <w:r>
        <w:rPr>
          <w:rStyle w:val="37"/>
        </w:rPr>
        <w:t>安格泠</w:t>
      </w:r>
      <w:r>
        <w:tab/>
      </w:r>
      <w:r>
        <w:fldChar w:fldCharType="begin"/>
      </w:r>
      <w:r>
        <w:instrText xml:space="preserve"> PAGEREF _Toc109147809 \h </w:instrText>
      </w:r>
      <w:r>
        <w:fldChar w:fldCharType="separate"/>
      </w:r>
      <w:r>
        <w:t>4</w:t>
      </w:r>
      <w:r>
        <w:fldChar w:fldCharType="end"/>
      </w:r>
      <w:r>
        <w:fldChar w:fldCharType="end"/>
      </w:r>
    </w:p>
    <w:p w14:paraId="098E1720">
      <w:pPr>
        <w:pStyle w:val="17"/>
        <w:tabs>
          <w:tab w:val="left" w:pos="1260"/>
          <w:tab w:val="right" w:leader="dot" w:pos="8296"/>
        </w:tabs>
        <w:rPr>
          <w:rFonts w:asciiTheme="minorHAnsi" w:hAnsiTheme="minorHAnsi" w:eastAsiaTheme="minorEastAsia" w:cstheme="minorBidi"/>
          <w:iCs w:val="0"/>
          <w:szCs w:val="22"/>
        </w:rPr>
      </w:pPr>
      <w:r>
        <w:fldChar w:fldCharType="begin"/>
      </w:r>
      <w:r>
        <w:instrText xml:space="preserve"> HYPERLINK \l "_Toc109147810" </w:instrText>
      </w:r>
      <w:r>
        <w:fldChar w:fldCharType="separate"/>
      </w:r>
      <w:r>
        <w:rPr>
          <w:rStyle w:val="37"/>
        </w:rPr>
        <w:t>3.1.4</w:t>
      </w:r>
      <w:r>
        <w:rPr>
          <w:rFonts w:asciiTheme="minorHAnsi" w:hAnsiTheme="minorHAnsi" w:eastAsiaTheme="minorEastAsia" w:cstheme="minorBidi"/>
          <w:iCs w:val="0"/>
          <w:szCs w:val="22"/>
        </w:rPr>
        <w:tab/>
      </w:r>
      <w:r>
        <w:rPr>
          <w:rStyle w:val="37"/>
        </w:rPr>
        <w:t>达奈莉姆</w:t>
      </w:r>
      <w:r>
        <w:tab/>
      </w:r>
      <w:r>
        <w:fldChar w:fldCharType="begin"/>
      </w:r>
      <w:r>
        <w:instrText xml:space="preserve"> PAGEREF _Toc109147810 \h </w:instrText>
      </w:r>
      <w:r>
        <w:fldChar w:fldCharType="separate"/>
      </w:r>
      <w:r>
        <w:t>5</w:t>
      </w:r>
      <w:r>
        <w:fldChar w:fldCharType="end"/>
      </w:r>
      <w:r>
        <w:fldChar w:fldCharType="end"/>
      </w:r>
    </w:p>
    <w:p w14:paraId="2B19D545">
      <w:pPr>
        <w:pStyle w:val="17"/>
        <w:tabs>
          <w:tab w:val="left" w:pos="1260"/>
          <w:tab w:val="right" w:leader="dot" w:pos="8296"/>
        </w:tabs>
        <w:rPr>
          <w:rFonts w:asciiTheme="minorHAnsi" w:hAnsiTheme="minorHAnsi" w:eastAsiaTheme="minorEastAsia" w:cstheme="minorBidi"/>
          <w:iCs w:val="0"/>
          <w:szCs w:val="22"/>
        </w:rPr>
      </w:pPr>
      <w:r>
        <w:fldChar w:fldCharType="begin"/>
      </w:r>
      <w:r>
        <w:instrText xml:space="preserve"> HYPERLINK \l "_Toc109147811" </w:instrText>
      </w:r>
      <w:r>
        <w:fldChar w:fldCharType="separate"/>
      </w:r>
      <w:r>
        <w:rPr>
          <w:rStyle w:val="37"/>
        </w:rPr>
        <w:t>3.1.5</w:t>
      </w:r>
      <w:r>
        <w:rPr>
          <w:rFonts w:asciiTheme="minorHAnsi" w:hAnsiTheme="minorHAnsi" w:eastAsiaTheme="minorEastAsia" w:cstheme="minorBidi"/>
          <w:iCs w:val="0"/>
          <w:szCs w:val="22"/>
        </w:rPr>
        <w:tab/>
      </w:r>
      <w:r>
        <w:rPr>
          <w:rStyle w:val="37"/>
        </w:rPr>
        <w:t>希尔达</w:t>
      </w:r>
      <w:r>
        <w:tab/>
      </w:r>
      <w:r>
        <w:fldChar w:fldCharType="begin"/>
      </w:r>
      <w:r>
        <w:instrText xml:space="preserve"> PAGEREF _Toc109147811 \h </w:instrText>
      </w:r>
      <w:r>
        <w:fldChar w:fldCharType="separate"/>
      </w:r>
      <w:r>
        <w:t>5</w:t>
      </w:r>
      <w:r>
        <w:fldChar w:fldCharType="end"/>
      </w:r>
      <w:r>
        <w:fldChar w:fldCharType="end"/>
      </w:r>
    </w:p>
    <w:p w14:paraId="19178176">
      <w:pPr>
        <w:pStyle w:val="17"/>
        <w:tabs>
          <w:tab w:val="left" w:pos="1260"/>
          <w:tab w:val="right" w:leader="dot" w:pos="8296"/>
        </w:tabs>
        <w:rPr>
          <w:rFonts w:asciiTheme="minorHAnsi" w:hAnsiTheme="minorHAnsi" w:eastAsiaTheme="minorEastAsia" w:cstheme="minorBidi"/>
          <w:iCs w:val="0"/>
          <w:szCs w:val="22"/>
        </w:rPr>
      </w:pPr>
      <w:r>
        <w:fldChar w:fldCharType="begin"/>
      </w:r>
      <w:r>
        <w:instrText xml:space="preserve"> HYPERLINK \l "_Toc109147812" </w:instrText>
      </w:r>
      <w:r>
        <w:fldChar w:fldCharType="separate"/>
      </w:r>
      <w:r>
        <w:rPr>
          <w:rStyle w:val="37"/>
        </w:rPr>
        <w:t>3.1.6</w:t>
      </w:r>
      <w:r>
        <w:rPr>
          <w:rFonts w:asciiTheme="minorHAnsi" w:hAnsiTheme="minorHAnsi" w:eastAsiaTheme="minorEastAsia" w:cstheme="minorBidi"/>
          <w:iCs w:val="0"/>
          <w:szCs w:val="22"/>
        </w:rPr>
        <w:tab/>
      </w:r>
      <w:r>
        <w:rPr>
          <w:rStyle w:val="37"/>
        </w:rPr>
        <w:t>露达</w:t>
      </w:r>
      <w:r>
        <w:tab/>
      </w:r>
      <w:r>
        <w:fldChar w:fldCharType="begin"/>
      </w:r>
      <w:r>
        <w:instrText xml:space="preserve"> PAGEREF _Toc109147812 \h </w:instrText>
      </w:r>
      <w:r>
        <w:fldChar w:fldCharType="separate"/>
      </w:r>
      <w:r>
        <w:t>6</w:t>
      </w:r>
      <w:r>
        <w:fldChar w:fldCharType="end"/>
      </w:r>
      <w:r>
        <w:fldChar w:fldCharType="end"/>
      </w:r>
    </w:p>
    <w:p w14:paraId="35CE4F57">
      <w:pPr>
        <w:pStyle w:val="24"/>
        <w:rPr>
          <w:rFonts w:asciiTheme="minorHAnsi" w:hAnsiTheme="minorHAnsi" w:eastAsiaTheme="minorEastAsia" w:cstheme="minorBidi"/>
          <w:b w:val="0"/>
          <w:bCs w:val="0"/>
          <w:caps w:val="0"/>
          <w:sz w:val="21"/>
          <w:szCs w:val="22"/>
        </w:rPr>
      </w:pPr>
      <w:r>
        <w:fldChar w:fldCharType="begin"/>
      </w:r>
      <w:r>
        <w:instrText xml:space="preserve"> HYPERLINK \l "_Toc109147813" </w:instrText>
      </w:r>
      <w:r>
        <w:fldChar w:fldCharType="separate"/>
      </w:r>
      <w:r>
        <w:rPr>
          <w:rStyle w:val="37"/>
        </w:rPr>
        <w:t>4</w:t>
      </w:r>
      <w:r>
        <w:rPr>
          <w:rFonts w:asciiTheme="minorHAnsi" w:hAnsiTheme="minorHAnsi" w:eastAsiaTheme="minorEastAsia" w:cstheme="minorBidi"/>
          <w:b w:val="0"/>
          <w:bCs w:val="0"/>
          <w:caps w:val="0"/>
          <w:sz w:val="21"/>
          <w:szCs w:val="22"/>
        </w:rPr>
        <w:tab/>
      </w:r>
      <w:r>
        <w:rPr>
          <w:rStyle w:val="37"/>
          <w:rFonts w:ascii="微软雅黑" w:hAnsi="微软雅黑" w:eastAsia="微软雅黑"/>
        </w:rPr>
        <w:t>详细设计</w:t>
      </w:r>
      <w:r>
        <w:tab/>
      </w:r>
      <w:r>
        <w:fldChar w:fldCharType="begin"/>
      </w:r>
      <w:r>
        <w:instrText xml:space="preserve"> PAGEREF _Toc109147813 \h </w:instrText>
      </w:r>
      <w:r>
        <w:fldChar w:fldCharType="separate"/>
      </w:r>
      <w:r>
        <w:t>6</w:t>
      </w:r>
      <w:r>
        <w:fldChar w:fldCharType="end"/>
      </w:r>
      <w:r>
        <w:fldChar w:fldCharType="end"/>
      </w:r>
    </w:p>
    <w:p w14:paraId="46C69908">
      <w:pPr>
        <w:pStyle w:val="17"/>
        <w:tabs>
          <w:tab w:val="left" w:pos="1260"/>
          <w:tab w:val="right" w:leader="dot" w:pos="8296"/>
        </w:tabs>
        <w:rPr>
          <w:rStyle w:val="37"/>
        </w:rPr>
      </w:pPr>
      <w:r>
        <w:fldChar w:fldCharType="begin"/>
      </w:r>
      <w:r>
        <w:instrText xml:space="preserve"> HYPERLINK \l "_Toc109147814" </w:instrText>
      </w:r>
      <w:r>
        <w:fldChar w:fldCharType="separate"/>
      </w:r>
      <w:r>
        <w:rPr>
          <w:rStyle w:val="37"/>
        </w:rPr>
        <w:t>4.1</w:t>
      </w:r>
      <w:r>
        <w:rPr>
          <w:rStyle w:val="37"/>
        </w:rPr>
        <w:tab/>
      </w:r>
      <w:r>
        <w:rPr>
          <w:rStyle w:val="37"/>
        </w:rPr>
        <w:t>序章（主城对话）</w:t>
      </w:r>
      <w:r>
        <w:rPr>
          <w:rStyle w:val="37"/>
        </w:rPr>
        <w:tab/>
      </w:r>
      <w:r>
        <w:rPr>
          <w:rStyle w:val="37"/>
        </w:rPr>
        <w:fldChar w:fldCharType="begin"/>
      </w:r>
      <w:r>
        <w:rPr>
          <w:rStyle w:val="37"/>
        </w:rPr>
        <w:instrText xml:space="preserve"> PAGEREF _Toc109147814 \h </w:instrText>
      </w:r>
      <w:r>
        <w:rPr>
          <w:rStyle w:val="37"/>
        </w:rPr>
        <w:fldChar w:fldCharType="separate"/>
      </w:r>
      <w:r>
        <w:rPr>
          <w:rStyle w:val="37"/>
        </w:rPr>
        <w:t>6</w:t>
      </w:r>
      <w:r>
        <w:rPr>
          <w:rStyle w:val="37"/>
        </w:rPr>
        <w:fldChar w:fldCharType="end"/>
      </w:r>
      <w:r>
        <w:rPr>
          <w:rStyle w:val="37"/>
        </w:rPr>
        <w:fldChar w:fldCharType="end"/>
      </w:r>
    </w:p>
    <w:p w14:paraId="4BE99096">
      <w:pPr>
        <w:pStyle w:val="17"/>
        <w:tabs>
          <w:tab w:val="left" w:pos="1260"/>
          <w:tab w:val="right" w:leader="dot" w:pos="8296"/>
        </w:tabs>
        <w:rPr>
          <w:rStyle w:val="37"/>
        </w:rPr>
      </w:pPr>
      <w:r>
        <w:fldChar w:fldCharType="begin"/>
      </w:r>
      <w:r>
        <w:instrText xml:space="preserve"> HYPERLINK \l "_Toc109147815" </w:instrText>
      </w:r>
      <w:r>
        <w:fldChar w:fldCharType="separate"/>
      </w:r>
      <w:r>
        <w:rPr>
          <w:rStyle w:val="37"/>
        </w:rPr>
        <w:t>4.2</w:t>
      </w:r>
      <w:r>
        <w:rPr>
          <w:rStyle w:val="37"/>
        </w:rPr>
        <w:tab/>
      </w:r>
      <w:r>
        <w:rPr>
          <w:rStyle w:val="37"/>
        </w:rPr>
        <w:t>海涛余波（第一关）</w:t>
      </w:r>
      <w:r>
        <w:rPr>
          <w:rStyle w:val="37"/>
        </w:rPr>
        <w:tab/>
      </w:r>
      <w:r>
        <w:rPr>
          <w:rStyle w:val="37"/>
        </w:rPr>
        <w:fldChar w:fldCharType="begin"/>
      </w:r>
      <w:r>
        <w:rPr>
          <w:rStyle w:val="37"/>
        </w:rPr>
        <w:instrText xml:space="preserve"> PAGEREF _Toc109147815 \h </w:instrText>
      </w:r>
      <w:r>
        <w:rPr>
          <w:rStyle w:val="37"/>
        </w:rPr>
        <w:fldChar w:fldCharType="separate"/>
      </w:r>
      <w:r>
        <w:rPr>
          <w:rStyle w:val="37"/>
        </w:rPr>
        <w:t>7</w:t>
      </w:r>
      <w:r>
        <w:rPr>
          <w:rStyle w:val="37"/>
        </w:rPr>
        <w:fldChar w:fldCharType="end"/>
      </w:r>
      <w:r>
        <w:rPr>
          <w:rStyle w:val="37"/>
        </w:rPr>
        <w:fldChar w:fldCharType="end"/>
      </w:r>
    </w:p>
    <w:p w14:paraId="5A5CABAC">
      <w:pPr>
        <w:pStyle w:val="17"/>
        <w:tabs>
          <w:tab w:val="left" w:pos="1260"/>
          <w:tab w:val="right" w:leader="dot" w:pos="8296"/>
        </w:tabs>
        <w:rPr>
          <w:rStyle w:val="37"/>
        </w:rPr>
      </w:pPr>
      <w:r>
        <w:fldChar w:fldCharType="begin"/>
      </w:r>
      <w:r>
        <w:instrText xml:space="preserve"> HYPERLINK \l "_Toc109147816" </w:instrText>
      </w:r>
      <w:r>
        <w:fldChar w:fldCharType="separate"/>
      </w:r>
      <w:r>
        <w:rPr>
          <w:rStyle w:val="37"/>
        </w:rPr>
        <w:t>4.3</w:t>
      </w:r>
      <w:r>
        <w:rPr>
          <w:rStyle w:val="37"/>
        </w:rPr>
        <w:tab/>
      </w:r>
      <w:r>
        <w:rPr>
          <w:rStyle w:val="37"/>
        </w:rPr>
        <w:t>沙滩城堡（第二关）</w:t>
      </w:r>
      <w:r>
        <w:rPr>
          <w:rStyle w:val="37"/>
        </w:rPr>
        <w:tab/>
      </w:r>
      <w:r>
        <w:rPr>
          <w:rStyle w:val="37"/>
        </w:rPr>
        <w:fldChar w:fldCharType="begin"/>
      </w:r>
      <w:r>
        <w:rPr>
          <w:rStyle w:val="37"/>
        </w:rPr>
        <w:instrText xml:space="preserve"> PAGEREF _Toc109147816 \h </w:instrText>
      </w:r>
      <w:r>
        <w:rPr>
          <w:rStyle w:val="37"/>
        </w:rPr>
        <w:fldChar w:fldCharType="separate"/>
      </w:r>
      <w:r>
        <w:rPr>
          <w:rStyle w:val="37"/>
        </w:rPr>
        <w:t>8</w:t>
      </w:r>
      <w:r>
        <w:rPr>
          <w:rStyle w:val="37"/>
        </w:rPr>
        <w:fldChar w:fldCharType="end"/>
      </w:r>
      <w:r>
        <w:rPr>
          <w:rStyle w:val="37"/>
        </w:rPr>
        <w:fldChar w:fldCharType="end"/>
      </w:r>
    </w:p>
    <w:p w14:paraId="3032D5E1">
      <w:pPr>
        <w:pStyle w:val="17"/>
        <w:tabs>
          <w:tab w:val="left" w:pos="1260"/>
          <w:tab w:val="right" w:leader="dot" w:pos="8296"/>
        </w:tabs>
        <w:rPr>
          <w:rStyle w:val="37"/>
        </w:rPr>
      </w:pPr>
      <w:r>
        <w:fldChar w:fldCharType="begin"/>
      </w:r>
      <w:r>
        <w:instrText xml:space="preserve"> HYPERLINK \l "_Toc109147817" </w:instrText>
      </w:r>
      <w:r>
        <w:fldChar w:fldCharType="separate"/>
      </w:r>
      <w:r>
        <w:rPr>
          <w:rStyle w:val="37"/>
        </w:rPr>
        <w:t>4.4</w:t>
      </w:r>
      <w:r>
        <w:rPr>
          <w:rStyle w:val="37"/>
        </w:rPr>
        <w:tab/>
      </w:r>
      <w:r>
        <w:rPr>
          <w:rStyle w:val="37"/>
        </w:rPr>
        <w:t>热闹集市（第三关）</w:t>
      </w:r>
      <w:r>
        <w:rPr>
          <w:rStyle w:val="37"/>
        </w:rPr>
        <w:tab/>
      </w:r>
      <w:r>
        <w:rPr>
          <w:rStyle w:val="37"/>
        </w:rPr>
        <w:fldChar w:fldCharType="begin"/>
      </w:r>
      <w:r>
        <w:rPr>
          <w:rStyle w:val="37"/>
        </w:rPr>
        <w:instrText xml:space="preserve"> PAGEREF _Toc109147817 \h </w:instrText>
      </w:r>
      <w:r>
        <w:rPr>
          <w:rStyle w:val="37"/>
        </w:rPr>
        <w:fldChar w:fldCharType="separate"/>
      </w:r>
      <w:r>
        <w:rPr>
          <w:rStyle w:val="37"/>
        </w:rPr>
        <w:t>10</w:t>
      </w:r>
      <w:r>
        <w:rPr>
          <w:rStyle w:val="37"/>
        </w:rPr>
        <w:fldChar w:fldCharType="end"/>
      </w:r>
      <w:r>
        <w:rPr>
          <w:rStyle w:val="37"/>
        </w:rPr>
        <w:fldChar w:fldCharType="end"/>
      </w:r>
    </w:p>
    <w:p w14:paraId="2943DDE6">
      <w:pPr>
        <w:pStyle w:val="17"/>
        <w:tabs>
          <w:tab w:val="left" w:pos="1260"/>
          <w:tab w:val="right" w:leader="dot" w:pos="8296"/>
        </w:tabs>
        <w:rPr>
          <w:rStyle w:val="37"/>
        </w:rPr>
      </w:pPr>
      <w:r>
        <w:fldChar w:fldCharType="begin"/>
      </w:r>
      <w:r>
        <w:instrText xml:space="preserve"> HYPERLINK \l "_Toc109147818" </w:instrText>
      </w:r>
      <w:r>
        <w:fldChar w:fldCharType="separate"/>
      </w:r>
      <w:r>
        <w:rPr>
          <w:rStyle w:val="37"/>
        </w:rPr>
        <w:t>4.5</w:t>
      </w:r>
      <w:r>
        <w:rPr>
          <w:rStyle w:val="37"/>
        </w:rPr>
        <w:tab/>
      </w:r>
      <w:r>
        <w:rPr>
          <w:rStyle w:val="37"/>
        </w:rPr>
        <w:t>隐秘岩礁（第四关）</w:t>
      </w:r>
      <w:r>
        <w:rPr>
          <w:rStyle w:val="37"/>
        </w:rPr>
        <w:tab/>
      </w:r>
      <w:r>
        <w:rPr>
          <w:rStyle w:val="37"/>
        </w:rPr>
        <w:fldChar w:fldCharType="begin"/>
      </w:r>
      <w:r>
        <w:rPr>
          <w:rStyle w:val="37"/>
        </w:rPr>
        <w:instrText xml:space="preserve"> PAGEREF _Toc109147818 \h </w:instrText>
      </w:r>
      <w:r>
        <w:rPr>
          <w:rStyle w:val="37"/>
        </w:rPr>
        <w:fldChar w:fldCharType="separate"/>
      </w:r>
      <w:r>
        <w:rPr>
          <w:rStyle w:val="37"/>
        </w:rPr>
        <w:t>12</w:t>
      </w:r>
      <w:r>
        <w:rPr>
          <w:rStyle w:val="37"/>
        </w:rPr>
        <w:fldChar w:fldCharType="end"/>
      </w:r>
      <w:r>
        <w:rPr>
          <w:rStyle w:val="37"/>
        </w:rPr>
        <w:fldChar w:fldCharType="end"/>
      </w:r>
    </w:p>
    <w:p w14:paraId="2BA48D22">
      <w:pPr>
        <w:pStyle w:val="17"/>
        <w:tabs>
          <w:tab w:val="left" w:pos="1260"/>
          <w:tab w:val="right" w:leader="dot" w:pos="8296"/>
        </w:tabs>
        <w:rPr>
          <w:rStyle w:val="37"/>
        </w:rPr>
      </w:pPr>
      <w:r>
        <w:fldChar w:fldCharType="begin"/>
      </w:r>
      <w:r>
        <w:instrText xml:space="preserve"> HYPERLINK \l "_Toc109147819" </w:instrText>
      </w:r>
      <w:r>
        <w:fldChar w:fldCharType="separate"/>
      </w:r>
      <w:r>
        <w:rPr>
          <w:rStyle w:val="37"/>
        </w:rPr>
        <w:t>4.6</w:t>
      </w:r>
      <w:r>
        <w:rPr>
          <w:rStyle w:val="37"/>
        </w:rPr>
        <w:tab/>
      </w:r>
      <w:r>
        <w:rPr>
          <w:rStyle w:val="37"/>
        </w:rPr>
        <w:t>发光贝壳（第五关）</w:t>
      </w:r>
      <w:r>
        <w:rPr>
          <w:rStyle w:val="37"/>
        </w:rPr>
        <w:tab/>
      </w:r>
      <w:r>
        <w:rPr>
          <w:rStyle w:val="37"/>
        </w:rPr>
        <w:fldChar w:fldCharType="begin"/>
      </w:r>
      <w:r>
        <w:rPr>
          <w:rStyle w:val="37"/>
        </w:rPr>
        <w:instrText xml:space="preserve"> PAGEREF _Toc109147819 \h </w:instrText>
      </w:r>
      <w:r>
        <w:rPr>
          <w:rStyle w:val="37"/>
        </w:rPr>
        <w:fldChar w:fldCharType="separate"/>
      </w:r>
      <w:r>
        <w:rPr>
          <w:rStyle w:val="37"/>
        </w:rPr>
        <w:t>15</w:t>
      </w:r>
      <w:r>
        <w:rPr>
          <w:rStyle w:val="37"/>
        </w:rPr>
        <w:fldChar w:fldCharType="end"/>
      </w:r>
      <w:r>
        <w:rPr>
          <w:rStyle w:val="37"/>
        </w:rPr>
        <w:fldChar w:fldCharType="end"/>
      </w:r>
    </w:p>
    <w:p w14:paraId="62C71D41">
      <w:pPr>
        <w:pStyle w:val="17"/>
        <w:tabs>
          <w:tab w:val="left" w:pos="1260"/>
          <w:tab w:val="right" w:leader="dot" w:pos="8296"/>
        </w:tabs>
        <w:rPr>
          <w:rStyle w:val="37"/>
        </w:rPr>
      </w:pPr>
      <w:r>
        <w:fldChar w:fldCharType="begin"/>
      </w:r>
      <w:r>
        <w:instrText xml:space="preserve"> HYPERLINK \l "_Toc109147820" </w:instrText>
      </w:r>
      <w:r>
        <w:fldChar w:fldCharType="separate"/>
      </w:r>
      <w:r>
        <w:rPr>
          <w:rStyle w:val="37"/>
        </w:rPr>
        <w:t>4.7</w:t>
      </w:r>
      <w:r>
        <w:rPr>
          <w:rStyle w:val="37"/>
        </w:rPr>
        <w:tab/>
      </w:r>
      <w:r>
        <w:rPr>
          <w:rStyle w:val="37"/>
        </w:rPr>
        <w:t>激流勇进（第六关）</w:t>
      </w:r>
      <w:r>
        <w:rPr>
          <w:rStyle w:val="37"/>
        </w:rPr>
        <w:tab/>
      </w:r>
      <w:r>
        <w:rPr>
          <w:rStyle w:val="37"/>
        </w:rPr>
        <w:fldChar w:fldCharType="begin"/>
      </w:r>
      <w:r>
        <w:rPr>
          <w:rStyle w:val="37"/>
        </w:rPr>
        <w:instrText xml:space="preserve"> PAGEREF _Toc109147820 \h </w:instrText>
      </w:r>
      <w:r>
        <w:rPr>
          <w:rStyle w:val="37"/>
        </w:rPr>
        <w:fldChar w:fldCharType="separate"/>
      </w:r>
      <w:r>
        <w:rPr>
          <w:rStyle w:val="37"/>
        </w:rPr>
        <w:t>17</w:t>
      </w:r>
      <w:r>
        <w:rPr>
          <w:rStyle w:val="37"/>
        </w:rPr>
        <w:fldChar w:fldCharType="end"/>
      </w:r>
      <w:r>
        <w:rPr>
          <w:rStyle w:val="37"/>
        </w:rPr>
        <w:fldChar w:fldCharType="end"/>
      </w:r>
    </w:p>
    <w:p w14:paraId="0BBA2088">
      <w:pPr>
        <w:pStyle w:val="17"/>
        <w:tabs>
          <w:tab w:val="left" w:pos="1260"/>
          <w:tab w:val="right" w:leader="dot" w:pos="8296"/>
        </w:tabs>
        <w:rPr>
          <w:rStyle w:val="37"/>
        </w:rPr>
      </w:pPr>
      <w:r>
        <w:fldChar w:fldCharType="begin"/>
      </w:r>
      <w:r>
        <w:instrText xml:space="preserve"> HYPERLINK \l "_Toc109147821" </w:instrText>
      </w:r>
      <w:r>
        <w:fldChar w:fldCharType="separate"/>
      </w:r>
      <w:r>
        <w:rPr>
          <w:rStyle w:val="37"/>
        </w:rPr>
        <w:t>4.8</w:t>
      </w:r>
      <w:r>
        <w:rPr>
          <w:rStyle w:val="37"/>
        </w:rPr>
        <w:tab/>
      </w:r>
      <w:r>
        <w:rPr>
          <w:rStyle w:val="37"/>
        </w:rPr>
        <w:t>隐秘城堡（第七关）</w:t>
      </w:r>
      <w:r>
        <w:rPr>
          <w:rStyle w:val="37"/>
        </w:rPr>
        <w:tab/>
      </w:r>
      <w:r>
        <w:rPr>
          <w:rStyle w:val="37"/>
        </w:rPr>
        <w:fldChar w:fldCharType="begin"/>
      </w:r>
      <w:r>
        <w:rPr>
          <w:rStyle w:val="37"/>
        </w:rPr>
        <w:instrText xml:space="preserve"> PAGEREF _Toc109147821 \h </w:instrText>
      </w:r>
      <w:r>
        <w:rPr>
          <w:rStyle w:val="37"/>
        </w:rPr>
        <w:fldChar w:fldCharType="separate"/>
      </w:r>
      <w:r>
        <w:rPr>
          <w:rStyle w:val="37"/>
        </w:rPr>
        <w:t>18</w:t>
      </w:r>
      <w:r>
        <w:rPr>
          <w:rStyle w:val="37"/>
        </w:rPr>
        <w:fldChar w:fldCharType="end"/>
      </w:r>
      <w:r>
        <w:rPr>
          <w:rStyle w:val="37"/>
        </w:rPr>
        <w:fldChar w:fldCharType="end"/>
      </w:r>
    </w:p>
    <w:p w14:paraId="7E7EB3AE">
      <w:pPr>
        <w:pStyle w:val="17"/>
        <w:tabs>
          <w:tab w:val="left" w:pos="1260"/>
          <w:tab w:val="right" w:leader="dot" w:pos="8296"/>
        </w:tabs>
        <w:rPr>
          <w:rStyle w:val="37"/>
        </w:rPr>
      </w:pPr>
      <w:r>
        <w:fldChar w:fldCharType="begin"/>
      </w:r>
      <w:r>
        <w:instrText xml:space="preserve"> HYPERLINK \l "_Toc109147822" </w:instrText>
      </w:r>
      <w:r>
        <w:fldChar w:fldCharType="separate"/>
      </w:r>
      <w:r>
        <w:rPr>
          <w:rStyle w:val="37"/>
        </w:rPr>
        <w:t>4.9</w:t>
      </w:r>
      <w:r>
        <w:rPr>
          <w:rStyle w:val="37"/>
        </w:rPr>
        <w:tab/>
      </w:r>
      <w:r>
        <w:rPr>
          <w:rStyle w:val="37"/>
        </w:rPr>
        <w:t>隐秘城堡（第八关）</w:t>
      </w:r>
      <w:r>
        <w:rPr>
          <w:rStyle w:val="37"/>
        </w:rPr>
        <w:tab/>
      </w:r>
      <w:r>
        <w:rPr>
          <w:rStyle w:val="37"/>
        </w:rPr>
        <w:fldChar w:fldCharType="begin"/>
      </w:r>
      <w:r>
        <w:rPr>
          <w:rStyle w:val="37"/>
        </w:rPr>
        <w:instrText xml:space="preserve"> PAGEREF _Toc109147822 \h </w:instrText>
      </w:r>
      <w:r>
        <w:rPr>
          <w:rStyle w:val="37"/>
        </w:rPr>
        <w:fldChar w:fldCharType="separate"/>
      </w:r>
      <w:r>
        <w:rPr>
          <w:rStyle w:val="37"/>
        </w:rPr>
        <w:t>20</w:t>
      </w:r>
      <w:r>
        <w:rPr>
          <w:rStyle w:val="37"/>
        </w:rPr>
        <w:fldChar w:fldCharType="end"/>
      </w:r>
      <w:r>
        <w:rPr>
          <w:rStyle w:val="37"/>
        </w:rPr>
        <w:fldChar w:fldCharType="end"/>
      </w:r>
    </w:p>
    <w:p w14:paraId="5DC015D7">
      <w:pPr>
        <w:pStyle w:val="17"/>
        <w:tabs>
          <w:tab w:val="left" w:pos="1260"/>
          <w:tab w:val="right" w:leader="dot" w:pos="8296"/>
        </w:tabs>
        <w:rPr>
          <w:rStyle w:val="37"/>
        </w:rPr>
      </w:pPr>
      <w:r>
        <w:fldChar w:fldCharType="begin"/>
      </w:r>
      <w:r>
        <w:instrText xml:space="preserve"> HYPERLINK \l "_Toc109147823" </w:instrText>
      </w:r>
      <w:r>
        <w:fldChar w:fldCharType="separate"/>
      </w:r>
      <w:r>
        <w:rPr>
          <w:rStyle w:val="37"/>
        </w:rPr>
        <w:t>4.10</w:t>
      </w:r>
      <w:r>
        <w:rPr>
          <w:rStyle w:val="37"/>
        </w:rPr>
        <w:tab/>
      </w:r>
      <w:r>
        <w:rPr>
          <w:rStyle w:val="37"/>
        </w:rPr>
        <w:t>困难本开启</w:t>
      </w:r>
      <w:r>
        <w:rPr>
          <w:rStyle w:val="37"/>
        </w:rPr>
        <w:tab/>
      </w:r>
      <w:r>
        <w:rPr>
          <w:rStyle w:val="37"/>
        </w:rPr>
        <w:fldChar w:fldCharType="begin"/>
      </w:r>
      <w:r>
        <w:rPr>
          <w:rStyle w:val="37"/>
        </w:rPr>
        <w:instrText xml:space="preserve"> PAGEREF _Toc109147823 \h </w:instrText>
      </w:r>
      <w:r>
        <w:rPr>
          <w:rStyle w:val="37"/>
        </w:rPr>
        <w:fldChar w:fldCharType="separate"/>
      </w:r>
      <w:r>
        <w:rPr>
          <w:rStyle w:val="37"/>
        </w:rPr>
        <w:t>23</w:t>
      </w:r>
      <w:r>
        <w:rPr>
          <w:rStyle w:val="37"/>
        </w:rPr>
        <w:fldChar w:fldCharType="end"/>
      </w:r>
      <w:r>
        <w:rPr>
          <w:rStyle w:val="37"/>
        </w:rPr>
        <w:fldChar w:fldCharType="end"/>
      </w:r>
    </w:p>
    <w:p w14:paraId="2D12CE38">
      <w:pPr>
        <w:pStyle w:val="17"/>
        <w:tabs>
          <w:tab w:val="left" w:pos="1260"/>
          <w:tab w:val="right" w:leader="dot" w:pos="8296"/>
        </w:tabs>
        <w:rPr>
          <w:rStyle w:val="37"/>
        </w:rPr>
      </w:pPr>
      <w:r>
        <w:fldChar w:fldCharType="begin"/>
      </w:r>
      <w:r>
        <w:instrText xml:space="preserve"> HYPERLINK \l "_Toc109147824" </w:instrText>
      </w:r>
      <w:r>
        <w:fldChar w:fldCharType="separate"/>
      </w:r>
      <w:r>
        <w:rPr>
          <w:rStyle w:val="37"/>
        </w:rPr>
        <w:t>4.11</w:t>
      </w:r>
      <w:r>
        <w:rPr>
          <w:rStyle w:val="37"/>
        </w:rPr>
        <w:tab/>
      </w:r>
      <w:r>
        <w:rPr>
          <w:rStyle w:val="37"/>
        </w:rPr>
        <w:t>困难BOSS关</w:t>
      </w:r>
      <w:r>
        <w:rPr>
          <w:rStyle w:val="37"/>
        </w:rPr>
        <w:tab/>
      </w:r>
      <w:r>
        <w:rPr>
          <w:rStyle w:val="37"/>
        </w:rPr>
        <w:fldChar w:fldCharType="begin"/>
      </w:r>
      <w:r>
        <w:rPr>
          <w:rStyle w:val="37"/>
        </w:rPr>
        <w:instrText xml:space="preserve"> PAGEREF _Toc109147824 \h </w:instrText>
      </w:r>
      <w:r>
        <w:rPr>
          <w:rStyle w:val="37"/>
        </w:rPr>
        <w:fldChar w:fldCharType="separate"/>
      </w:r>
      <w:r>
        <w:rPr>
          <w:rStyle w:val="37"/>
        </w:rPr>
        <w:t>25</w:t>
      </w:r>
      <w:r>
        <w:rPr>
          <w:rStyle w:val="37"/>
        </w:rPr>
        <w:fldChar w:fldCharType="end"/>
      </w:r>
      <w:r>
        <w:rPr>
          <w:rStyle w:val="37"/>
        </w:rPr>
        <w:fldChar w:fldCharType="end"/>
      </w:r>
    </w:p>
    <w:p w14:paraId="2AF3CFA4">
      <w:pPr>
        <w:pStyle w:val="28"/>
      </w:pPr>
      <w:r>
        <w:fldChar w:fldCharType="end"/>
      </w:r>
    </w:p>
    <w:p w14:paraId="66718464">
      <w:pPr>
        <w:pStyle w:val="2"/>
        <w:pBdr>
          <w:bottom w:val="single" w:color="auto" w:sz="4" w:space="1"/>
        </w:pBdr>
        <w:jc w:val="both"/>
        <w:rPr>
          <w:rFonts w:ascii="微软雅黑" w:hAnsi="微软雅黑" w:eastAsia="微软雅黑"/>
        </w:rPr>
      </w:pPr>
      <w:r>
        <w:rPr>
          <w:rFonts w:ascii="微软雅黑" w:hAnsi="微软雅黑" w:eastAsia="微软雅黑"/>
        </w:rPr>
        <w:br w:type="page"/>
      </w:r>
      <w:bookmarkStart w:id="0" w:name="_Toc109147804"/>
      <w:r>
        <w:rPr>
          <w:rFonts w:hint="eastAsia" w:ascii="微软雅黑" w:hAnsi="微软雅黑" w:eastAsia="微软雅黑"/>
        </w:rPr>
        <w:t>修改列表</w:t>
      </w:r>
      <w:bookmarkEnd w:id="0"/>
    </w:p>
    <w:p w14:paraId="066CC9DC">
      <w:pPr>
        <w:pStyle w:val="2"/>
        <w:pBdr>
          <w:bottom w:val="single" w:color="auto" w:sz="4" w:space="1"/>
        </w:pBdr>
        <w:jc w:val="both"/>
        <w:rPr>
          <w:rFonts w:ascii="微软雅黑" w:hAnsi="微软雅黑" w:eastAsia="微软雅黑"/>
        </w:rPr>
      </w:pPr>
      <w:bookmarkStart w:id="1" w:name="_Toc109147805"/>
      <w:r>
        <w:rPr>
          <w:rFonts w:hint="eastAsia" w:ascii="微软雅黑" w:hAnsi="微软雅黑" w:eastAsia="微软雅黑"/>
        </w:rPr>
        <w:t>评审意见</w:t>
      </w:r>
      <w:bookmarkEnd w:id="1"/>
    </w:p>
    <w:p w14:paraId="1541DA55">
      <w:pPr>
        <w:rPr>
          <w:rFonts w:ascii="微软雅黑" w:hAnsi="微软雅黑" w:eastAsia="微软雅黑"/>
        </w:rPr>
      </w:pPr>
      <w:r>
        <w:rPr>
          <w:rFonts w:hint="eastAsia" w:ascii="微软雅黑" w:hAnsi="微软雅黑" w:eastAsia="微软雅黑"/>
        </w:rPr>
        <w:t xml:space="preserve"> </w:t>
      </w:r>
      <w:r>
        <w:rPr>
          <w:rFonts w:ascii="微软雅黑" w:hAnsi="微软雅黑" w:eastAsia="微软雅黑"/>
        </w:rPr>
        <w:t xml:space="preserve">          </w:t>
      </w:r>
    </w:p>
    <w:p w14:paraId="24316768">
      <w:pPr>
        <w:pStyle w:val="2"/>
        <w:pBdr>
          <w:bottom w:val="single" w:color="auto" w:sz="4" w:space="1"/>
        </w:pBdr>
        <w:jc w:val="both"/>
        <w:rPr>
          <w:rFonts w:ascii="微软雅黑" w:hAnsi="微软雅黑" w:eastAsia="微软雅黑"/>
        </w:rPr>
      </w:pPr>
      <w:bookmarkStart w:id="2" w:name="_Toc47445927"/>
      <w:bookmarkStart w:id="3" w:name="_Toc55494398"/>
      <w:bookmarkStart w:id="4" w:name="_Toc48293504"/>
      <w:bookmarkStart w:id="5" w:name="_Toc109147806"/>
      <w:r>
        <w:rPr>
          <w:rFonts w:hint="eastAsia" w:ascii="微软雅黑" w:hAnsi="微软雅黑" w:eastAsia="微软雅黑"/>
        </w:rPr>
        <w:t>登场角色</w:t>
      </w:r>
      <w:bookmarkEnd w:id="2"/>
      <w:bookmarkEnd w:id="3"/>
      <w:bookmarkEnd w:id="4"/>
      <w:bookmarkEnd w:id="5"/>
    </w:p>
    <w:p w14:paraId="647554BB">
      <w:pPr>
        <w:pStyle w:val="4"/>
      </w:pPr>
      <w:bookmarkStart w:id="6" w:name="_Toc55494399"/>
      <w:bookmarkStart w:id="7" w:name="_Toc109147807"/>
      <w:bookmarkStart w:id="8" w:name="_Toc48293505"/>
      <w:r>
        <w:rPr>
          <w:rFonts w:hint="eastAsia"/>
        </w:rPr>
        <w:t>艾琳娜</w:t>
      </w:r>
      <w:bookmarkEnd w:id="6"/>
      <w:bookmarkEnd w:id="7"/>
      <w:bookmarkEnd w:id="8"/>
    </w:p>
    <w:p w14:paraId="0440868B">
      <w:pPr>
        <w:ind w:firstLine="420" w:firstLineChars="200"/>
      </w:pPr>
      <w:r>
        <w:drawing>
          <wp:anchor distT="0" distB="0" distL="114300" distR="114300" simplePos="0" relativeHeight="251659264" behindDoc="0" locked="0" layoutInCell="1" allowOverlap="1">
            <wp:simplePos x="0" y="0"/>
            <wp:positionH relativeFrom="column">
              <wp:posOffset>57150</wp:posOffset>
            </wp:positionH>
            <wp:positionV relativeFrom="paragraph">
              <wp:posOffset>107315</wp:posOffset>
            </wp:positionV>
            <wp:extent cx="2200910" cy="2932430"/>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2200910" cy="2932430"/>
                    </a:xfrm>
                    <a:prstGeom prst="rect">
                      <a:avLst/>
                    </a:prstGeom>
                    <a:noFill/>
                    <a:ln>
                      <a:noFill/>
                    </a:ln>
                  </pic:spPr>
                </pic:pic>
              </a:graphicData>
            </a:graphic>
          </wp:anchor>
        </w:drawing>
      </w:r>
    </w:p>
    <w:p w14:paraId="3A763898">
      <w:pPr>
        <w:ind w:firstLine="420" w:firstLineChars="200"/>
      </w:pPr>
      <w:r>
        <w:rPr>
          <w:rFonts w:hint="eastAsia"/>
        </w:rPr>
        <w:t>一直在时之塔内温柔地守护主角，为主角提供各种帮助的女性。</w:t>
      </w:r>
    </w:p>
    <w:p w14:paraId="02BCA8DC">
      <w:pPr>
        <w:ind w:firstLine="420" w:firstLineChars="200"/>
      </w:pPr>
      <w:r>
        <w:rPr>
          <w:rFonts w:hint="eastAsia"/>
        </w:rPr>
        <w:t>在夏日回响剧情开始时，叮嘱主角做好防晒措施，并将主角送走。</w:t>
      </w:r>
    </w:p>
    <w:p w14:paraId="6465FE9A"/>
    <w:p w14:paraId="37E53C8D"/>
    <w:p w14:paraId="7050C88F"/>
    <w:p w14:paraId="662AFFE5"/>
    <w:p w14:paraId="1AA7EE67"/>
    <w:p w14:paraId="3771A2B6"/>
    <w:p w14:paraId="1D7BE9ED"/>
    <w:p w14:paraId="35C9D95A"/>
    <w:p w14:paraId="1BA42AA3"/>
    <w:p w14:paraId="040479FF"/>
    <w:p w14:paraId="3AC8E9C1"/>
    <w:p w14:paraId="54FAA187"/>
    <w:p w14:paraId="2D552F9A"/>
    <w:p w14:paraId="38937A99"/>
    <w:p w14:paraId="5E4DA1BA"/>
    <w:p w14:paraId="48D63887">
      <w:pPr>
        <w:pStyle w:val="4"/>
      </w:pPr>
      <w:bookmarkStart w:id="9" w:name="_Toc51603641"/>
      <w:bookmarkStart w:id="10" w:name="_Toc109147808"/>
      <w:r>
        <w:drawing>
          <wp:anchor distT="0" distB="0" distL="114300" distR="114300" simplePos="0" relativeHeight="251660288" behindDoc="0" locked="0" layoutInCell="1" allowOverlap="1">
            <wp:simplePos x="0" y="0"/>
            <wp:positionH relativeFrom="margin">
              <wp:align>left</wp:align>
            </wp:positionH>
            <wp:positionV relativeFrom="paragraph">
              <wp:posOffset>409575</wp:posOffset>
            </wp:positionV>
            <wp:extent cx="2181225" cy="2993390"/>
            <wp:effectExtent l="0" t="0" r="9525"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81225" cy="2993390"/>
                    </a:xfrm>
                    <a:prstGeom prst="rect">
                      <a:avLst/>
                    </a:prstGeom>
                  </pic:spPr>
                </pic:pic>
              </a:graphicData>
            </a:graphic>
          </wp:anchor>
        </w:drawing>
      </w:r>
      <w:bookmarkEnd w:id="9"/>
      <w:r>
        <w:rPr>
          <w:rFonts w:hint="eastAsia"/>
        </w:rPr>
        <w:t>爱迪希亚</w:t>
      </w:r>
      <w:bookmarkEnd w:id="10"/>
    </w:p>
    <w:p w14:paraId="01724C39"/>
    <w:p w14:paraId="589CF42A">
      <w:pPr>
        <w:ind w:firstLine="420" w:firstLineChars="200"/>
      </w:pPr>
      <w:r>
        <w:rPr>
          <w:rFonts w:hint="eastAsia"/>
        </w:rPr>
        <w:t>性格善良，天真无暇，涉世不深，对未来充满幻想的天然少女，具有偶像的气质。</w:t>
      </w:r>
    </w:p>
    <w:p w14:paraId="1B13D7B7">
      <w:pPr>
        <w:ind w:firstLine="420" w:firstLineChars="200"/>
      </w:pPr>
      <w:r>
        <w:rPr>
          <w:rFonts w:hint="eastAsia"/>
        </w:rPr>
        <w:t>在夏日回响剧情中，先邀请主角前往自己家乡洛哈伯王国的伯恩顿小镇度假，再佯装被绑架和达奈莉姆一起给主角制造各种难题。</w:t>
      </w:r>
    </w:p>
    <w:p w14:paraId="73BC72BD"/>
    <w:p w14:paraId="18AE5EB9"/>
    <w:p w14:paraId="1F8ABB97"/>
    <w:p w14:paraId="73E12B26"/>
    <w:p w14:paraId="23AB242E"/>
    <w:p w14:paraId="78BA2565"/>
    <w:p w14:paraId="33521831"/>
    <w:p w14:paraId="069BD95A"/>
    <w:p w14:paraId="7840B6EC"/>
    <w:p w14:paraId="259E4F19"/>
    <w:p w14:paraId="11E300B3"/>
    <w:p w14:paraId="33161E4D"/>
    <w:p w14:paraId="4EB00EDA">
      <w:pPr>
        <w:pStyle w:val="4"/>
      </w:pPr>
      <w:bookmarkStart w:id="11" w:name="_Toc109147809"/>
      <w:bookmarkStart w:id="12" w:name="_Hlk46752236"/>
      <w:r>
        <w:drawing>
          <wp:anchor distT="0" distB="0" distL="114300" distR="114300" simplePos="0" relativeHeight="251661312" behindDoc="0" locked="0" layoutInCell="1" allowOverlap="1">
            <wp:simplePos x="0" y="0"/>
            <wp:positionH relativeFrom="margin">
              <wp:align>left</wp:align>
            </wp:positionH>
            <wp:positionV relativeFrom="paragraph">
              <wp:posOffset>363220</wp:posOffset>
            </wp:positionV>
            <wp:extent cx="2306955" cy="238125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06955" cy="2381250"/>
                    </a:xfrm>
                    <a:prstGeom prst="rect">
                      <a:avLst/>
                    </a:prstGeom>
                  </pic:spPr>
                </pic:pic>
              </a:graphicData>
            </a:graphic>
          </wp:anchor>
        </w:drawing>
      </w:r>
      <w:r>
        <w:rPr>
          <w:rFonts w:hint="eastAsia"/>
        </w:rPr>
        <w:t>安格泠</w:t>
      </w:r>
      <w:bookmarkEnd w:id="11"/>
    </w:p>
    <w:p w14:paraId="6F0F0F26"/>
    <w:p w14:paraId="0A44EF3B">
      <w:pPr>
        <w:ind w:firstLine="420" w:firstLineChars="200"/>
      </w:pPr>
      <w:r>
        <w:rPr>
          <w:rFonts w:hint="eastAsia"/>
        </w:rPr>
        <w:t>从出生起便在海边生活，过着日出而作日落而息的田园生活。对于安格泠来说，每天可以获得所需的食物就是最大的幸福，捕到一条鱼都会愉快哼起歌。在沙滩探险时，偶遇爱迪希亚，因安格泠自来熟的性格，从此和爱迪希亚成为好友。</w:t>
      </w:r>
    </w:p>
    <w:p w14:paraId="363B8096">
      <w:pPr>
        <w:ind w:firstLine="420" w:firstLineChars="200"/>
      </w:pPr>
      <w:r>
        <w:rPr>
          <w:rFonts w:hint="eastAsia"/>
        </w:rPr>
        <w:t>在夏日回响活动剧情中，通过烤鱼和主角成为朋友。被主角从海洋生物的袭击中救出来，和主角一起拯救爱迪希亚。</w:t>
      </w:r>
    </w:p>
    <w:p w14:paraId="149007D3"/>
    <w:p w14:paraId="6D53F957"/>
    <w:p w14:paraId="49B9185D"/>
    <w:p w14:paraId="5CA69D0A"/>
    <w:p w14:paraId="15083744"/>
    <w:p w14:paraId="5563BFD3"/>
    <w:p w14:paraId="3E952928"/>
    <w:p w14:paraId="2AA29130"/>
    <w:p w14:paraId="04B869DE"/>
    <w:p w14:paraId="52FD2C6F">
      <w:pPr>
        <w:pStyle w:val="4"/>
      </w:pPr>
      <w:bookmarkStart w:id="13" w:name="_Toc109147810"/>
      <w:r>
        <w:rPr>
          <w:rFonts w:hint="eastAsia"/>
        </w:rPr>
        <w:t>达奈莉姆</w:t>
      </w:r>
      <w:bookmarkEnd w:id="13"/>
    </w:p>
    <w:p w14:paraId="3E8291C1">
      <w:r>
        <w:drawing>
          <wp:anchor distT="0" distB="0" distL="114300" distR="114300" simplePos="0" relativeHeight="251662336" behindDoc="0" locked="0" layoutInCell="1" allowOverlap="1">
            <wp:simplePos x="0" y="0"/>
            <wp:positionH relativeFrom="margin">
              <wp:align>left</wp:align>
            </wp:positionH>
            <wp:positionV relativeFrom="paragraph">
              <wp:posOffset>41910</wp:posOffset>
            </wp:positionV>
            <wp:extent cx="2095500" cy="3342005"/>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095500" cy="3342005"/>
                    </a:xfrm>
                    <a:prstGeom prst="rect">
                      <a:avLst/>
                    </a:prstGeom>
                  </pic:spPr>
                </pic:pic>
              </a:graphicData>
            </a:graphic>
          </wp:anchor>
        </w:drawing>
      </w:r>
    </w:p>
    <w:p w14:paraId="3457E979">
      <w:pPr>
        <w:ind w:firstLine="420" w:firstLineChars="200"/>
      </w:pPr>
      <w:r>
        <w:rPr>
          <w:rFonts w:hint="eastAsia"/>
        </w:rPr>
        <w:t>虽然看上去仍然保持着少女的模样，但达奈莉姆已经在世上度过了数千年的时光。不同于海之精灵，达奈莉姆经常浮出水面，在沙滩嬉戏。经常会有过路的人向她搭讪，不过达奈莉姆和其他精灵一样，并不喜欢人类，完全无视人类。最近达奈莉姆在沙滩边修建了自己的城堡，经常有人看见她和沙滩漫步者爱迪希亚一起在城堡里玩耍。</w:t>
      </w:r>
    </w:p>
    <w:p w14:paraId="2F2C2747">
      <w:pPr>
        <w:ind w:firstLine="420" w:firstLineChars="200"/>
      </w:pPr>
      <w:r>
        <w:rPr>
          <w:rFonts w:hint="eastAsia"/>
        </w:rPr>
        <w:t>在夏日回响活动剧情中，和爱迪希亚一起策划了这次剧情的始末，本想通过恶作剧戏弄一下主角，但最后都弄巧成拙最后导致自己吃瘪。本身性格不坏，就是有些贪玩，熊孩子一枚。</w:t>
      </w:r>
    </w:p>
    <w:p w14:paraId="53D99B92"/>
    <w:p w14:paraId="5E32235A"/>
    <w:p w14:paraId="75CD0E5B"/>
    <w:p w14:paraId="7FBB9627"/>
    <w:p w14:paraId="2CF9DEE7"/>
    <w:p w14:paraId="55647045"/>
    <w:p w14:paraId="350DA73F"/>
    <w:p w14:paraId="08E4C4F3"/>
    <w:p w14:paraId="70402BD6"/>
    <w:p w14:paraId="40865909"/>
    <w:p w14:paraId="4342787D"/>
    <w:bookmarkEnd w:id="12"/>
    <w:p w14:paraId="6A235AA2">
      <w:pPr>
        <w:pStyle w:val="4"/>
      </w:pPr>
      <w:bookmarkStart w:id="14" w:name="_Toc109147811"/>
      <w:r>
        <w:drawing>
          <wp:anchor distT="0" distB="0" distL="114300" distR="114300" simplePos="0" relativeHeight="251663360" behindDoc="0" locked="0" layoutInCell="1" allowOverlap="1">
            <wp:simplePos x="0" y="0"/>
            <wp:positionH relativeFrom="margin">
              <wp:align>left</wp:align>
            </wp:positionH>
            <wp:positionV relativeFrom="paragraph">
              <wp:posOffset>397510</wp:posOffset>
            </wp:positionV>
            <wp:extent cx="2832735" cy="2428875"/>
            <wp:effectExtent l="0" t="0" r="5715" b="9525"/>
            <wp:wrapSquare wrapText="bothSides"/>
            <wp:docPr id="104"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32735" cy="2428875"/>
                    </a:xfrm>
                    <a:prstGeom prst="rect">
                      <a:avLst/>
                    </a:prstGeom>
                  </pic:spPr>
                </pic:pic>
              </a:graphicData>
            </a:graphic>
          </wp:anchor>
        </w:drawing>
      </w:r>
      <w:r>
        <w:rPr>
          <w:rFonts w:hint="eastAsia"/>
        </w:rPr>
        <w:t>希尔达</w:t>
      </w:r>
      <w:bookmarkEnd w:id="14"/>
    </w:p>
    <w:p w14:paraId="2B7A31F1">
      <w:pPr>
        <w:ind w:firstLine="420" w:firstLineChars="200"/>
      </w:pPr>
    </w:p>
    <w:p w14:paraId="35BCA8E2">
      <w:pPr>
        <w:ind w:firstLine="420" w:firstLineChars="200"/>
      </w:pPr>
      <w:r>
        <w:rPr>
          <w:rFonts w:hint="eastAsia"/>
        </w:rPr>
        <w:t>希尔达出生在北方公国的皇室家族，虽然出身皇族，但是从小希尔达就喜欢舞枪弄剑，在其地复一日的刻苦训练之下，她的剑术日益精进。终于有一天，皇室的武师已经不能再传授他更多的知识了，为了剑术可以更加精进，她离开家前去遥远的他乡向剑术大师们学习剑术。</w:t>
      </w:r>
    </w:p>
    <w:p w14:paraId="37500180">
      <w:pPr>
        <w:ind w:firstLine="420" w:firstLineChars="200"/>
      </w:pPr>
      <w:r>
        <w:rPr>
          <w:rFonts w:hint="eastAsia"/>
        </w:rPr>
        <w:t>在夏日回响活动剧情中，路过伯恩顿小镇的沙滩遇见主角，帮助主角完成任务，后带领骑士团赶到达奈莉姆和主角切磋现场，在了解事件缘由后离开。</w:t>
      </w:r>
    </w:p>
    <w:p w14:paraId="19330219"/>
    <w:p w14:paraId="10D0F3E1"/>
    <w:p w14:paraId="3B28BCEE"/>
    <w:p w14:paraId="24E4C729"/>
    <w:p w14:paraId="6424F937">
      <w:pPr>
        <w:pStyle w:val="4"/>
      </w:pPr>
      <w:bookmarkStart w:id="15" w:name="_Toc109147812"/>
      <w:r>
        <w:rPr>
          <w:rFonts w:hint="eastAsia"/>
        </w:rPr>
        <w:t>露达</w:t>
      </w:r>
      <w:bookmarkEnd w:id="15"/>
    </w:p>
    <w:p w14:paraId="0E6D956B">
      <w:r>
        <w:drawing>
          <wp:anchor distT="0" distB="0" distL="114300" distR="114300" simplePos="0" relativeHeight="251664384" behindDoc="0" locked="0" layoutInCell="1" allowOverlap="1">
            <wp:simplePos x="0" y="0"/>
            <wp:positionH relativeFrom="column">
              <wp:posOffset>123825</wp:posOffset>
            </wp:positionH>
            <wp:positionV relativeFrom="paragraph">
              <wp:posOffset>11430</wp:posOffset>
            </wp:positionV>
            <wp:extent cx="2598420" cy="300990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98420" cy="3009900"/>
                    </a:xfrm>
                    <a:prstGeom prst="rect">
                      <a:avLst/>
                    </a:prstGeom>
                  </pic:spPr>
                </pic:pic>
              </a:graphicData>
            </a:graphic>
          </wp:anchor>
        </w:drawing>
      </w:r>
    </w:p>
    <w:p w14:paraId="4E38F9A0">
      <w:pPr>
        <w:ind w:firstLine="420" w:firstLineChars="200"/>
      </w:pPr>
      <w:r>
        <w:rPr>
          <w:rFonts w:hint="eastAsia"/>
        </w:rPr>
        <w:t>使用星之魔法的少女，非常享受年轻男性的追捧，同时也愿意把色气的肌肤暴露给其他人看。</w:t>
      </w:r>
    </w:p>
    <w:p w14:paraId="11E9E750">
      <w:pPr>
        <w:ind w:firstLine="420" w:firstLineChars="200"/>
      </w:pPr>
      <w:r>
        <w:rPr>
          <w:rFonts w:hint="eastAsia"/>
        </w:rPr>
        <w:t>在活动剧情中，阻止主角带走她用于收集星光的发光贝壳，并向主角和安格泠指明达奈莉姆城堡方向，后帮助主角和达奈莉姆修复城堡，并以此获得了梦寐以求的烤鱼。</w:t>
      </w:r>
    </w:p>
    <w:p w14:paraId="7E62A73C"/>
    <w:p w14:paraId="3A8B7DC6"/>
    <w:p w14:paraId="58B66860"/>
    <w:p w14:paraId="75D85499"/>
    <w:p w14:paraId="4D13ACDD"/>
    <w:p w14:paraId="04D0A0C3"/>
    <w:p w14:paraId="502A4C3C"/>
    <w:p w14:paraId="4DC860DD"/>
    <w:p w14:paraId="0DE674D2">
      <w:pPr>
        <w:pStyle w:val="4"/>
      </w:pPr>
      <w:r>
        <w:rPr>
          <w:rFonts w:hint="eastAsia"/>
        </w:rPr>
        <w:t>皎</w:t>
      </w:r>
    </w:p>
    <w:p w14:paraId="4F5F980B"/>
    <w:p w14:paraId="19159CD4">
      <w:r>
        <w:drawing>
          <wp:anchor distT="0" distB="0" distL="114300" distR="114300" simplePos="0" relativeHeight="251665408" behindDoc="0" locked="0" layoutInCell="1" allowOverlap="1">
            <wp:simplePos x="0" y="0"/>
            <wp:positionH relativeFrom="margin">
              <wp:align>left</wp:align>
            </wp:positionH>
            <wp:positionV relativeFrom="paragraph">
              <wp:posOffset>22225</wp:posOffset>
            </wp:positionV>
            <wp:extent cx="2628900" cy="3155950"/>
            <wp:effectExtent l="0" t="0" r="0" b="6350"/>
            <wp:wrapSquare wrapText="bothSides"/>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28900" cy="3155950"/>
                    </a:xfrm>
                    <a:prstGeom prst="rect">
                      <a:avLst/>
                    </a:prstGeom>
                  </pic:spPr>
                </pic:pic>
              </a:graphicData>
            </a:graphic>
          </wp:anchor>
        </w:drawing>
      </w:r>
    </w:p>
    <w:p w14:paraId="0FE1A8C6"/>
    <w:p w14:paraId="583A4167"/>
    <w:p w14:paraId="29A6279E">
      <w:pPr>
        <w:ind w:firstLine="420" w:firstLineChars="200"/>
      </w:pPr>
      <w:r>
        <w:rPr>
          <w:rFonts w:hint="eastAsia"/>
        </w:rPr>
        <w:t>作为稀少的人鱼一族的幸存者，平时生活在海底，很少接触大海之外的世界。皎生性善良，而且周围的族人一直在说人类的坏话，因此她也对未知的人类产生了一丝畏惧。</w:t>
      </w:r>
    </w:p>
    <w:p w14:paraId="09CFD8DC">
      <w:pPr>
        <w:ind w:firstLine="420" w:firstLineChars="200"/>
      </w:pPr>
      <w:r>
        <w:rPr>
          <w:rFonts w:hint="eastAsia"/>
        </w:rPr>
        <w:t>在活动剧情里，和爱迪希亚是好朋友关系，后来也和安格泠、达奈莉姆成为好友。</w:t>
      </w:r>
    </w:p>
    <w:p w14:paraId="0DF927E4">
      <w:pPr>
        <w:rPr>
          <w:rFonts w:ascii="微软雅黑" w:hAnsi="微软雅黑" w:eastAsia="微软雅黑"/>
          <w:szCs w:val="21"/>
        </w:rPr>
      </w:pPr>
    </w:p>
    <w:p w14:paraId="3C955798">
      <w:pPr>
        <w:rPr>
          <w:rFonts w:ascii="微软雅黑" w:hAnsi="微软雅黑" w:eastAsia="微软雅黑"/>
          <w:szCs w:val="21"/>
        </w:rPr>
      </w:pPr>
    </w:p>
    <w:p w14:paraId="3000DB3B">
      <w:pPr>
        <w:rPr>
          <w:rFonts w:ascii="微软雅黑" w:hAnsi="微软雅黑" w:eastAsia="微软雅黑"/>
          <w:szCs w:val="21"/>
        </w:rPr>
      </w:pPr>
    </w:p>
    <w:p w14:paraId="7929E8B7">
      <w:pPr>
        <w:rPr>
          <w:rFonts w:ascii="微软雅黑" w:hAnsi="微软雅黑" w:eastAsia="微软雅黑"/>
          <w:szCs w:val="21"/>
        </w:rPr>
      </w:pPr>
    </w:p>
    <w:p w14:paraId="6EC5201E">
      <w:pPr>
        <w:rPr>
          <w:rFonts w:ascii="微软雅黑" w:hAnsi="微软雅黑" w:eastAsia="微软雅黑"/>
          <w:szCs w:val="21"/>
        </w:rPr>
      </w:pPr>
    </w:p>
    <w:p w14:paraId="555D04A5">
      <w:pPr>
        <w:rPr>
          <w:rFonts w:ascii="微软雅黑" w:hAnsi="微软雅黑" w:eastAsia="微软雅黑"/>
          <w:szCs w:val="21"/>
        </w:rPr>
      </w:pPr>
    </w:p>
    <w:p w14:paraId="1393F3C3">
      <w:pPr>
        <w:pStyle w:val="2"/>
        <w:pBdr>
          <w:bottom w:val="single" w:color="auto" w:sz="4" w:space="1"/>
        </w:pBdr>
        <w:jc w:val="both"/>
        <w:rPr>
          <w:rFonts w:ascii="微软雅黑" w:hAnsi="微软雅黑" w:eastAsia="微软雅黑"/>
        </w:rPr>
      </w:pPr>
      <w:bookmarkStart w:id="16" w:name="_Toc109147813"/>
      <w:r>
        <w:rPr>
          <w:rFonts w:hint="eastAsia" w:ascii="微软雅黑" w:hAnsi="微软雅黑" w:eastAsia="微软雅黑"/>
        </w:rPr>
        <w:t>详细设计</w:t>
      </w:r>
      <w:bookmarkEnd w:id="16"/>
    </w:p>
    <w:p w14:paraId="7E89528B">
      <w:pPr>
        <w:pStyle w:val="3"/>
        <w:rPr>
          <w:rFonts w:ascii="微软雅黑" w:hAnsi="微软雅黑" w:eastAsia="微软雅黑"/>
        </w:rPr>
      </w:pPr>
      <w:bookmarkStart w:id="17" w:name="_Toc109147814"/>
      <w:r>
        <w:rPr>
          <w:rFonts w:hint="eastAsia" w:ascii="微软雅黑" w:hAnsi="微软雅黑" w:eastAsia="微软雅黑"/>
        </w:rPr>
        <w:t>序章（主城对话）</w:t>
      </w:r>
      <w:bookmarkEnd w:id="17"/>
    </w:p>
    <w:p w14:paraId="6FE34001">
      <w:pPr>
        <w:ind w:firstLine="420" w:firstLineChars="200"/>
        <w:rPr>
          <w:rFonts w:ascii="微软雅黑" w:hAnsi="微软雅黑" w:eastAsia="微软雅黑"/>
          <w:szCs w:val="21"/>
        </w:rPr>
      </w:pPr>
      <w:r>
        <w:rPr>
          <w:rFonts w:hint="eastAsia" w:ascii="微软雅黑" w:hAnsi="微软雅黑" w:eastAsia="微软雅黑"/>
          <w:szCs w:val="21"/>
        </w:rPr>
        <w:t>艾琳娜：主人，这里有一封从远方寄来的信。</w:t>
      </w:r>
    </w:p>
    <w:p w14:paraId="116098D1">
      <w:pPr>
        <w:ind w:firstLine="420" w:firstLineChars="200"/>
        <w:rPr>
          <w:rFonts w:ascii="微软雅黑" w:hAnsi="微软雅黑" w:eastAsia="微软雅黑"/>
          <w:szCs w:val="21"/>
        </w:rPr>
      </w:pPr>
      <w:r>
        <w:rPr>
          <w:rFonts w:hint="eastAsia" w:ascii="微软雅黑" w:hAnsi="微软雅黑" w:eastAsia="微软雅黑"/>
          <w:szCs w:val="21"/>
        </w:rPr>
        <w:t>魔女：信？</w:t>
      </w:r>
    </w:p>
    <w:p w14:paraId="32EFC9F1">
      <w:pPr>
        <w:ind w:firstLine="420" w:firstLineChars="200"/>
        <w:rPr>
          <w:rFonts w:ascii="微软雅黑" w:hAnsi="微软雅黑" w:eastAsia="微软雅黑"/>
          <w:szCs w:val="21"/>
        </w:rPr>
      </w:pPr>
      <w:r>
        <w:rPr>
          <w:rFonts w:hint="eastAsia" w:ascii="微软雅黑" w:hAnsi="微软雅黑" w:eastAsia="微软雅黑"/>
          <w:szCs w:val="21"/>
        </w:rPr>
        <w:t>艾琳娜：没错，请您打开看看。</w:t>
      </w:r>
    </w:p>
    <w:p w14:paraId="75115CED">
      <w:pPr>
        <w:ind w:firstLine="420" w:firstLineChars="200"/>
        <w:rPr>
          <w:rFonts w:ascii="微软雅黑" w:hAnsi="微软雅黑" w:eastAsia="微软雅黑"/>
          <w:szCs w:val="21"/>
        </w:rPr>
      </w:pPr>
      <w:r>
        <w:rPr>
          <w:rFonts w:hint="eastAsia" w:ascii="微软雅黑" w:hAnsi="微软雅黑" w:eastAsia="微软雅黑"/>
          <w:szCs w:val="21"/>
        </w:rPr>
        <w:t>魔女：……</w:t>
      </w:r>
    </w:p>
    <w:p w14:paraId="7D3AA42D">
      <w:pPr>
        <w:ind w:firstLine="420" w:firstLineChars="200"/>
        <w:rPr>
          <w:rFonts w:ascii="微软雅黑" w:hAnsi="微软雅黑" w:eastAsia="微软雅黑"/>
          <w:szCs w:val="21"/>
        </w:rPr>
      </w:pPr>
      <w:r>
        <w:rPr>
          <w:rFonts w:hint="eastAsia" w:ascii="微软雅黑" w:hAnsi="微软雅黑" w:eastAsia="微软雅黑"/>
          <w:szCs w:val="21"/>
        </w:rPr>
        <w:t>魔女：是爱迪希亚的信，她邀请我去她的家乡度假，洛哈伯王国的伯恩顿小镇。</w:t>
      </w:r>
    </w:p>
    <w:p w14:paraId="44408927">
      <w:pPr>
        <w:ind w:firstLine="420" w:firstLineChars="200"/>
        <w:rPr>
          <w:rFonts w:ascii="微软雅黑" w:hAnsi="微软雅黑" w:eastAsia="微软雅黑"/>
          <w:szCs w:val="21"/>
        </w:rPr>
      </w:pPr>
      <w:r>
        <w:rPr>
          <w:rFonts w:hint="eastAsia" w:ascii="微软雅黑" w:hAnsi="微软雅黑" w:eastAsia="微软雅黑"/>
          <w:szCs w:val="21"/>
        </w:rPr>
        <w:t>艾琳娜：洛哈伯王国的伯恩顿小镇……那里确实是一个度假的好去处。</w:t>
      </w:r>
    </w:p>
    <w:p w14:paraId="09B93E4A">
      <w:pPr>
        <w:ind w:firstLine="420" w:firstLineChars="200"/>
        <w:rPr>
          <w:rFonts w:ascii="微软雅黑" w:hAnsi="微软雅黑" w:eastAsia="微软雅黑"/>
          <w:szCs w:val="21"/>
        </w:rPr>
      </w:pPr>
      <w:r>
        <w:rPr>
          <w:rFonts w:hint="eastAsia" w:ascii="微软雅黑" w:hAnsi="微软雅黑" w:eastAsia="微软雅黑"/>
          <w:szCs w:val="21"/>
        </w:rPr>
        <w:t>魔女：艾琳娜曾经去过那里吗？</w:t>
      </w:r>
    </w:p>
    <w:p w14:paraId="0AE37122">
      <w:pPr>
        <w:ind w:firstLine="420" w:firstLineChars="200"/>
        <w:rPr>
          <w:rFonts w:ascii="微软雅黑" w:hAnsi="微软雅黑" w:eastAsia="微软雅黑"/>
          <w:szCs w:val="21"/>
        </w:rPr>
      </w:pPr>
      <w:r>
        <w:rPr>
          <w:rFonts w:hint="eastAsia" w:ascii="微软雅黑" w:hAnsi="微软雅黑" w:eastAsia="微软雅黑"/>
          <w:szCs w:val="21"/>
        </w:rPr>
        <w:t>艾琳娜：（摇头）只是曾听其他人提起过。</w:t>
      </w:r>
    </w:p>
    <w:p w14:paraId="3CF022DB">
      <w:pPr>
        <w:ind w:firstLine="420" w:firstLineChars="200"/>
        <w:rPr>
          <w:rFonts w:ascii="微软雅黑" w:hAnsi="微软雅黑" w:eastAsia="微软雅黑"/>
          <w:szCs w:val="21"/>
        </w:rPr>
      </w:pPr>
      <w:r>
        <w:rPr>
          <w:rFonts w:hint="eastAsia" w:ascii="微软雅黑" w:hAnsi="微软雅黑" w:eastAsia="微软雅黑"/>
          <w:szCs w:val="21"/>
        </w:rPr>
        <w:t>艾琳娜：伯恩顿小镇除了是著名的旅游度假小镇，还有许多神秘的海洋种族。</w:t>
      </w:r>
    </w:p>
    <w:p w14:paraId="11ACCB1C">
      <w:pPr>
        <w:ind w:firstLine="420" w:firstLineChars="200"/>
        <w:rPr>
          <w:rFonts w:ascii="微软雅黑" w:hAnsi="微软雅黑" w:eastAsia="微软雅黑"/>
          <w:szCs w:val="21"/>
        </w:rPr>
      </w:pPr>
      <w:r>
        <w:rPr>
          <w:rFonts w:hint="eastAsia" w:ascii="微软雅黑" w:hAnsi="微软雅黑" w:eastAsia="微软雅黑"/>
          <w:szCs w:val="21"/>
        </w:rPr>
        <w:t>艾琳娜：和其他地方不同的是，在伯恩顿小镇，海精灵和人类一直和平相处。</w:t>
      </w:r>
    </w:p>
    <w:p w14:paraId="7FDE5955">
      <w:pPr>
        <w:ind w:firstLine="420" w:firstLineChars="200"/>
        <w:rPr>
          <w:rFonts w:ascii="微软雅黑" w:hAnsi="微软雅黑" w:eastAsia="微软雅黑"/>
          <w:szCs w:val="21"/>
        </w:rPr>
      </w:pPr>
      <w:r>
        <w:rPr>
          <w:rFonts w:hint="eastAsia" w:ascii="微软雅黑" w:hAnsi="微软雅黑" w:eastAsia="微软雅黑"/>
          <w:szCs w:val="21"/>
        </w:rPr>
        <w:t>艾琳娜：不知道您这次前往能否遇到海精灵，有传闻说，如果能听见海精灵唱歌，将会有好运伴随。</w:t>
      </w:r>
    </w:p>
    <w:p w14:paraId="15FAC6E6">
      <w:pPr>
        <w:ind w:firstLine="420" w:firstLineChars="200"/>
        <w:rPr>
          <w:rFonts w:ascii="微软雅黑" w:hAnsi="微软雅黑" w:eastAsia="MS Mincho"/>
          <w:szCs w:val="21"/>
        </w:rPr>
      </w:pPr>
      <w:r>
        <w:rPr>
          <w:rFonts w:hint="eastAsia" w:ascii="微软雅黑" w:hAnsi="微软雅黑" w:eastAsia="微软雅黑"/>
          <w:szCs w:val="21"/>
        </w:rPr>
        <w:t>魔女：海精灵……·</w:t>
      </w:r>
    </w:p>
    <w:p w14:paraId="27C04D05">
      <w:pPr>
        <w:ind w:firstLine="420" w:firstLineChars="200"/>
        <w:rPr>
          <w:rFonts w:ascii="微软雅黑" w:hAnsi="微软雅黑" w:eastAsia="微软雅黑"/>
          <w:szCs w:val="21"/>
        </w:rPr>
      </w:pPr>
      <w:r>
        <w:rPr>
          <w:rFonts w:hint="eastAsia" w:ascii="微软雅黑" w:hAnsi="微软雅黑" w:eastAsia="微软雅黑"/>
          <w:szCs w:val="21"/>
        </w:rPr>
        <w:t>艾琳娜：没错，祝您在伯恩顿小镇度过一个愉快的假日。</w:t>
      </w:r>
    </w:p>
    <w:p w14:paraId="34A2C93B">
      <w:pPr>
        <w:ind w:firstLine="420" w:firstLineChars="200"/>
        <w:rPr>
          <w:rFonts w:ascii="微软雅黑" w:hAnsi="微软雅黑" w:eastAsia="微软雅黑"/>
          <w:b/>
          <w:bCs/>
          <w:szCs w:val="21"/>
        </w:rPr>
      </w:pPr>
      <w:r>
        <w:rPr>
          <w:rFonts w:hint="eastAsia" w:ascii="微软雅黑" w:hAnsi="微软雅黑" w:eastAsia="微软雅黑"/>
          <w:b/>
          <w:bCs/>
          <w:szCs w:val="21"/>
        </w:rPr>
        <w:t>屏幕一黑，然后亮起。</w:t>
      </w:r>
    </w:p>
    <w:p w14:paraId="03953FEF">
      <w:pPr>
        <w:ind w:firstLine="420" w:firstLineChars="200"/>
        <w:rPr>
          <w:rFonts w:ascii="微软雅黑" w:hAnsi="微软雅黑" w:eastAsia="微软雅黑"/>
          <w:szCs w:val="21"/>
        </w:rPr>
      </w:pPr>
    </w:p>
    <w:p w14:paraId="6148B483">
      <w:pPr>
        <w:pStyle w:val="3"/>
        <w:rPr>
          <w:rFonts w:ascii="微软雅黑" w:hAnsi="微软雅黑" w:eastAsia="微软雅黑"/>
        </w:rPr>
      </w:pPr>
      <w:bookmarkStart w:id="18" w:name="_Toc109147815"/>
      <w:r>
        <w:rPr>
          <w:rFonts w:hint="eastAsia" w:ascii="微软雅黑" w:hAnsi="微软雅黑" w:eastAsia="微软雅黑"/>
        </w:rPr>
        <w:t>海涛余波（第一关）</w:t>
      </w:r>
      <w:bookmarkEnd w:id="18"/>
    </w:p>
    <w:p w14:paraId="3BFE6EE6">
      <w:pPr>
        <w:ind w:firstLine="420" w:firstLineChars="200"/>
        <w:rPr>
          <w:rFonts w:ascii="微软雅黑" w:hAnsi="微软雅黑" w:eastAsia="微软雅黑"/>
          <w:b/>
          <w:szCs w:val="21"/>
        </w:rPr>
      </w:pPr>
      <w:r>
        <w:rPr>
          <w:rFonts w:hint="eastAsia" w:ascii="微软雅黑" w:hAnsi="微软雅黑" w:eastAsia="微软雅黑"/>
          <w:b/>
          <w:szCs w:val="21"/>
        </w:rPr>
        <w:t>战前剧情：</w:t>
      </w:r>
    </w:p>
    <w:p w14:paraId="470EE20B">
      <w:pPr>
        <w:ind w:firstLine="420" w:firstLineChars="200"/>
        <w:rPr>
          <w:rFonts w:ascii="微软雅黑" w:hAnsi="微软雅黑" w:eastAsia="微软雅黑"/>
          <w:szCs w:val="21"/>
        </w:rPr>
      </w:pPr>
      <w:r>
        <w:rPr>
          <w:rFonts w:hint="eastAsia" w:ascii="微软雅黑" w:hAnsi="微软雅黑" w:eastAsia="微软雅黑"/>
          <w:szCs w:val="21"/>
        </w:rPr>
        <w:t>魔女：这里就是信上说的伯恩顿小镇了……</w:t>
      </w:r>
    </w:p>
    <w:p w14:paraId="4B65C978">
      <w:pPr>
        <w:ind w:firstLine="420" w:firstLineChars="200"/>
        <w:rPr>
          <w:rFonts w:ascii="微软雅黑" w:hAnsi="微软雅黑" w:eastAsia="微软雅黑"/>
          <w:szCs w:val="21"/>
        </w:rPr>
      </w:pPr>
      <w:r>
        <w:rPr>
          <w:rFonts w:hint="eastAsia" w:ascii="微软雅黑" w:hAnsi="微软雅黑" w:eastAsia="微软雅黑"/>
          <w:szCs w:val="21"/>
        </w:rPr>
        <w:t>冷饮摊大叔：哟，好漂亮的小姑娘，是来伯恩顿旅游的吧？</w:t>
      </w:r>
    </w:p>
    <w:p w14:paraId="2AC4B3DE">
      <w:pPr>
        <w:ind w:firstLine="420" w:firstLineChars="200"/>
        <w:rPr>
          <w:rFonts w:ascii="微软雅黑" w:hAnsi="微软雅黑" w:eastAsia="微软雅黑"/>
          <w:szCs w:val="21"/>
        </w:rPr>
      </w:pPr>
      <w:r>
        <w:rPr>
          <w:rFonts w:hint="eastAsia" w:ascii="微软雅黑" w:hAnsi="微软雅黑" w:eastAsia="微软雅黑"/>
          <w:szCs w:val="21"/>
        </w:rPr>
        <w:t>魔女：……是的。</w:t>
      </w:r>
    </w:p>
    <w:p w14:paraId="39CB049A">
      <w:pPr>
        <w:ind w:firstLine="420" w:firstLineChars="200"/>
        <w:rPr>
          <w:rFonts w:ascii="微软雅黑" w:hAnsi="微软雅黑" w:eastAsia="微软雅黑"/>
          <w:szCs w:val="21"/>
        </w:rPr>
      </w:pPr>
      <w:r>
        <w:rPr>
          <w:rFonts w:hint="eastAsia" w:ascii="微软雅黑" w:hAnsi="微软雅黑" w:eastAsia="微软雅黑"/>
          <w:szCs w:val="21"/>
        </w:rPr>
        <w:t>冷饮摊大叔：嗨呀，还有点怕生，来，这瓶汽水是大叔送你的，这么热的天不喝点水很快就会中暑。</w:t>
      </w:r>
    </w:p>
    <w:p w14:paraId="0242DEB8">
      <w:pPr>
        <w:ind w:firstLine="420" w:firstLineChars="200"/>
        <w:rPr>
          <w:rFonts w:ascii="微软雅黑" w:hAnsi="微软雅黑" w:eastAsia="微软雅黑"/>
          <w:szCs w:val="21"/>
        </w:rPr>
      </w:pPr>
      <w:r>
        <w:rPr>
          <w:rFonts w:hint="eastAsia" w:ascii="微软雅黑" w:hAnsi="微软雅黑" w:eastAsia="微软雅黑"/>
          <w:szCs w:val="21"/>
        </w:rPr>
        <w:t>魔女：谢谢你……</w:t>
      </w:r>
    </w:p>
    <w:p w14:paraId="7BA50F3A">
      <w:pPr>
        <w:ind w:firstLine="420" w:firstLineChars="200"/>
        <w:rPr>
          <w:rFonts w:ascii="微软雅黑" w:hAnsi="微软雅黑" w:eastAsia="微软雅黑"/>
          <w:szCs w:val="21"/>
        </w:rPr>
      </w:pPr>
      <w:r>
        <w:rPr>
          <w:rFonts w:hint="eastAsia" w:ascii="微软雅黑" w:hAnsi="微软雅黑" w:eastAsia="微软雅黑"/>
          <w:szCs w:val="21"/>
        </w:rPr>
        <w:t>冷饮摊大叔：走过路过不要错过，快来看看啊，伯恩顿小镇专供的独家海盐汽水！</w:t>
      </w:r>
    </w:p>
    <w:p w14:paraId="03FAD886">
      <w:pPr>
        <w:ind w:firstLine="420" w:firstLineChars="200"/>
        <w:rPr>
          <w:rFonts w:ascii="微软雅黑" w:hAnsi="微软雅黑" w:eastAsia="微软雅黑"/>
          <w:szCs w:val="21"/>
        </w:rPr>
      </w:pPr>
      <w:r>
        <w:rPr>
          <w:rFonts w:hint="eastAsia" w:ascii="微软雅黑" w:hAnsi="微软雅黑" w:eastAsia="微软雅黑"/>
          <w:szCs w:val="21"/>
        </w:rPr>
        <w:t>魔女：距离约定时间已经过去一段时间了，爱迪希亚还没出现……</w:t>
      </w:r>
    </w:p>
    <w:p w14:paraId="306E5EA3">
      <w:pPr>
        <w:ind w:firstLine="420" w:firstLineChars="200"/>
        <w:rPr>
          <w:rFonts w:ascii="微软雅黑" w:hAnsi="微软雅黑" w:eastAsia="微软雅黑"/>
          <w:szCs w:val="21"/>
        </w:rPr>
      </w:pPr>
      <w:r>
        <w:rPr>
          <w:rFonts w:hint="eastAsia" w:ascii="微软雅黑" w:hAnsi="微软雅黑" w:eastAsia="微软雅黑"/>
          <w:szCs w:val="21"/>
        </w:rPr>
        <w:t>旁白：一个漂流瓶顺着海浪冲到了岸边，魔女蹲下捡起瓶子，发现里面塞着一张字条，打开字条上面赫然写着——“爱迪希亚已经被我带走，想要找到她就乖乖按照我的命令行事。首先，在天黑前堆起一人高的沙滩城堡。（不许使用魔法！）”</w:t>
      </w:r>
    </w:p>
    <w:p w14:paraId="7E8C7822">
      <w:pPr>
        <w:ind w:firstLine="420" w:firstLineChars="200"/>
        <w:rPr>
          <w:rFonts w:ascii="微软雅黑" w:hAnsi="微软雅黑" w:eastAsia="微软雅黑"/>
          <w:szCs w:val="21"/>
        </w:rPr>
      </w:pPr>
      <w:r>
        <w:rPr>
          <w:rFonts w:hint="eastAsia" w:ascii="微软雅黑" w:hAnsi="微软雅黑" w:eastAsia="微软雅黑"/>
          <w:szCs w:val="21"/>
        </w:rPr>
        <w:t>魔女：这下糟糕了……</w:t>
      </w:r>
    </w:p>
    <w:p w14:paraId="6B593C08">
      <w:pPr>
        <w:ind w:firstLine="420" w:firstLineChars="200"/>
        <w:rPr>
          <w:rFonts w:ascii="微软雅黑" w:hAnsi="微软雅黑" w:eastAsia="微软雅黑"/>
          <w:szCs w:val="21"/>
        </w:rPr>
      </w:pPr>
      <w:r>
        <w:rPr>
          <w:rFonts w:hint="eastAsia" w:ascii="微软雅黑" w:hAnsi="微软雅黑" w:eastAsia="微软雅黑"/>
          <w:szCs w:val="21"/>
        </w:rPr>
        <w:t>希尔达：没想到能在这里见到你。</w:t>
      </w:r>
    </w:p>
    <w:p w14:paraId="70F1B772">
      <w:pPr>
        <w:ind w:firstLine="420" w:firstLineChars="200"/>
        <w:rPr>
          <w:rFonts w:ascii="微软雅黑" w:hAnsi="微软雅黑" w:eastAsia="微软雅黑"/>
          <w:szCs w:val="21"/>
        </w:rPr>
      </w:pPr>
      <w:r>
        <w:rPr>
          <w:rFonts w:hint="eastAsia" w:ascii="微软雅黑" w:hAnsi="微软雅黑" w:eastAsia="微软雅黑"/>
          <w:szCs w:val="21"/>
        </w:rPr>
        <w:t>魔女：希尔达，好久不见。</w:t>
      </w:r>
    </w:p>
    <w:p w14:paraId="11FD6D3B">
      <w:pPr>
        <w:ind w:firstLine="420" w:firstLineChars="200"/>
        <w:rPr>
          <w:rFonts w:ascii="微软雅黑" w:hAnsi="微软雅黑" w:eastAsia="微软雅黑"/>
          <w:szCs w:val="21"/>
        </w:rPr>
      </w:pPr>
      <w:r>
        <w:rPr>
          <w:rFonts w:hint="eastAsia" w:ascii="微软雅黑" w:hAnsi="微软雅黑" w:eastAsia="微软雅黑"/>
          <w:szCs w:val="21"/>
        </w:rPr>
        <w:t>希尔达：嗯，好久不见，看你这样子，是遇到什么事了？</w:t>
      </w:r>
    </w:p>
    <w:p w14:paraId="12653104">
      <w:pPr>
        <w:ind w:firstLine="420" w:firstLineChars="200"/>
        <w:rPr>
          <w:rFonts w:ascii="微软雅黑" w:hAnsi="微软雅黑" w:eastAsia="微软雅黑"/>
          <w:szCs w:val="21"/>
        </w:rPr>
      </w:pPr>
      <w:r>
        <w:rPr>
          <w:rFonts w:hint="eastAsia" w:ascii="微软雅黑" w:hAnsi="微软雅黑" w:eastAsia="微软雅黑"/>
          <w:szCs w:val="21"/>
        </w:rPr>
        <w:t>旁白：在了解到有年轻女孩被坏人带走后，希尔达脸上的笑容逐渐凝固。</w:t>
      </w:r>
    </w:p>
    <w:p w14:paraId="7F7EC928">
      <w:pPr>
        <w:ind w:firstLine="420" w:firstLineChars="200"/>
        <w:rPr>
          <w:rFonts w:ascii="微软雅黑" w:hAnsi="微软雅黑" w:eastAsia="微软雅黑"/>
          <w:szCs w:val="21"/>
        </w:rPr>
      </w:pPr>
      <w:r>
        <w:rPr>
          <w:rFonts w:hint="eastAsia" w:ascii="微软雅黑" w:hAnsi="微软雅黑" w:eastAsia="微软雅黑"/>
          <w:szCs w:val="21"/>
        </w:rPr>
        <w:t>希尔达：带走人类女孩……很可能是海精灵所为。</w:t>
      </w:r>
    </w:p>
    <w:p w14:paraId="4BCF3172">
      <w:pPr>
        <w:ind w:firstLine="420" w:firstLineChars="200"/>
        <w:rPr>
          <w:rFonts w:ascii="微软雅黑" w:hAnsi="微软雅黑" w:eastAsia="微软雅黑"/>
          <w:szCs w:val="21"/>
        </w:rPr>
      </w:pPr>
      <w:r>
        <w:rPr>
          <w:rFonts w:hint="eastAsia" w:ascii="微软雅黑" w:hAnsi="微软雅黑" w:eastAsia="微软雅黑"/>
          <w:szCs w:val="21"/>
        </w:rPr>
        <w:t>希尔达：这件事非同小可，我先教你如何堆一个完美的沙滩城堡稳住对方，然后我再召集骑士团调查此事。</w:t>
      </w:r>
    </w:p>
    <w:p w14:paraId="6606060C">
      <w:pPr>
        <w:ind w:firstLine="420" w:firstLineChars="200"/>
        <w:rPr>
          <w:rFonts w:ascii="微软雅黑" w:hAnsi="微软雅黑" w:eastAsia="微软雅黑"/>
          <w:szCs w:val="21"/>
        </w:rPr>
      </w:pPr>
      <w:r>
        <w:rPr>
          <w:rFonts w:hint="eastAsia" w:ascii="微软雅黑" w:hAnsi="微软雅黑" w:eastAsia="微软雅黑"/>
          <w:szCs w:val="21"/>
        </w:rPr>
        <w:t>希尔达：一切都是修行的结果，看好了，这个方法我只演示一次！</w:t>
      </w:r>
    </w:p>
    <w:p w14:paraId="6B521F6F">
      <w:pPr>
        <w:ind w:firstLine="420" w:firstLineChars="200"/>
        <w:rPr>
          <w:rFonts w:ascii="微软雅黑" w:hAnsi="微软雅黑" w:eastAsia="微软雅黑"/>
          <w:b/>
          <w:szCs w:val="21"/>
        </w:rPr>
      </w:pPr>
      <w:r>
        <w:rPr>
          <w:rFonts w:hint="eastAsia" w:ascii="微软雅黑" w:hAnsi="微软雅黑" w:eastAsia="微软雅黑"/>
          <w:b/>
          <w:szCs w:val="21"/>
        </w:rPr>
        <w:t>战后剧情：</w:t>
      </w:r>
    </w:p>
    <w:p w14:paraId="429C76DB">
      <w:pPr>
        <w:ind w:firstLine="420" w:firstLineChars="200"/>
        <w:rPr>
          <w:rFonts w:ascii="微软雅黑" w:hAnsi="微软雅黑" w:eastAsia="微软雅黑"/>
          <w:szCs w:val="21"/>
        </w:rPr>
      </w:pPr>
      <w:r>
        <w:rPr>
          <w:rFonts w:hint="eastAsia" w:ascii="微软雅黑" w:hAnsi="微软雅黑" w:eastAsia="微软雅黑"/>
          <w:szCs w:val="21"/>
        </w:rPr>
        <w:t>？？？：你说之前认识的那个朋友，要来伯恩顿小镇找你玩？</w:t>
      </w:r>
    </w:p>
    <w:p w14:paraId="0F26B363">
      <w:pPr>
        <w:ind w:firstLine="420" w:firstLineChars="200"/>
        <w:rPr>
          <w:rFonts w:ascii="微软雅黑" w:hAnsi="微软雅黑" w:eastAsia="微软雅黑"/>
          <w:szCs w:val="21"/>
        </w:rPr>
      </w:pPr>
      <w:r>
        <w:rPr>
          <w:rFonts w:hint="eastAsia" w:ascii="微软雅黑" w:hAnsi="微软雅黑" w:eastAsia="微软雅黑"/>
          <w:szCs w:val="21"/>
        </w:rPr>
        <w:t>？？？：哼！我才没有因为去年的事情生气……</w:t>
      </w:r>
    </w:p>
    <w:p w14:paraId="7A11C0CA">
      <w:pPr>
        <w:ind w:firstLine="420" w:firstLineChars="200"/>
        <w:rPr>
          <w:rFonts w:ascii="微软雅黑" w:hAnsi="微软雅黑" w:eastAsia="微软雅黑"/>
          <w:szCs w:val="21"/>
        </w:rPr>
      </w:pPr>
      <w:r>
        <w:rPr>
          <w:rFonts w:hint="eastAsia" w:ascii="微软雅黑" w:hAnsi="微软雅黑" w:eastAsia="微软雅黑"/>
          <w:szCs w:val="21"/>
        </w:rPr>
        <w:t>？？？：我们制定一个计划吧！就是……像好朋友大冒险之类……</w:t>
      </w:r>
    </w:p>
    <w:p w14:paraId="2635AF34">
      <w:pPr>
        <w:ind w:firstLine="420" w:firstLineChars="200"/>
        <w:rPr>
          <w:rFonts w:ascii="微软雅黑" w:hAnsi="微软雅黑" w:eastAsia="微软雅黑"/>
          <w:szCs w:val="21"/>
        </w:rPr>
      </w:pPr>
      <w:r>
        <w:rPr>
          <w:rFonts w:hint="eastAsia" w:ascii="微软雅黑" w:hAnsi="微软雅黑" w:eastAsia="微软雅黑"/>
          <w:szCs w:val="21"/>
        </w:rPr>
        <w:t>？？？：可恶，区区一个人类竟然能做到这种地步……</w:t>
      </w:r>
    </w:p>
    <w:p w14:paraId="64B1AC73">
      <w:pPr>
        <w:ind w:firstLine="420" w:firstLineChars="200"/>
        <w:rPr>
          <w:rFonts w:ascii="微软雅黑" w:hAnsi="微软雅黑" w:eastAsia="微软雅黑"/>
          <w:szCs w:val="21"/>
        </w:rPr>
      </w:pPr>
      <w:r>
        <w:rPr>
          <w:rFonts w:hint="eastAsia" w:ascii="微软雅黑" w:hAnsi="微软雅黑" w:eastAsia="微软雅黑"/>
          <w:szCs w:val="21"/>
        </w:rPr>
        <w:t>爱迪希亚：可是……妈妈说过，对人要有礼貌，不可以让别人感到困扰……</w:t>
      </w:r>
    </w:p>
    <w:p w14:paraId="79329693">
      <w:pPr>
        <w:ind w:firstLine="420" w:firstLineChars="200"/>
        <w:rPr>
          <w:rFonts w:ascii="微软雅黑" w:hAnsi="微软雅黑" w:eastAsia="微软雅黑"/>
          <w:szCs w:val="21"/>
        </w:rPr>
      </w:pPr>
      <w:r>
        <w:rPr>
          <w:rFonts w:hint="eastAsia" w:ascii="微软雅黑" w:hAnsi="微软雅黑" w:eastAsia="微软雅黑"/>
          <w:szCs w:val="21"/>
        </w:rPr>
        <w:t>？？？：哼~作为一名高贵的精灵，我怎么可能会和人类计较。</w:t>
      </w:r>
    </w:p>
    <w:p w14:paraId="4B73347B">
      <w:pPr>
        <w:pStyle w:val="3"/>
        <w:rPr>
          <w:rFonts w:ascii="微软雅黑" w:hAnsi="微软雅黑" w:eastAsia="微软雅黑"/>
        </w:rPr>
      </w:pPr>
      <w:bookmarkStart w:id="19" w:name="_Toc109147816"/>
      <w:r>
        <w:rPr>
          <w:rFonts w:hint="eastAsia" w:ascii="微软雅黑" w:hAnsi="微软雅黑" w:eastAsia="微软雅黑"/>
        </w:rPr>
        <w:t>沙滩城堡（第二关）</w:t>
      </w:r>
      <w:bookmarkEnd w:id="19"/>
    </w:p>
    <w:p w14:paraId="17860EB8">
      <w:pPr>
        <w:ind w:firstLine="420" w:firstLineChars="200"/>
        <w:rPr>
          <w:rFonts w:ascii="微软雅黑" w:hAnsi="微软雅黑" w:eastAsia="微软雅黑"/>
          <w:b/>
          <w:szCs w:val="21"/>
        </w:rPr>
      </w:pPr>
      <w:r>
        <w:rPr>
          <w:rFonts w:hint="eastAsia" w:ascii="微软雅黑" w:hAnsi="微软雅黑" w:eastAsia="微软雅黑"/>
          <w:b/>
          <w:szCs w:val="21"/>
        </w:rPr>
        <w:t>战前剧情：</w:t>
      </w:r>
    </w:p>
    <w:p w14:paraId="0DA703E3">
      <w:pPr>
        <w:ind w:firstLine="420" w:firstLineChars="200"/>
        <w:rPr>
          <w:rFonts w:ascii="微软雅黑" w:hAnsi="微软雅黑" w:eastAsia="微软雅黑"/>
          <w:szCs w:val="21"/>
        </w:rPr>
      </w:pPr>
      <w:r>
        <w:rPr>
          <w:rFonts w:hint="eastAsia" w:ascii="微软雅黑" w:hAnsi="微软雅黑" w:eastAsia="微软雅黑"/>
          <w:szCs w:val="21"/>
        </w:rPr>
        <w:t>魔女：没想到希尔达竟然能这么熟练地堆起沙滩城堡。</w:t>
      </w:r>
    </w:p>
    <w:p w14:paraId="5E2B5EC8">
      <w:pPr>
        <w:ind w:firstLine="420" w:firstLineChars="200"/>
        <w:rPr>
          <w:rFonts w:ascii="微软雅黑" w:hAnsi="微软雅黑" w:eastAsia="微软雅黑"/>
          <w:szCs w:val="21"/>
        </w:rPr>
      </w:pPr>
      <w:r>
        <w:rPr>
          <w:rFonts w:hint="eastAsia" w:ascii="微软雅黑" w:hAnsi="微软雅黑" w:eastAsia="微软雅黑"/>
          <w:szCs w:val="21"/>
        </w:rPr>
        <w:t>魔女：那只螃蟹的钳子上好像夹着什么？让我看看……是新的纸条——第二关是在天亮前找到沙滩上闪闪发光的贝壳。</w:t>
      </w:r>
    </w:p>
    <w:p w14:paraId="6BE0731A">
      <w:pPr>
        <w:ind w:firstLine="420" w:firstLineChars="200"/>
        <w:rPr>
          <w:rFonts w:ascii="微软雅黑" w:hAnsi="微软雅黑" w:eastAsia="微软雅黑"/>
          <w:szCs w:val="21"/>
        </w:rPr>
      </w:pPr>
      <w:r>
        <w:rPr>
          <w:rFonts w:hint="eastAsia" w:ascii="微软雅黑" w:hAnsi="微软雅黑" w:eastAsia="微软雅黑"/>
          <w:szCs w:val="21"/>
        </w:rPr>
        <w:t>魔女：仍然不允许使用魔法吗……</w:t>
      </w:r>
    </w:p>
    <w:p w14:paraId="70CFFF53">
      <w:pPr>
        <w:ind w:firstLine="420" w:firstLineChars="200"/>
        <w:rPr>
          <w:rFonts w:ascii="微软雅黑" w:hAnsi="微软雅黑" w:eastAsia="微软雅黑"/>
          <w:szCs w:val="21"/>
        </w:rPr>
      </w:pPr>
      <w:r>
        <w:rPr>
          <w:rFonts w:hint="eastAsia" w:ascii="微软雅黑" w:hAnsi="微软雅黑" w:eastAsia="微软雅黑"/>
          <w:szCs w:val="21"/>
        </w:rPr>
        <w:t>魔女：时间不早了，肚子有点饿了……</w:t>
      </w:r>
    </w:p>
    <w:p w14:paraId="2E2D161C">
      <w:pPr>
        <w:ind w:firstLine="420" w:firstLineChars="200"/>
        <w:rPr>
          <w:rFonts w:ascii="微软雅黑" w:hAnsi="微软雅黑" w:eastAsia="微软雅黑"/>
          <w:szCs w:val="21"/>
        </w:rPr>
      </w:pPr>
      <w:r>
        <w:rPr>
          <w:rFonts w:hint="eastAsia" w:ascii="微软雅黑" w:hAnsi="微软雅黑" w:eastAsia="微软雅黑"/>
          <w:szCs w:val="21"/>
        </w:rPr>
        <w:t>魔女：……好香的烤鱼，好像是那边传来的。</w:t>
      </w:r>
    </w:p>
    <w:p w14:paraId="4FD95FC6">
      <w:pPr>
        <w:ind w:firstLine="420" w:firstLineChars="200"/>
        <w:rPr>
          <w:rFonts w:ascii="微软雅黑" w:hAnsi="微软雅黑" w:eastAsia="微软雅黑"/>
          <w:b/>
          <w:color w:val="FF0000"/>
          <w:szCs w:val="21"/>
        </w:rPr>
      </w:pPr>
      <w:r>
        <w:rPr>
          <w:rFonts w:hint="eastAsia" w:ascii="微软雅黑" w:hAnsi="微软雅黑" w:eastAsia="微软雅黑"/>
          <w:b/>
          <w:color w:val="FF0000"/>
          <w:szCs w:val="21"/>
        </w:rPr>
        <w:t>选项：（四周环顾）</w:t>
      </w:r>
    </w:p>
    <w:p w14:paraId="2B5CC603">
      <w:pPr>
        <w:ind w:firstLine="420" w:firstLineChars="200"/>
        <w:rPr>
          <w:rFonts w:ascii="微软雅黑" w:hAnsi="微软雅黑" w:eastAsia="微软雅黑"/>
          <w:szCs w:val="21"/>
        </w:rPr>
      </w:pPr>
      <w:r>
        <w:rPr>
          <w:rFonts w:hint="eastAsia" w:ascii="微软雅黑" w:hAnsi="微软雅黑" w:eastAsia="微软雅黑"/>
          <w:szCs w:val="21"/>
        </w:rPr>
        <w:t>充满活力的少女：香香的烤鱼，你吃过没~鲜香的感觉，你尝过没~</w:t>
      </w:r>
    </w:p>
    <w:p w14:paraId="2634FADF">
      <w:pPr>
        <w:ind w:firstLine="420" w:firstLineChars="200"/>
        <w:rPr>
          <w:rFonts w:ascii="微软雅黑" w:hAnsi="微软雅黑" w:eastAsia="微软雅黑"/>
          <w:szCs w:val="21"/>
        </w:rPr>
      </w:pPr>
      <w:r>
        <w:rPr>
          <w:rFonts w:hint="eastAsia" w:ascii="微软雅黑" w:hAnsi="微软雅黑" w:eastAsia="微软雅黑"/>
          <w:szCs w:val="21"/>
        </w:rPr>
        <w:t>充满活力的少女：再加入安格泠独家香辛料——欸？</w:t>
      </w:r>
    </w:p>
    <w:p w14:paraId="7810F777">
      <w:pPr>
        <w:ind w:firstLine="420" w:firstLineChars="200"/>
        <w:rPr>
          <w:rFonts w:ascii="微软雅黑" w:hAnsi="微软雅黑" w:eastAsia="微软雅黑"/>
          <w:szCs w:val="21"/>
        </w:rPr>
      </w:pPr>
      <w:r>
        <w:rPr>
          <w:rFonts w:hint="eastAsia" w:ascii="微软雅黑" w:hAnsi="微软雅黑" w:eastAsia="微软雅黑"/>
          <w:szCs w:val="21"/>
        </w:rPr>
        <w:t>魔女：抱歉打扰到你了，你的烤鱼很香。</w:t>
      </w:r>
    </w:p>
    <w:p w14:paraId="7FA627AB">
      <w:pPr>
        <w:ind w:firstLine="420" w:firstLineChars="200"/>
        <w:rPr>
          <w:rFonts w:ascii="微软雅黑" w:hAnsi="微软雅黑" w:eastAsia="微软雅黑"/>
          <w:szCs w:val="21"/>
        </w:rPr>
      </w:pPr>
      <w:r>
        <w:rPr>
          <w:rFonts w:hint="eastAsia" w:ascii="微软雅黑" w:hAnsi="微软雅黑" w:eastAsia="微软雅黑"/>
          <w:szCs w:val="21"/>
        </w:rPr>
        <w:t>充满活力的少女：哈哈，谢谢夸奖，既然你喜欢我的烤鱼，那这串就送你啦~！</w:t>
      </w:r>
    </w:p>
    <w:p w14:paraId="72F19F99">
      <w:pPr>
        <w:ind w:firstLine="420" w:firstLineChars="200"/>
        <w:rPr>
          <w:rFonts w:ascii="微软雅黑" w:hAnsi="微软雅黑" w:eastAsia="微软雅黑"/>
          <w:szCs w:val="21"/>
        </w:rPr>
      </w:pPr>
      <w:r>
        <w:rPr>
          <w:rFonts w:hint="eastAsia" w:ascii="微软雅黑" w:hAnsi="微软雅黑" w:eastAsia="微软雅黑"/>
          <w:szCs w:val="21"/>
        </w:rPr>
        <w:t>魔女：可是……</w:t>
      </w:r>
    </w:p>
    <w:p w14:paraId="274BC83A">
      <w:pPr>
        <w:ind w:firstLine="420" w:firstLineChars="200"/>
        <w:rPr>
          <w:rFonts w:ascii="微软雅黑" w:hAnsi="微软雅黑" w:eastAsia="微软雅黑"/>
          <w:szCs w:val="21"/>
        </w:rPr>
      </w:pPr>
      <w:r>
        <w:rPr>
          <w:rFonts w:hint="eastAsia" w:ascii="微软雅黑" w:hAnsi="微软雅黑" w:eastAsia="微软雅黑"/>
          <w:szCs w:val="21"/>
        </w:rPr>
        <w:t>充满活力的少女：没关系，我再去海里抓几条鱼回来~</w:t>
      </w:r>
    </w:p>
    <w:p w14:paraId="5BF0B709">
      <w:pPr>
        <w:ind w:firstLine="420" w:firstLineChars="200"/>
        <w:rPr>
          <w:rFonts w:ascii="微软雅黑" w:hAnsi="微软雅黑" w:eastAsia="微软雅黑"/>
          <w:szCs w:val="21"/>
        </w:rPr>
      </w:pPr>
      <w:r>
        <w:rPr>
          <w:rFonts w:hint="eastAsia" w:ascii="微软雅黑" w:hAnsi="微软雅黑" w:eastAsia="微软雅黑"/>
          <w:szCs w:val="21"/>
        </w:rPr>
        <w:t>旁白：等待了一会，少女并没有回来，反倒是海浪越来越大……</w:t>
      </w:r>
    </w:p>
    <w:p w14:paraId="5F190888">
      <w:pPr>
        <w:ind w:firstLine="420" w:firstLineChars="200"/>
        <w:rPr>
          <w:rFonts w:ascii="微软雅黑" w:hAnsi="微软雅黑" w:eastAsia="微软雅黑"/>
          <w:szCs w:val="21"/>
        </w:rPr>
      </w:pPr>
      <w:r>
        <w:rPr>
          <w:rFonts w:hint="eastAsia" w:ascii="微软雅黑" w:hAnsi="微软雅黑" w:eastAsia="微软雅黑"/>
          <w:szCs w:val="21"/>
        </w:rPr>
        <w:t>魔女：海浪越来越凶猛了，她不会有事吧……</w:t>
      </w:r>
    </w:p>
    <w:p w14:paraId="51B2845F">
      <w:pPr>
        <w:ind w:firstLine="420" w:firstLineChars="200"/>
        <w:rPr>
          <w:rFonts w:ascii="微软雅黑" w:hAnsi="微软雅黑" w:eastAsia="微软雅黑"/>
          <w:szCs w:val="21"/>
        </w:rPr>
      </w:pPr>
      <w:r>
        <w:rPr>
          <w:rFonts w:hint="eastAsia" w:ascii="微软雅黑" w:hAnsi="微软雅黑" w:eastAsia="微软雅黑"/>
          <w:szCs w:val="21"/>
        </w:rPr>
        <w:t>旁白：（从远方若隐若现传来）救，救命！</w:t>
      </w:r>
    </w:p>
    <w:p w14:paraId="2E45B47B">
      <w:pPr>
        <w:ind w:firstLine="420" w:firstLineChars="200"/>
        <w:rPr>
          <w:rFonts w:ascii="微软雅黑" w:hAnsi="微软雅黑" w:eastAsia="微软雅黑"/>
          <w:szCs w:val="21"/>
        </w:rPr>
      </w:pPr>
    </w:p>
    <w:p w14:paraId="01726813">
      <w:pPr>
        <w:ind w:firstLine="420" w:firstLineChars="200"/>
        <w:rPr>
          <w:rFonts w:ascii="微软雅黑" w:hAnsi="微软雅黑" w:eastAsia="微软雅黑"/>
          <w:b/>
          <w:szCs w:val="21"/>
        </w:rPr>
      </w:pPr>
      <w:r>
        <w:rPr>
          <w:rFonts w:hint="eastAsia" w:ascii="微软雅黑" w:hAnsi="微软雅黑" w:eastAsia="微软雅黑"/>
          <w:b/>
          <w:szCs w:val="21"/>
        </w:rPr>
        <w:t>战后剧情：</w:t>
      </w:r>
    </w:p>
    <w:p w14:paraId="2319B260">
      <w:pPr>
        <w:ind w:firstLine="420" w:firstLineChars="200"/>
        <w:rPr>
          <w:rFonts w:ascii="微软雅黑" w:hAnsi="微软雅黑" w:eastAsia="微软雅黑"/>
          <w:szCs w:val="21"/>
        </w:rPr>
      </w:pPr>
      <w:r>
        <w:rPr>
          <w:rFonts w:hint="eastAsia" w:ascii="微软雅黑" w:hAnsi="微软雅黑" w:eastAsia="微软雅黑"/>
          <w:szCs w:val="21"/>
        </w:rPr>
        <w:t>？？？：哼哼，这就是不给我吃烤鱼的下场……</w:t>
      </w:r>
    </w:p>
    <w:p w14:paraId="5D5E6BAC">
      <w:pPr>
        <w:ind w:firstLine="420" w:firstLineChars="200"/>
        <w:rPr>
          <w:rFonts w:ascii="微软雅黑" w:hAnsi="微软雅黑" w:eastAsia="微软雅黑"/>
          <w:szCs w:val="21"/>
        </w:rPr>
      </w:pPr>
      <w:r>
        <w:rPr>
          <w:rFonts w:hint="eastAsia" w:ascii="微软雅黑" w:hAnsi="微软雅黑" w:eastAsia="微软雅黑"/>
          <w:szCs w:val="21"/>
        </w:rPr>
        <w:t>爱迪希亚：达！奈！莉！姆！</w:t>
      </w:r>
    </w:p>
    <w:p w14:paraId="32A85F0A">
      <w:pPr>
        <w:ind w:firstLine="420" w:firstLineChars="200"/>
        <w:rPr>
          <w:rFonts w:ascii="微软雅黑" w:hAnsi="微软雅黑" w:eastAsia="微软雅黑"/>
          <w:szCs w:val="21"/>
        </w:rPr>
      </w:pPr>
      <w:r>
        <w:rPr>
          <w:rFonts w:hint="eastAsia" w:ascii="微软雅黑" w:hAnsi="微软雅黑" w:eastAsia="微软雅黑"/>
          <w:szCs w:val="21"/>
        </w:rPr>
        <w:t>达奈莉姆：爱迪希亚，这是……这是……</w:t>
      </w:r>
    </w:p>
    <w:p w14:paraId="552122BC">
      <w:pPr>
        <w:ind w:firstLine="420" w:firstLineChars="200"/>
        <w:rPr>
          <w:rFonts w:ascii="微软雅黑" w:hAnsi="微软雅黑" w:eastAsia="微软雅黑"/>
          <w:szCs w:val="21"/>
        </w:rPr>
      </w:pPr>
      <w:r>
        <w:rPr>
          <w:rFonts w:hint="eastAsia" w:ascii="微软雅黑" w:hAnsi="微软雅黑" w:eastAsia="微软雅黑"/>
          <w:szCs w:val="21"/>
        </w:rPr>
        <w:t>爱迪希亚：真是的，怎么可以做这么危险的事情……</w:t>
      </w:r>
    </w:p>
    <w:p w14:paraId="78740ECE">
      <w:pPr>
        <w:ind w:firstLine="420" w:firstLineChars="200"/>
        <w:rPr>
          <w:rFonts w:ascii="微软雅黑" w:hAnsi="微软雅黑" w:eastAsia="微软雅黑"/>
          <w:szCs w:val="21"/>
        </w:rPr>
      </w:pPr>
      <w:r>
        <w:rPr>
          <w:rFonts w:hint="eastAsia" w:ascii="微软雅黑" w:hAnsi="微软雅黑" w:eastAsia="微软雅黑"/>
          <w:szCs w:val="21"/>
        </w:rPr>
        <w:t>爱迪希亚：想吃烤鱼，就要好好地拜托人家才对。</w:t>
      </w:r>
    </w:p>
    <w:p w14:paraId="7C25C055">
      <w:pPr>
        <w:ind w:firstLine="420" w:firstLineChars="200"/>
        <w:rPr>
          <w:rFonts w:ascii="微软雅黑" w:hAnsi="微软雅黑" w:eastAsia="微软雅黑"/>
          <w:szCs w:val="21"/>
        </w:rPr>
      </w:pPr>
      <w:r>
        <w:rPr>
          <w:rFonts w:hint="eastAsia" w:ascii="微软雅黑" w:hAnsi="微软雅黑" w:eastAsia="微软雅黑"/>
          <w:szCs w:val="21"/>
        </w:rPr>
        <w:t>达奈莉姆：哼，那种程度的烤鱼，我随随便便就能做出来，才没有想吃。</w:t>
      </w:r>
    </w:p>
    <w:p w14:paraId="1BC84AD2">
      <w:pPr>
        <w:ind w:firstLine="420" w:firstLineChars="200"/>
        <w:rPr>
          <w:rFonts w:ascii="微软雅黑" w:hAnsi="微软雅黑" w:eastAsia="微软雅黑"/>
          <w:szCs w:val="21"/>
        </w:rPr>
      </w:pPr>
      <w:r>
        <w:rPr>
          <w:rFonts w:hint="eastAsia" w:ascii="微软雅黑" w:hAnsi="微软雅黑" w:eastAsia="微软雅黑"/>
          <w:szCs w:val="21"/>
        </w:rPr>
        <w:t>爱迪希亚：原来达奈莉姆不想吃烤鱼吗……今天我让妈妈做了好多烤鱼呢。</w:t>
      </w:r>
    </w:p>
    <w:p w14:paraId="14F99ACD">
      <w:pPr>
        <w:ind w:firstLine="420" w:firstLineChars="200"/>
        <w:rPr>
          <w:rFonts w:ascii="微软雅黑" w:hAnsi="微软雅黑" w:eastAsia="微软雅黑"/>
          <w:szCs w:val="21"/>
        </w:rPr>
      </w:pPr>
      <w:r>
        <w:rPr>
          <w:rFonts w:hint="eastAsia" w:ascii="微软雅黑" w:hAnsi="微软雅黑" w:eastAsia="微软雅黑"/>
          <w:szCs w:val="21"/>
        </w:rPr>
        <w:t>达奈莉姆：烤……烤鱼！可恶……既，既然是爱迪希亚带来的，那我就只好勉为其难地尝一下好了。</w:t>
      </w:r>
    </w:p>
    <w:p w14:paraId="3993D273">
      <w:pPr>
        <w:ind w:firstLine="420" w:firstLineChars="200"/>
        <w:rPr>
          <w:rFonts w:ascii="微软雅黑" w:hAnsi="微软雅黑" w:eastAsia="微软雅黑"/>
          <w:szCs w:val="21"/>
        </w:rPr>
      </w:pPr>
      <w:r>
        <w:rPr>
          <w:rFonts w:hint="eastAsia" w:ascii="微软雅黑" w:hAnsi="微软雅黑" w:eastAsia="微软雅黑"/>
          <w:szCs w:val="21"/>
        </w:rPr>
        <w:t>达奈莉姆：好，好吃！</w:t>
      </w:r>
    </w:p>
    <w:p w14:paraId="5906D97A">
      <w:pPr>
        <w:ind w:firstLine="420" w:firstLineChars="200"/>
        <w:rPr>
          <w:rFonts w:ascii="微软雅黑" w:hAnsi="微软雅黑" w:eastAsia="微软雅黑"/>
          <w:szCs w:val="21"/>
        </w:rPr>
      </w:pPr>
      <w:r>
        <w:rPr>
          <w:rFonts w:hint="eastAsia" w:ascii="微软雅黑" w:hAnsi="微软雅黑" w:eastAsia="微软雅黑"/>
          <w:szCs w:val="21"/>
        </w:rPr>
        <w:t>爱迪希亚：记得去和安格泠诚恳道歉哦。</w:t>
      </w:r>
    </w:p>
    <w:p w14:paraId="203CCF58">
      <w:pPr>
        <w:ind w:firstLine="420" w:firstLineChars="200"/>
        <w:rPr>
          <w:rFonts w:ascii="微软雅黑" w:hAnsi="微软雅黑" w:eastAsia="微软雅黑"/>
          <w:szCs w:val="21"/>
        </w:rPr>
      </w:pPr>
      <w:r>
        <w:rPr>
          <w:rFonts w:hint="eastAsia" w:ascii="微软雅黑" w:hAnsi="微软雅黑" w:eastAsia="微软雅黑"/>
          <w:szCs w:val="21"/>
        </w:rPr>
        <w:t>达奈莉姆：知……知道了……</w:t>
      </w:r>
    </w:p>
    <w:p w14:paraId="054D10AB">
      <w:pPr>
        <w:pStyle w:val="3"/>
        <w:rPr>
          <w:rFonts w:ascii="微软雅黑" w:hAnsi="微软雅黑" w:eastAsia="微软雅黑"/>
        </w:rPr>
      </w:pPr>
      <w:bookmarkStart w:id="20" w:name="_Toc109147817"/>
      <w:r>
        <w:rPr>
          <w:rFonts w:hint="eastAsia" w:ascii="微软雅黑" w:hAnsi="微软雅黑" w:eastAsia="微软雅黑"/>
        </w:rPr>
        <w:t>热闹集市（第三关）</w:t>
      </w:r>
      <w:bookmarkEnd w:id="20"/>
    </w:p>
    <w:p w14:paraId="1EA2391B">
      <w:pPr>
        <w:ind w:firstLine="420" w:firstLineChars="200"/>
        <w:rPr>
          <w:rFonts w:ascii="微软雅黑" w:hAnsi="微软雅黑" w:eastAsia="微软雅黑"/>
          <w:b/>
          <w:szCs w:val="21"/>
        </w:rPr>
      </w:pPr>
      <w:r>
        <w:rPr>
          <w:rFonts w:hint="eastAsia" w:ascii="微软雅黑" w:hAnsi="微软雅黑" w:eastAsia="微软雅黑"/>
          <w:b/>
          <w:szCs w:val="21"/>
        </w:rPr>
        <w:t>战前剧情：</w:t>
      </w:r>
    </w:p>
    <w:p w14:paraId="334669D1">
      <w:pPr>
        <w:ind w:firstLine="420" w:firstLineChars="200"/>
        <w:rPr>
          <w:rFonts w:ascii="微软雅黑" w:hAnsi="微软雅黑" w:eastAsia="微软雅黑"/>
          <w:szCs w:val="21"/>
        </w:rPr>
      </w:pPr>
      <w:r>
        <w:rPr>
          <w:rFonts w:hint="eastAsia" w:ascii="微软雅黑" w:hAnsi="微软雅黑" w:eastAsia="微软雅黑"/>
          <w:szCs w:val="21"/>
        </w:rPr>
        <w:t>安格泠：哈……哈……</w:t>
      </w:r>
    </w:p>
    <w:p w14:paraId="2F563D49">
      <w:pPr>
        <w:ind w:firstLine="420" w:firstLineChars="200"/>
        <w:rPr>
          <w:rFonts w:ascii="微软雅黑" w:hAnsi="微软雅黑" w:eastAsia="微软雅黑"/>
          <w:szCs w:val="21"/>
        </w:rPr>
      </w:pPr>
      <w:r>
        <w:rPr>
          <w:rFonts w:hint="eastAsia" w:ascii="微软雅黑" w:hAnsi="微软雅黑" w:eastAsia="微软雅黑"/>
          <w:szCs w:val="21"/>
        </w:rPr>
        <w:t>安格泠：差点……差点就溺水了。</w:t>
      </w:r>
    </w:p>
    <w:p w14:paraId="1A79E281">
      <w:pPr>
        <w:ind w:firstLine="420" w:firstLineChars="200"/>
        <w:rPr>
          <w:rFonts w:ascii="微软雅黑" w:hAnsi="微软雅黑" w:eastAsia="微软雅黑"/>
          <w:szCs w:val="21"/>
        </w:rPr>
      </w:pPr>
      <w:r>
        <w:rPr>
          <w:rFonts w:hint="eastAsia" w:ascii="微软雅黑" w:hAnsi="微软雅黑" w:eastAsia="微软雅黑"/>
          <w:szCs w:val="21"/>
        </w:rPr>
        <w:t>魔女：浑身湿透了……好难受。</w:t>
      </w:r>
    </w:p>
    <w:p w14:paraId="50F31F31">
      <w:pPr>
        <w:ind w:firstLine="420" w:firstLineChars="200"/>
        <w:rPr>
          <w:rFonts w:ascii="微软雅黑" w:hAnsi="微软雅黑" w:eastAsia="微软雅黑"/>
          <w:szCs w:val="21"/>
        </w:rPr>
      </w:pPr>
      <w:r>
        <w:rPr>
          <w:rFonts w:hint="eastAsia" w:ascii="微软雅黑" w:hAnsi="微软雅黑" w:eastAsia="微软雅黑"/>
          <w:szCs w:val="21"/>
        </w:rPr>
        <w:t>安格泠：谢谢你救了我，我叫安格泠，就住在附近渔村。</w:t>
      </w:r>
    </w:p>
    <w:p w14:paraId="1A007AB6">
      <w:pPr>
        <w:ind w:firstLine="420" w:firstLineChars="200"/>
        <w:rPr>
          <w:rFonts w:ascii="微软雅黑" w:hAnsi="微软雅黑" w:eastAsia="微软雅黑"/>
          <w:szCs w:val="21"/>
        </w:rPr>
      </w:pPr>
      <w:r>
        <w:rPr>
          <w:rFonts w:hint="eastAsia" w:ascii="微软雅黑" w:hAnsi="微软雅黑" w:eastAsia="微软雅黑"/>
          <w:szCs w:val="21"/>
        </w:rPr>
        <w:t>安格泠：看你的样子也不像本地人，是来旅游的吗，为什么一个人呢？</w:t>
      </w:r>
    </w:p>
    <w:p w14:paraId="1F705EC7">
      <w:pPr>
        <w:ind w:firstLine="420" w:firstLineChars="200"/>
        <w:rPr>
          <w:rFonts w:ascii="微软雅黑" w:hAnsi="微软雅黑" w:eastAsia="微软雅黑"/>
          <w:szCs w:val="21"/>
        </w:rPr>
      </w:pPr>
      <w:r>
        <w:rPr>
          <w:rFonts w:hint="eastAsia" w:ascii="微软雅黑" w:hAnsi="微软雅黑" w:eastAsia="微软雅黑"/>
          <w:szCs w:val="21"/>
        </w:rPr>
        <w:t>魔女：我的朋友被人带走了，我要找到她。带走她的人留下信件告诉我，只有找到沙滩上发光的贝壳，才能见到她。</w:t>
      </w:r>
    </w:p>
    <w:p w14:paraId="34F0B6C9">
      <w:pPr>
        <w:ind w:firstLine="420" w:firstLineChars="200"/>
        <w:rPr>
          <w:rFonts w:ascii="微软雅黑" w:hAnsi="微软雅黑" w:eastAsia="微软雅黑"/>
          <w:szCs w:val="21"/>
        </w:rPr>
      </w:pPr>
      <w:r>
        <w:rPr>
          <w:rFonts w:hint="eastAsia" w:ascii="微软雅黑" w:hAnsi="微软雅黑" w:eastAsia="微软雅黑"/>
          <w:szCs w:val="21"/>
        </w:rPr>
        <w:t>安格泠：真糟糕……不过，既然你救了我，为了报答你的救命之恩，我帮你一起找吧。</w:t>
      </w:r>
    </w:p>
    <w:p w14:paraId="054AD5D7">
      <w:pPr>
        <w:ind w:firstLine="420" w:firstLineChars="200"/>
        <w:rPr>
          <w:rFonts w:ascii="微软雅黑" w:hAnsi="微软雅黑" w:eastAsia="微软雅黑"/>
          <w:szCs w:val="21"/>
        </w:rPr>
      </w:pPr>
      <w:r>
        <w:rPr>
          <w:rFonts w:hint="eastAsia" w:ascii="微软雅黑" w:hAnsi="微软雅黑" w:eastAsia="微软雅黑"/>
          <w:szCs w:val="21"/>
        </w:rPr>
        <w:t>安格泠：之前听村里其他人说，有些调皮的海精灵喜欢和人类的孩子一起玩耍，就会把他们偷偷带走……</w:t>
      </w:r>
    </w:p>
    <w:p w14:paraId="4751C581">
      <w:pPr>
        <w:ind w:firstLine="420" w:firstLineChars="200"/>
        <w:rPr>
          <w:rFonts w:ascii="微软雅黑" w:hAnsi="微软雅黑" w:eastAsia="微软雅黑"/>
          <w:szCs w:val="21"/>
        </w:rPr>
      </w:pPr>
      <w:r>
        <w:rPr>
          <w:rFonts w:hint="eastAsia" w:ascii="微软雅黑" w:hAnsi="微软雅黑" w:eastAsia="微软雅黑"/>
          <w:szCs w:val="21"/>
        </w:rPr>
        <w:t>安格泠：不过你也不用太担心，海精灵们本性并不坏，你的朋友一定会没事的。</w:t>
      </w:r>
    </w:p>
    <w:p w14:paraId="11A1033B">
      <w:pPr>
        <w:ind w:firstLine="420" w:firstLineChars="200"/>
        <w:rPr>
          <w:rFonts w:ascii="微软雅黑" w:hAnsi="微软雅黑" w:eastAsia="微软雅黑"/>
          <w:szCs w:val="21"/>
        </w:rPr>
      </w:pPr>
      <w:r>
        <w:rPr>
          <w:rFonts w:hint="eastAsia" w:ascii="微软雅黑" w:hAnsi="微软雅黑" w:eastAsia="微软雅黑"/>
          <w:szCs w:val="21"/>
        </w:rPr>
        <w:t>安格泠：话说回来，我还见过一次海精灵，和人类长得一模一样呢！</w:t>
      </w:r>
      <w:r>
        <w:rPr>
          <w:rFonts w:ascii="微软雅黑" w:hAnsi="微软雅黑" w:eastAsia="微软雅黑"/>
          <w:szCs w:val="21"/>
        </w:rPr>
        <w:t xml:space="preserve"> </w:t>
      </w:r>
    </w:p>
    <w:p w14:paraId="6905A97A">
      <w:pPr>
        <w:ind w:firstLine="420" w:firstLineChars="200"/>
        <w:rPr>
          <w:rFonts w:ascii="微软雅黑" w:hAnsi="微软雅黑" w:eastAsia="微软雅黑"/>
          <w:szCs w:val="21"/>
        </w:rPr>
      </w:pPr>
      <w:r>
        <w:rPr>
          <w:rFonts w:hint="eastAsia" w:ascii="微软雅黑" w:hAnsi="微软雅黑" w:eastAsia="微软雅黑"/>
          <w:szCs w:val="21"/>
        </w:rPr>
        <w:t>魔女：你见过海精灵？</w:t>
      </w:r>
    </w:p>
    <w:p w14:paraId="19438C42">
      <w:pPr>
        <w:ind w:firstLine="420" w:firstLineChars="200"/>
        <w:rPr>
          <w:rFonts w:ascii="微软雅黑" w:hAnsi="微软雅黑" w:eastAsia="微软雅黑"/>
          <w:szCs w:val="21"/>
        </w:rPr>
      </w:pPr>
      <w:r>
        <w:rPr>
          <w:rFonts w:hint="eastAsia" w:ascii="微软雅黑" w:hAnsi="微软雅黑" w:eastAsia="微软雅黑"/>
          <w:szCs w:val="21"/>
        </w:rPr>
        <w:t>安格泠：嗯嗯，那天我刚烤好鱼，放在一旁没注意，就被海精灵偷走了。</w:t>
      </w:r>
    </w:p>
    <w:p w14:paraId="4F6878C6">
      <w:pPr>
        <w:ind w:firstLine="420" w:firstLineChars="200"/>
        <w:rPr>
          <w:rFonts w:ascii="微软雅黑" w:hAnsi="微软雅黑" w:eastAsia="微软雅黑"/>
          <w:szCs w:val="21"/>
        </w:rPr>
      </w:pPr>
      <w:r>
        <w:rPr>
          <w:rFonts w:hint="eastAsia" w:ascii="微软雅黑" w:hAnsi="微软雅黑" w:eastAsia="微软雅黑"/>
          <w:szCs w:val="21"/>
        </w:rPr>
        <w:t>安格泠：第二天她再来偷烤鱼的时候就被我吓跑啦~</w:t>
      </w:r>
    </w:p>
    <w:p w14:paraId="49273530">
      <w:pPr>
        <w:ind w:firstLine="420" w:firstLineChars="200"/>
        <w:rPr>
          <w:rFonts w:ascii="微软雅黑" w:hAnsi="微软雅黑" w:eastAsia="微软雅黑"/>
          <w:szCs w:val="21"/>
        </w:rPr>
      </w:pPr>
      <w:r>
        <w:rPr>
          <w:rFonts w:hint="eastAsia" w:ascii="微软雅黑" w:hAnsi="微软雅黑" w:eastAsia="微软雅黑"/>
          <w:szCs w:val="21"/>
        </w:rPr>
        <w:t>安格泠：附近的集市晚上很热闹哦，我处理烤鱼还要一段时间，你去集市转转吧~</w:t>
      </w:r>
    </w:p>
    <w:p w14:paraId="20D5D084">
      <w:pPr>
        <w:ind w:firstLine="420" w:firstLineChars="200"/>
        <w:rPr>
          <w:rFonts w:ascii="微软雅黑" w:hAnsi="微软雅黑" w:eastAsia="微软雅黑"/>
          <w:szCs w:val="21"/>
        </w:rPr>
      </w:pPr>
      <w:r>
        <w:rPr>
          <w:rFonts w:hint="eastAsia" w:ascii="微软雅黑" w:hAnsi="微软雅黑" w:eastAsia="微软雅黑"/>
          <w:szCs w:val="21"/>
        </w:rPr>
        <w:t>安格泠：说不定能得到一些有用的消息。</w:t>
      </w:r>
    </w:p>
    <w:p w14:paraId="302CFAA2">
      <w:pPr>
        <w:ind w:firstLine="420" w:firstLineChars="200"/>
        <w:rPr>
          <w:rFonts w:ascii="微软雅黑" w:hAnsi="微软雅黑" w:eastAsia="微软雅黑"/>
          <w:szCs w:val="21"/>
        </w:rPr>
      </w:pPr>
      <w:r>
        <w:rPr>
          <w:rFonts w:hint="eastAsia" w:ascii="微软雅黑" w:hAnsi="微软雅黑" w:eastAsia="微软雅黑"/>
          <w:szCs w:val="21"/>
        </w:rPr>
        <w:t>旁白：魔女朝着安格泠所说的方向走了一会，喧嚣的人声便从一片椰林后传了过来。</w:t>
      </w:r>
    </w:p>
    <w:p w14:paraId="7DD4CC7B">
      <w:pPr>
        <w:ind w:firstLine="420" w:firstLineChars="200"/>
        <w:rPr>
          <w:rFonts w:ascii="微软雅黑" w:hAnsi="微软雅黑" w:eastAsia="微软雅黑"/>
          <w:szCs w:val="21"/>
        </w:rPr>
      </w:pPr>
      <w:r>
        <w:rPr>
          <w:rFonts w:hint="eastAsia" w:ascii="微软雅黑" w:hAnsi="微软雅黑" w:eastAsia="微软雅黑"/>
          <w:szCs w:val="21"/>
        </w:rPr>
        <w:t>魔女：好热闹的集市，商品也琳琅满目。</w:t>
      </w:r>
    </w:p>
    <w:p w14:paraId="1834E04F">
      <w:pPr>
        <w:ind w:firstLine="420" w:firstLineChars="200"/>
        <w:rPr>
          <w:rFonts w:ascii="微软雅黑" w:hAnsi="微软雅黑" w:eastAsia="微软雅黑"/>
          <w:szCs w:val="21"/>
        </w:rPr>
      </w:pPr>
      <w:r>
        <w:rPr>
          <w:rFonts w:hint="eastAsia" w:ascii="微软雅黑" w:hAnsi="微软雅黑" w:eastAsia="微软雅黑"/>
          <w:szCs w:val="21"/>
        </w:rPr>
        <w:t>魔女：买些纪念品吧。</w:t>
      </w:r>
    </w:p>
    <w:p w14:paraId="7832602B">
      <w:pPr>
        <w:ind w:firstLine="420" w:firstLineChars="200"/>
        <w:rPr>
          <w:rFonts w:ascii="微软雅黑" w:hAnsi="微软雅黑" w:eastAsia="微软雅黑"/>
          <w:szCs w:val="21"/>
        </w:rPr>
      </w:pPr>
      <w:r>
        <w:rPr>
          <w:rFonts w:hint="eastAsia" w:ascii="微软雅黑" w:hAnsi="微软雅黑" w:eastAsia="微软雅黑"/>
          <w:szCs w:val="21"/>
        </w:rPr>
        <w:t>魔女：钱包……不见了……难道是刚刚游泳的时候不小心弄掉了……</w:t>
      </w:r>
    </w:p>
    <w:p w14:paraId="62026ECC">
      <w:pPr>
        <w:ind w:firstLine="420" w:firstLineChars="200"/>
        <w:rPr>
          <w:rFonts w:ascii="微软雅黑" w:hAnsi="微软雅黑" w:eastAsia="微软雅黑"/>
          <w:szCs w:val="21"/>
        </w:rPr>
      </w:pPr>
      <w:r>
        <w:rPr>
          <w:rFonts w:hint="eastAsia" w:ascii="微软雅黑" w:hAnsi="微软雅黑" w:eastAsia="微软雅黑"/>
          <w:szCs w:val="21"/>
        </w:rPr>
        <w:t>达奈莉姆：可恶，竟然让我来这种人类群居的地方！</w:t>
      </w:r>
    </w:p>
    <w:p w14:paraId="22C05FCA">
      <w:pPr>
        <w:ind w:firstLine="420" w:firstLineChars="200"/>
        <w:rPr>
          <w:rFonts w:ascii="微软雅黑" w:hAnsi="微软雅黑" w:eastAsia="微软雅黑"/>
          <w:szCs w:val="21"/>
        </w:rPr>
      </w:pPr>
      <w:r>
        <w:rPr>
          <w:rFonts w:hint="eastAsia" w:ascii="微软雅黑" w:hAnsi="微软雅黑" w:eastAsia="微软雅黑"/>
          <w:szCs w:val="21"/>
        </w:rPr>
        <w:t>达奈莉姆：不过爱迪希亚说回去之后有好吃的……</w:t>
      </w:r>
    </w:p>
    <w:p w14:paraId="0A293CC5">
      <w:pPr>
        <w:ind w:firstLine="420" w:firstLineChars="200"/>
        <w:rPr>
          <w:rFonts w:ascii="微软雅黑" w:hAnsi="微软雅黑" w:eastAsia="微软雅黑"/>
          <w:szCs w:val="21"/>
        </w:rPr>
      </w:pPr>
      <w:r>
        <w:rPr>
          <w:rFonts w:hint="eastAsia" w:ascii="微软雅黑" w:hAnsi="微软雅黑" w:eastAsia="微软雅黑"/>
          <w:szCs w:val="21"/>
        </w:rPr>
        <w:t>魔女：你好，我的钱包刚刚不小心弄丢了，能不能借我一些钱，我可以用东西交换。</w:t>
      </w:r>
    </w:p>
    <w:p w14:paraId="71DDE94D">
      <w:pPr>
        <w:ind w:firstLine="420" w:firstLineChars="200"/>
        <w:rPr>
          <w:rFonts w:ascii="微软雅黑" w:hAnsi="微软雅黑" w:eastAsia="微软雅黑"/>
          <w:szCs w:val="21"/>
        </w:rPr>
      </w:pPr>
      <w:r>
        <w:rPr>
          <w:rFonts w:hint="eastAsia" w:ascii="微软雅黑" w:hAnsi="微软雅黑" w:eastAsia="微软雅黑"/>
          <w:szCs w:val="21"/>
        </w:rPr>
        <w:t>达奈莉姆：！！！</w:t>
      </w:r>
    </w:p>
    <w:p w14:paraId="5484AB1C">
      <w:pPr>
        <w:ind w:firstLine="420" w:firstLineChars="200"/>
        <w:rPr>
          <w:rFonts w:ascii="微软雅黑" w:hAnsi="微软雅黑" w:eastAsia="微软雅黑"/>
          <w:szCs w:val="21"/>
        </w:rPr>
      </w:pPr>
      <w:r>
        <w:rPr>
          <w:rFonts w:hint="eastAsia" w:ascii="微软雅黑" w:hAnsi="微软雅黑" w:eastAsia="微软雅黑"/>
          <w:szCs w:val="21"/>
        </w:rPr>
        <w:t>魔女：抱歉，好像吓到你了。</w:t>
      </w:r>
    </w:p>
    <w:p w14:paraId="7B48032D">
      <w:pPr>
        <w:ind w:firstLine="420" w:firstLineChars="200"/>
        <w:rPr>
          <w:rFonts w:ascii="微软雅黑" w:hAnsi="微软雅黑" w:eastAsia="微软雅黑"/>
          <w:szCs w:val="21"/>
        </w:rPr>
      </w:pPr>
      <w:r>
        <w:rPr>
          <w:rFonts w:hint="eastAsia" w:ascii="微软雅黑" w:hAnsi="微软雅黑" w:eastAsia="微软雅黑"/>
          <w:szCs w:val="21"/>
        </w:rPr>
        <w:t>达奈莉姆：嘁，竟然连钱包都能弄丢……（小声嘀咕）这种垃圾是怎么成为爱迪希亚的朋友的。</w:t>
      </w:r>
    </w:p>
    <w:p w14:paraId="77F51E1C">
      <w:pPr>
        <w:ind w:firstLine="420" w:firstLineChars="200"/>
        <w:rPr>
          <w:rFonts w:ascii="微软雅黑" w:hAnsi="微软雅黑" w:eastAsia="微软雅黑"/>
          <w:szCs w:val="21"/>
        </w:rPr>
      </w:pPr>
      <w:r>
        <w:rPr>
          <w:rFonts w:hint="eastAsia" w:ascii="微软雅黑" w:hAnsi="微软雅黑" w:eastAsia="微软雅黑"/>
          <w:szCs w:val="21"/>
        </w:rPr>
        <w:t>魔女：你刚刚说了什么？</w:t>
      </w:r>
    </w:p>
    <w:p w14:paraId="28F977F7">
      <w:pPr>
        <w:ind w:firstLine="420" w:firstLineChars="200"/>
        <w:rPr>
          <w:rFonts w:ascii="微软雅黑" w:hAnsi="微软雅黑" w:eastAsia="微软雅黑"/>
          <w:szCs w:val="21"/>
        </w:rPr>
      </w:pPr>
      <w:r>
        <w:rPr>
          <w:rFonts w:hint="eastAsia" w:ascii="微软雅黑" w:hAnsi="微软雅黑" w:eastAsia="微软雅黑"/>
          <w:szCs w:val="21"/>
        </w:rPr>
        <w:t>达奈莉姆：啊……没，没什么，给你！本小姐我有的是钱，想要多少都可以。</w:t>
      </w:r>
    </w:p>
    <w:p w14:paraId="72D247BC">
      <w:pPr>
        <w:ind w:firstLine="420" w:firstLineChars="200"/>
        <w:rPr>
          <w:rFonts w:ascii="微软雅黑" w:hAnsi="微软雅黑" w:eastAsia="微软雅黑"/>
          <w:szCs w:val="21"/>
        </w:rPr>
      </w:pPr>
      <w:r>
        <w:rPr>
          <w:rFonts w:hint="eastAsia" w:ascii="微软雅黑" w:hAnsi="微软雅黑" w:eastAsia="微软雅黑"/>
          <w:szCs w:val="21"/>
        </w:rPr>
        <w:t>魔女：倒也不用这么多……好吧，既然如此，那我就把身上最值钱的东西送你吧。</w:t>
      </w:r>
    </w:p>
    <w:p w14:paraId="68BD13A0">
      <w:pPr>
        <w:ind w:firstLine="420" w:firstLineChars="200"/>
        <w:rPr>
          <w:rFonts w:ascii="微软雅黑" w:hAnsi="微软雅黑" w:eastAsia="微软雅黑"/>
          <w:szCs w:val="21"/>
        </w:rPr>
      </w:pPr>
      <w:r>
        <w:rPr>
          <w:rFonts w:hint="eastAsia" w:ascii="微软雅黑" w:hAnsi="微软雅黑" w:eastAsia="微软雅黑"/>
          <w:szCs w:val="21"/>
        </w:rPr>
        <w:t>魔女：这是一块充满精神力量的水晶，请收下吧。</w:t>
      </w:r>
    </w:p>
    <w:p w14:paraId="26EA2964">
      <w:pPr>
        <w:ind w:firstLine="420" w:firstLineChars="200"/>
        <w:rPr>
          <w:rFonts w:ascii="微软雅黑" w:hAnsi="微软雅黑" w:eastAsia="微软雅黑"/>
          <w:szCs w:val="21"/>
        </w:rPr>
      </w:pPr>
      <w:r>
        <w:rPr>
          <w:rFonts w:hint="eastAsia" w:ascii="微软雅黑" w:hAnsi="微软雅黑" w:eastAsia="微软雅黑"/>
          <w:szCs w:val="21"/>
        </w:rPr>
        <w:t>达奈莉姆：好漂亮的水晶……那我就……</w:t>
      </w:r>
    </w:p>
    <w:p w14:paraId="6CDB4FAD">
      <w:pPr>
        <w:ind w:firstLine="420" w:firstLineChars="200"/>
        <w:rPr>
          <w:rFonts w:ascii="微软雅黑" w:hAnsi="微软雅黑" w:eastAsia="微软雅黑"/>
          <w:szCs w:val="21"/>
        </w:rPr>
      </w:pPr>
      <w:r>
        <w:rPr>
          <w:rFonts w:hint="eastAsia" w:ascii="微软雅黑" w:hAnsi="微软雅黑" w:eastAsia="微软雅黑"/>
          <w:szCs w:val="21"/>
        </w:rPr>
        <w:t>路人：是……是海兽，快跑啊！</w:t>
      </w:r>
    </w:p>
    <w:p w14:paraId="4BEA35BA">
      <w:pPr>
        <w:ind w:firstLine="420" w:firstLineChars="200"/>
        <w:rPr>
          <w:rFonts w:ascii="微软雅黑" w:hAnsi="微软雅黑" w:eastAsia="微软雅黑"/>
          <w:szCs w:val="21"/>
        </w:rPr>
      </w:pPr>
      <w:r>
        <w:rPr>
          <w:rFonts w:hint="eastAsia" w:ascii="微软雅黑" w:hAnsi="微软雅黑" w:eastAsia="微软雅黑"/>
          <w:szCs w:val="21"/>
        </w:rPr>
        <w:t>小吃摊摊主：怎么会突然有海兽袭击集市，快去叫骑士团！</w:t>
      </w:r>
    </w:p>
    <w:p w14:paraId="01654788">
      <w:pPr>
        <w:ind w:firstLine="420" w:firstLineChars="200"/>
        <w:rPr>
          <w:rFonts w:ascii="微软雅黑" w:hAnsi="微软雅黑" w:eastAsia="微软雅黑"/>
          <w:szCs w:val="21"/>
        </w:rPr>
      </w:pPr>
      <w:r>
        <w:rPr>
          <w:rFonts w:hint="eastAsia" w:ascii="微软雅黑" w:hAnsi="微软雅黑" w:eastAsia="微软雅黑"/>
          <w:szCs w:val="21"/>
        </w:rPr>
        <w:t>达奈莉姆：欸……欸？这些海兽，我明明是让它们……</w:t>
      </w:r>
    </w:p>
    <w:p w14:paraId="13BB65FE">
      <w:pPr>
        <w:ind w:firstLine="420" w:firstLineChars="200"/>
        <w:rPr>
          <w:rFonts w:ascii="微软雅黑" w:hAnsi="微软雅黑" w:eastAsia="微软雅黑"/>
          <w:szCs w:val="21"/>
        </w:rPr>
      </w:pPr>
      <w:r>
        <w:rPr>
          <w:rFonts w:hint="eastAsia" w:ascii="微软雅黑" w:hAnsi="微软雅黑" w:eastAsia="微软雅黑"/>
          <w:szCs w:val="21"/>
        </w:rPr>
        <w:t>魔女：大家别慌，我来对付这些海兽。</w:t>
      </w:r>
    </w:p>
    <w:p w14:paraId="3A90C4FA">
      <w:pPr>
        <w:ind w:firstLine="420" w:firstLineChars="200"/>
        <w:rPr>
          <w:rFonts w:ascii="微软雅黑" w:hAnsi="微软雅黑" w:eastAsia="微软雅黑"/>
          <w:szCs w:val="21"/>
        </w:rPr>
      </w:pPr>
      <w:r>
        <w:rPr>
          <w:rFonts w:hint="eastAsia" w:ascii="微软雅黑" w:hAnsi="微软雅黑" w:eastAsia="微软雅黑"/>
          <w:szCs w:val="21"/>
        </w:rPr>
        <w:t>达奈莉姆：虽然不知道是怎么回事……啊，烦死了！</w:t>
      </w:r>
    </w:p>
    <w:p w14:paraId="3FFBD29D">
      <w:pPr>
        <w:rPr>
          <w:rFonts w:ascii="微软雅黑" w:hAnsi="微软雅黑" w:eastAsia="微软雅黑"/>
          <w:b/>
          <w:szCs w:val="21"/>
        </w:rPr>
      </w:pPr>
    </w:p>
    <w:p w14:paraId="4F5A56C3">
      <w:pPr>
        <w:ind w:firstLine="420" w:firstLineChars="200"/>
        <w:rPr>
          <w:rFonts w:ascii="微软雅黑" w:hAnsi="微软雅黑" w:eastAsia="微软雅黑"/>
          <w:b/>
          <w:szCs w:val="21"/>
        </w:rPr>
      </w:pPr>
      <w:r>
        <w:rPr>
          <w:rFonts w:hint="eastAsia" w:ascii="微软雅黑" w:hAnsi="微软雅黑" w:eastAsia="微软雅黑"/>
          <w:b/>
          <w:szCs w:val="21"/>
        </w:rPr>
        <w:t>战后剧情：</w:t>
      </w:r>
    </w:p>
    <w:p w14:paraId="1FB5F27D">
      <w:pPr>
        <w:ind w:firstLine="420" w:firstLineChars="200"/>
        <w:rPr>
          <w:rFonts w:ascii="微软雅黑" w:hAnsi="微软雅黑" w:eastAsia="微软雅黑"/>
          <w:szCs w:val="21"/>
        </w:rPr>
      </w:pPr>
      <w:r>
        <w:rPr>
          <w:rFonts w:hint="eastAsia" w:ascii="微软雅黑" w:hAnsi="微软雅黑" w:eastAsia="微软雅黑"/>
          <w:szCs w:val="21"/>
        </w:rPr>
        <w:t>魔女：海兽都逃走了……</w:t>
      </w:r>
    </w:p>
    <w:p w14:paraId="45981BC4">
      <w:pPr>
        <w:ind w:firstLine="420" w:firstLineChars="200"/>
        <w:rPr>
          <w:rFonts w:ascii="微软雅黑" w:hAnsi="微软雅黑" w:eastAsia="微软雅黑"/>
          <w:szCs w:val="21"/>
        </w:rPr>
      </w:pPr>
      <w:r>
        <w:rPr>
          <w:rFonts w:hint="eastAsia" w:ascii="微软雅黑" w:hAnsi="微软雅黑" w:eastAsia="微软雅黑"/>
          <w:szCs w:val="21"/>
        </w:rPr>
        <w:t>达奈莉姆：毕竟是我亲自出马，胜利是理所应当的！</w:t>
      </w:r>
    </w:p>
    <w:p w14:paraId="36E3605B">
      <w:pPr>
        <w:ind w:firstLine="420" w:firstLineChars="200"/>
        <w:rPr>
          <w:rFonts w:ascii="微软雅黑" w:hAnsi="微软雅黑" w:eastAsia="微软雅黑"/>
          <w:szCs w:val="21"/>
        </w:rPr>
      </w:pPr>
      <w:r>
        <w:rPr>
          <w:rFonts w:hint="eastAsia" w:ascii="微软雅黑" w:hAnsi="微软雅黑" w:eastAsia="微软雅黑"/>
          <w:szCs w:val="21"/>
        </w:rPr>
        <w:t>魔女：谢谢你的帮忙。</w:t>
      </w:r>
    </w:p>
    <w:p w14:paraId="08ADF711">
      <w:pPr>
        <w:ind w:firstLine="420" w:firstLineChars="200"/>
        <w:rPr>
          <w:rFonts w:ascii="微软雅黑" w:hAnsi="微软雅黑" w:eastAsia="微软雅黑"/>
          <w:szCs w:val="21"/>
        </w:rPr>
      </w:pPr>
      <w:r>
        <w:rPr>
          <w:rFonts w:hint="eastAsia" w:ascii="微软雅黑" w:hAnsi="微软雅黑" w:eastAsia="微软雅黑"/>
          <w:szCs w:val="21"/>
        </w:rPr>
        <w:t>达奈莉姆：人类，不要装作和我很熟的样子，我还没把你放在眼里，哼！</w:t>
      </w:r>
    </w:p>
    <w:p w14:paraId="48F8FAC3">
      <w:pPr>
        <w:ind w:firstLine="420" w:firstLineChars="200"/>
        <w:rPr>
          <w:rFonts w:ascii="微软雅黑" w:hAnsi="微软雅黑" w:eastAsia="微软雅黑"/>
          <w:szCs w:val="21"/>
        </w:rPr>
      </w:pPr>
      <w:r>
        <w:rPr>
          <w:rFonts w:hint="eastAsia" w:ascii="微软雅黑" w:hAnsi="微软雅黑" w:eastAsia="微软雅黑"/>
          <w:szCs w:val="21"/>
        </w:rPr>
        <w:t>旁白：达奈莉姆撅着嘴，一副不屑的样子朝着远处走去，不一会就消失了。</w:t>
      </w:r>
    </w:p>
    <w:p w14:paraId="2ACD107C">
      <w:pPr>
        <w:ind w:firstLine="420" w:firstLineChars="200"/>
        <w:rPr>
          <w:rFonts w:ascii="微软雅黑" w:hAnsi="微软雅黑" w:eastAsia="微软雅黑"/>
          <w:szCs w:val="21"/>
        </w:rPr>
      </w:pPr>
      <w:r>
        <w:rPr>
          <w:rFonts w:hint="eastAsia" w:ascii="微软雅黑" w:hAnsi="微软雅黑" w:eastAsia="微软雅黑"/>
          <w:szCs w:val="21"/>
        </w:rPr>
        <w:t>魔女：啊……她买的东西，还有钱包……</w:t>
      </w:r>
    </w:p>
    <w:p w14:paraId="2687F99F">
      <w:pPr>
        <w:ind w:firstLine="420" w:firstLineChars="200"/>
        <w:rPr>
          <w:rFonts w:ascii="微软雅黑" w:hAnsi="微软雅黑" w:eastAsia="微软雅黑"/>
          <w:b/>
          <w:szCs w:val="21"/>
        </w:rPr>
      </w:pPr>
      <w:r>
        <w:rPr>
          <w:rFonts w:hint="eastAsia" w:ascii="微软雅黑" w:hAnsi="微软雅黑" w:eastAsia="微软雅黑"/>
          <w:b/>
          <w:szCs w:val="21"/>
        </w:rPr>
        <w:t>压黑转场。</w:t>
      </w:r>
    </w:p>
    <w:p w14:paraId="73581B26">
      <w:pPr>
        <w:ind w:firstLine="420" w:firstLineChars="200"/>
        <w:rPr>
          <w:rFonts w:ascii="微软雅黑" w:hAnsi="微软雅黑" w:eastAsia="微软雅黑"/>
          <w:szCs w:val="21"/>
        </w:rPr>
      </w:pPr>
      <w:r>
        <w:rPr>
          <w:rFonts w:hint="eastAsia" w:ascii="微软雅黑" w:hAnsi="微软雅黑" w:eastAsia="微软雅黑"/>
          <w:szCs w:val="21"/>
        </w:rPr>
        <w:t>爱迪希亚：你是说……你把钱包和东西都落在集市里了？</w:t>
      </w:r>
    </w:p>
    <w:p w14:paraId="17BB678F">
      <w:pPr>
        <w:ind w:firstLine="420" w:firstLineChars="200"/>
        <w:rPr>
          <w:rFonts w:ascii="微软雅黑" w:hAnsi="微软雅黑" w:eastAsia="微软雅黑"/>
          <w:szCs w:val="21"/>
        </w:rPr>
      </w:pPr>
      <w:r>
        <w:rPr>
          <w:rFonts w:hint="eastAsia" w:ascii="微软雅黑" w:hAnsi="微软雅黑" w:eastAsia="微软雅黑"/>
          <w:szCs w:val="21"/>
        </w:rPr>
        <w:t>达奈莉姆：爱迪希亚你听我说，是那个可恶的人类……</w:t>
      </w:r>
    </w:p>
    <w:p w14:paraId="76FEE3C3">
      <w:pPr>
        <w:ind w:firstLine="420" w:firstLineChars="200"/>
        <w:rPr>
          <w:rFonts w:ascii="微软雅黑" w:hAnsi="微软雅黑" w:eastAsia="微软雅黑"/>
          <w:szCs w:val="21"/>
        </w:rPr>
      </w:pPr>
      <w:r>
        <w:rPr>
          <w:rFonts w:hint="eastAsia" w:ascii="微软雅黑" w:hAnsi="微软雅黑" w:eastAsia="微软雅黑"/>
          <w:szCs w:val="21"/>
        </w:rPr>
        <w:t>爱迪希亚：真是的，明明是自己做错了事……达奈莉姆，今天的你，是一个坏人。</w:t>
      </w:r>
    </w:p>
    <w:p w14:paraId="13BC7A3E">
      <w:pPr>
        <w:ind w:firstLine="420" w:firstLineChars="200"/>
        <w:rPr>
          <w:rFonts w:ascii="微软雅黑" w:hAnsi="微软雅黑" w:eastAsia="微软雅黑"/>
          <w:szCs w:val="21"/>
        </w:rPr>
      </w:pPr>
      <w:r>
        <w:rPr>
          <w:rFonts w:hint="eastAsia" w:ascii="微软雅黑" w:hAnsi="微软雅黑" w:eastAsia="微软雅黑"/>
          <w:szCs w:val="21"/>
        </w:rPr>
        <w:t>达奈莉姆：可……可恶，人类，我是不会善罢甘休的！</w:t>
      </w:r>
    </w:p>
    <w:p w14:paraId="7A258B57">
      <w:pPr>
        <w:ind w:firstLine="420" w:firstLineChars="200"/>
        <w:rPr>
          <w:rFonts w:ascii="微软雅黑" w:hAnsi="微软雅黑" w:eastAsia="微软雅黑"/>
          <w:b/>
          <w:szCs w:val="21"/>
          <w:highlight w:val="lightGray"/>
        </w:rPr>
      </w:pPr>
      <w:r>
        <w:rPr>
          <w:rFonts w:hint="eastAsia" w:ascii="微软雅黑" w:hAnsi="微软雅黑" w:eastAsia="微软雅黑"/>
          <w:b/>
          <w:szCs w:val="21"/>
          <w:highlight w:val="lightGray"/>
        </w:rPr>
        <w:t>压黑转场。</w:t>
      </w:r>
    </w:p>
    <w:p w14:paraId="61C66DD6">
      <w:pPr>
        <w:ind w:firstLine="420" w:firstLineChars="200"/>
        <w:rPr>
          <w:rFonts w:ascii="微软雅黑" w:hAnsi="微软雅黑" w:eastAsia="微软雅黑"/>
          <w:szCs w:val="21"/>
          <w:highlight w:val="lightGray"/>
        </w:rPr>
      </w:pPr>
      <w:r>
        <w:rPr>
          <w:rFonts w:hint="eastAsia" w:ascii="微软雅黑" w:hAnsi="微软雅黑" w:eastAsia="微软雅黑"/>
          <w:szCs w:val="21"/>
          <w:highlight w:val="lightGray"/>
        </w:rPr>
        <w:t>达奈莉姆：（抽泣）都怪可恶的人类，害我今天被骂……</w:t>
      </w:r>
    </w:p>
    <w:p w14:paraId="5FF940BE">
      <w:pPr>
        <w:ind w:firstLine="420" w:firstLineChars="200"/>
        <w:rPr>
          <w:rFonts w:ascii="微软雅黑" w:hAnsi="微软雅黑" w:eastAsia="微软雅黑"/>
          <w:szCs w:val="21"/>
          <w:highlight w:val="lightGray"/>
        </w:rPr>
      </w:pPr>
      <w:r>
        <w:rPr>
          <w:rFonts w:hint="eastAsia" w:ascii="微软雅黑" w:hAnsi="微软雅黑" w:eastAsia="微软雅黑"/>
          <w:szCs w:val="21"/>
          <w:highlight w:val="lightGray"/>
        </w:rPr>
        <w:t>达奈莉姆：谁……是谁在那里！</w:t>
      </w:r>
    </w:p>
    <w:p w14:paraId="745905DC">
      <w:pPr>
        <w:ind w:firstLine="420" w:firstLineChars="200"/>
        <w:rPr>
          <w:rFonts w:ascii="微软雅黑" w:hAnsi="微软雅黑" w:eastAsia="微软雅黑"/>
          <w:szCs w:val="21"/>
          <w:highlight w:val="lightGray"/>
        </w:rPr>
      </w:pPr>
      <w:r>
        <w:rPr>
          <w:rFonts w:hint="eastAsia" w:ascii="微软雅黑" w:hAnsi="微软雅黑" w:eastAsia="微软雅黑"/>
          <w:szCs w:val="21"/>
          <w:highlight w:val="lightGray"/>
        </w:rPr>
        <w:t>皎：（咕噜咕噜）呀……被发现了，快跑。</w:t>
      </w:r>
    </w:p>
    <w:p w14:paraId="718AF8E2">
      <w:pPr>
        <w:ind w:firstLine="420" w:firstLineChars="200"/>
        <w:rPr>
          <w:rFonts w:ascii="微软雅黑" w:hAnsi="微软雅黑" w:eastAsia="微软雅黑"/>
          <w:szCs w:val="21"/>
          <w:highlight w:val="lightGray"/>
        </w:rPr>
      </w:pPr>
      <w:r>
        <w:rPr>
          <w:rFonts w:hint="eastAsia" w:ascii="微软雅黑" w:hAnsi="微软雅黑" w:eastAsia="微软雅黑"/>
          <w:szCs w:val="21"/>
          <w:highlight w:val="lightGray"/>
        </w:rPr>
        <w:t>达奈莉姆：别跑，你手里拿着的是什么！</w:t>
      </w:r>
    </w:p>
    <w:p w14:paraId="3D36D09E">
      <w:pPr>
        <w:ind w:firstLine="420" w:firstLineChars="200"/>
        <w:rPr>
          <w:rFonts w:ascii="微软雅黑" w:hAnsi="微软雅黑" w:eastAsia="微软雅黑"/>
          <w:szCs w:val="21"/>
          <w:highlight w:val="lightGray"/>
        </w:rPr>
      </w:pPr>
      <w:r>
        <w:rPr>
          <w:rFonts w:hint="eastAsia" w:ascii="微软雅黑" w:hAnsi="微软雅黑" w:eastAsia="微软雅黑"/>
          <w:szCs w:val="21"/>
          <w:highlight w:val="lightGray"/>
        </w:rPr>
        <w:t>选项：达奈莉姆飞踢</w:t>
      </w:r>
    </w:p>
    <w:p w14:paraId="06AD29CF">
      <w:pPr>
        <w:ind w:firstLine="420" w:firstLineChars="200"/>
        <w:rPr>
          <w:rFonts w:ascii="微软雅黑" w:hAnsi="微软雅黑" w:eastAsia="微软雅黑"/>
          <w:szCs w:val="21"/>
          <w:highlight w:val="lightGray"/>
        </w:rPr>
      </w:pPr>
      <w:r>
        <w:rPr>
          <w:rFonts w:hint="eastAsia" w:ascii="微软雅黑" w:hAnsi="微软雅黑" w:eastAsia="微软雅黑"/>
          <w:szCs w:val="21"/>
          <w:highlight w:val="lightGray"/>
        </w:rPr>
        <w:t>皎：痛痛痛……</w:t>
      </w:r>
    </w:p>
    <w:p w14:paraId="70A5F11E">
      <w:pPr>
        <w:ind w:firstLine="420" w:firstLineChars="200"/>
        <w:rPr>
          <w:rFonts w:ascii="微软雅黑" w:hAnsi="微软雅黑" w:eastAsia="微软雅黑"/>
          <w:szCs w:val="21"/>
          <w:highlight w:val="lightGray"/>
        </w:rPr>
      </w:pPr>
      <w:r>
        <w:rPr>
          <w:rFonts w:hint="eastAsia" w:ascii="微软雅黑" w:hAnsi="微软雅黑" w:eastAsia="微软雅黑"/>
          <w:szCs w:val="21"/>
          <w:highlight w:val="lightGray"/>
        </w:rPr>
        <w:t>达奈莉姆：竟然是集市限量版烤鱼！正好我饿了，哈唔，嗯~真好吃。</w:t>
      </w:r>
    </w:p>
    <w:p w14:paraId="24A87A40">
      <w:pPr>
        <w:ind w:firstLine="420" w:firstLineChars="200"/>
        <w:rPr>
          <w:rFonts w:ascii="微软雅黑" w:hAnsi="微软雅黑" w:eastAsia="微软雅黑"/>
          <w:szCs w:val="21"/>
          <w:highlight w:val="lightGray"/>
        </w:rPr>
      </w:pPr>
      <w:r>
        <w:rPr>
          <w:rFonts w:hint="eastAsia" w:ascii="微软雅黑" w:hAnsi="微软雅黑" w:eastAsia="微软雅黑"/>
          <w:szCs w:val="21"/>
          <w:highlight w:val="lightGray"/>
        </w:rPr>
        <w:t>皎：我的烤鱼！</w:t>
      </w:r>
    </w:p>
    <w:p w14:paraId="2709FD65">
      <w:pPr>
        <w:ind w:firstLine="420" w:firstLineChars="200"/>
        <w:rPr>
          <w:rFonts w:ascii="微软雅黑" w:hAnsi="微软雅黑" w:eastAsia="微软雅黑"/>
          <w:szCs w:val="21"/>
          <w:highlight w:val="lightGray"/>
        </w:rPr>
      </w:pPr>
      <w:r>
        <w:rPr>
          <w:rFonts w:hint="eastAsia" w:ascii="微软雅黑" w:hAnsi="微软雅黑" w:eastAsia="微软雅黑"/>
          <w:szCs w:val="21"/>
          <w:highlight w:val="lightGray"/>
        </w:rPr>
        <w:t>达奈莉姆：——哎，人鱼？</w:t>
      </w:r>
    </w:p>
    <w:p w14:paraId="6997EFD5">
      <w:pPr>
        <w:ind w:firstLine="420" w:firstLineChars="200"/>
        <w:rPr>
          <w:rFonts w:ascii="微软雅黑" w:hAnsi="微软雅黑" w:eastAsia="微软雅黑"/>
          <w:szCs w:val="21"/>
          <w:highlight w:val="lightGray"/>
        </w:rPr>
      </w:pPr>
      <w:r>
        <w:rPr>
          <w:rFonts w:hint="eastAsia" w:ascii="微软雅黑" w:hAnsi="微软雅黑" w:eastAsia="微软雅黑"/>
          <w:szCs w:val="21"/>
          <w:highlight w:val="lightGray"/>
        </w:rPr>
        <w:t>皎：怎么会这样，那可是我好不容易才弄到手的烤鱼……</w:t>
      </w:r>
    </w:p>
    <w:p w14:paraId="4B326B3F">
      <w:pPr>
        <w:ind w:firstLine="420" w:firstLineChars="200"/>
        <w:rPr>
          <w:rFonts w:ascii="微软雅黑" w:hAnsi="微软雅黑" w:eastAsia="微软雅黑"/>
          <w:szCs w:val="21"/>
          <w:highlight w:val="lightGray"/>
        </w:rPr>
      </w:pPr>
      <w:r>
        <w:rPr>
          <w:rFonts w:hint="eastAsia" w:ascii="微软雅黑" w:hAnsi="微软雅黑" w:eastAsia="微软雅黑"/>
          <w:szCs w:val="21"/>
          <w:highlight w:val="lightGray"/>
        </w:rPr>
        <w:t>达奈莉姆：人鱼不是已经隐居很久了吗，你是从哪来的？</w:t>
      </w:r>
    </w:p>
    <w:p w14:paraId="1233036F">
      <w:pPr>
        <w:ind w:firstLine="420" w:firstLineChars="200"/>
        <w:rPr>
          <w:rFonts w:ascii="微软雅黑" w:hAnsi="微软雅黑" w:eastAsia="微软雅黑"/>
          <w:szCs w:val="21"/>
          <w:highlight w:val="lightGray"/>
        </w:rPr>
      </w:pPr>
      <w:r>
        <w:rPr>
          <w:rFonts w:hint="eastAsia" w:ascii="微软雅黑" w:hAnsi="微软雅黑" w:eastAsia="微软雅黑"/>
          <w:szCs w:val="21"/>
          <w:highlight w:val="lightGray"/>
        </w:rPr>
        <w:t>皎：呜呜呜……</w:t>
      </w:r>
    </w:p>
    <w:p w14:paraId="3CB0EFB0">
      <w:pPr>
        <w:ind w:firstLine="420" w:firstLineChars="200"/>
        <w:rPr>
          <w:rFonts w:ascii="微软雅黑" w:hAnsi="微软雅黑" w:eastAsia="微软雅黑"/>
          <w:szCs w:val="21"/>
          <w:highlight w:val="lightGray"/>
        </w:rPr>
      </w:pPr>
      <w:r>
        <w:rPr>
          <w:rFonts w:hint="eastAsia" w:ascii="微软雅黑" w:hAnsi="微软雅黑" w:eastAsia="微软雅黑"/>
          <w:szCs w:val="21"/>
          <w:highlight w:val="lightGray"/>
        </w:rPr>
        <w:t>达奈莉姆：欸，不就是一条烤鱼嘛！</w:t>
      </w:r>
    </w:p>
    <w:p w14:paraId="10B82769">
      <w:pPr>
        <w:ind w:firstLine="420" w:firstLineChars="200"/>
        <w:rPr>
          <w:rFonts w:ascii="微软雅黑" w:hAnsi="微软雅黑" w:eastAsia="微软雅黑"/>
          <w:szCs w:val="21"/>
          <w:highlight w:val="lightGray"/>
        </w:rPr>
      </w:pPr>
      <w:r>
        <w:rPr>
          <w:rFonts w:hint="eastAsia" w:ascii="微软雅黑" w:hAnsi="微软雅黑" w:eastAsia="微软雅黑"/>
          <w:szCs w:val="21"/>
          <w:highlight w:val="lightGray"/>
        </w:rPr>
        <w:t>达奈莉姆：人鱼出现在这里也太不正常了，先带回去问问爱迪希亚吧。</w:t>
      </w:r>
    </w:p>
    <w:p w14:paraId="6099BD2A">
      <w:pPr>
        <w:ind w:firstLine="420" w:firstLineChars="200"/>
        <w:rPr>
          <w:rFonts w:ascii="微软雅黑" w:hAnsi="微软雅黑" w:eastAsia="微软雅黑"/>
          <w:szCs w:val="21"/>
          <w:highlight w:val="lightGray"/>
        </w:rPr>
      </w:pPr>
      <w:r>
        <w:rPr>
          <w:rFonts w:hint="eastAsia" w:ascii="微软雅黑" w:hAnsi="微软雅黑" w:eastAsia="微软雅黑"/>
          <w:szCs w:val="21"/>
          <w:highlight w:val="lightGray"/>
        </w:rPr>
        <w:t>皎：爱迪希亚……</w:t>
      </w:r>
    </w:p>
    <w:p w14:paraId="6B6DD542">
      <w:pPr>
        <w:ind w:firstLine="420" w:firstLineChars="200"/>
        <w:rPr>
          <w:rFonts w:ascii="微软雅黑" w:hAnsi="微软雅黑" w:eastAsia="微软雅黑"/>
          <w:szCs w:val="21"/>
        </w:rPr>
      </w:pPr>
      <w:r>
        <w:rPr>
          <w:rFonts w:hint="eastAsia" w:ascii="微软雅黑" w:hAnsi="微软雅黑" w:eastAsia="微软雅黑"/>
          <w:szCs w:val="21"/>
          <w:highlight w:val="lightGray"/>
        </w:rPr>
        <w:t>皎：等一下，别拽我的衣服，你要带我去哪里啊——</w:t>
      </w:r>
    </w:p>
    <w:p w14:paraId="631DC00E">
      <w:pPr>
        <w:pStyle w:val="3"/>
        <w:rPr>
          <w:rFonts w:ascii="微软雅黑" w:hAnsi="微软雅黑" w:eastAsia="微软雅黑"/>
        </w:rPr>
      </w:pPr>
      <w:bookmarkStart w:id="21" w:name="_Toc109147818"/>
      <w:r>
        <w:rPr>
          <w:rFonts w:hint="eastAsia" w:ascii="微软雅黑" w:hAnsi="微软雅黑" w:eastAsia="微软雅黑"/>
        </w:rPr>
        <w:t>隐秘岩礁（第四关）</w:t>
      </w:r>
      <w:bookmarkEnd w:id="21"/>
    </w:p>
    <w:p w14:paraId="3CFF9B6A">
      <w:pPr>
        <w:ind w:firstLine="420" w:firstLineChars="200"/>
        <w:rPr>
          <w:rFonts w:ascii="微软雅黑" w:hAnsi="微软雅黑" w:eastAsia="微软雅黑"/>
          <w:b/>
          <w:szCs w:val="21"/>
        </w:rPr>
      </w:pPr>
      <w:r>
        <w:rPr>
          <w:rFonts w:hint="eastAsia" w:ascii="微软雅黑" w:hAnsi="微软雅黑" w:eastAsia="微软雅黑"/>
          <w:b/>
          <w:szCs w:val="21"/>
        </w:rPr>
        <w:t>战前剧情：</w:t>
      </w:r>
    </w:p>
    <w:p w14:paraId="0E11B0C7">
      <w:pPr>
        <w:ind w:firstLine="420" w:firstLineChars="200"/>
        <w:rPr>
          <w:rFonts w:ascii="微软雅黑" w:hAnsi="微软雅黑" w:eastAsia="微软雅黑"/>
          <w:szCs w:val="21"/>
        </w:rPr>
      </w:pPr>
      <w:r>
        <w:rPr>
          <w:rFonts w:hint="eastAsia" w:ascii="微软雅黑" w:hAnsi="微软雅黑" w:eastAsia="微软雅黑"/>
          <w:szCs w:val="21"/>
        </w:rPr>
        <w:t>小吃摊摊主：哎呀，真是帮大忙了，没有你出手真不知道会发生什么事情。</w:t>
      </w:r>
    </w:p>
    <w:p w14:paraId="0B4FEDFD">
      <w:pPr>
        <w:ind w:firstLine="420" w:firstLineChars="200"/>
        <w:rPr>
          <w:rFonts w:ascii="微软雅黑" w:hAnsi="微软雅黑" w:eastAsia="微软雅黑"/>
          <w:szCs w:val="21"/>
        </w:rPr>
      </w:pPr>
      <w:r>
        <w:rPr>
          <w:rFonts w:hint="eastAsia" w:ascii="微软雅黑" w:hAnsi="微软雅黑" w:eastAsia="微软雅黑"/>
          <w:szCs w:val="21"/>
        </w:rPr>
        <w:t>小吃摊摊主：没想到看着这么年轻，实力却如此强大。</w:t>
      </w:r>
    </w:p>
    <w:p w14:paraId="2152F675">
      <w:pPr>
        <w:ind w:firstLine="420" w:firstLineChars="200"/>
        <w:rPr>
          <w:rFonts w:ascii="微软雅黑" w:hAnsi="微软雅黑" w:eastAsia="微软雅黑"/>
          <w:szCs w:val="21"/>
        </w:rPr>
      </w:pPr>
      <w:r>
        <w:rPr>
          <w:rFonts w:hint="eastAsia" w:ascii="微软雅黑" w:hAnsi="微软雅黑" w:eastAsia="微软雅黑"/>
          <w:szCs w:val="21"/>
        </w:rPr>
        <w:t>魔女：举手之劳……对了，请问你有见过一个这样的女孩吗？</w:t>
      </w:r>
    </w:p>
    <w:p w14:paraId="54CFD891">
      <w:pPr>
        <w:ind w:firstLine="420" w:firstLineChars="200"/>
        <w:rPr>
          <w:rFonts w:ascii="微软雅黑" w:hAnsi="微软雅黑" w:eastAsia="微软雅黑"/>
          <w:szCs w:val="21"/>
        </w:rPr>
      </w:pPr>
      <w:r>
        <w:rPr>
          <w:rFonts w:hint="eastAsia" w:ascii="微软雅黑" w:hAnsi="微软雅黑" w:eastAsia="微软雅黑"/>
          <w:szCs w:val="21"/>
        </w:rPr>
        <w:t>小吃摊摊主：嗯，你是说长这样的女孩啊……啊，是那孩子，她经常在附近玩耍，不过这几天倒是没见过她了。</w:t>
      </w:r>
    </w:p>
    <w:p w14:paraId="6AEFC0ED">
      <w:pPr>
        <w:ind w:firstLine="420" w:firstLineChars="200"/>
        <w:rPr>
          <w:rFonts w:ascii="微软雅黑" w:hAnsi="微软雅黑" w:eastAsia="微软雅黑"/>
          <w:szCs w:val="21"/>
        </w:rPr>
      </w:pPr>
      <w:r>
        <w:rPr>
          <w:rFonts w:hint="eastAsia" w:ascii="微软雅黑" w:hAnsi="微软雅黑" w:eastAsia="微软雅黑"/>
          <w:szCs w:val="21"/>
        </w:rPr>
        <w:t>小吃摊摊主：别担心，这一片没有我不知道的事情，我帮你多打听打听吧。</w:t>
      </w:r>
    </w:p>
    <w:p w14:paraId="09DD31C6">
      <w:pPr>
        <w:ind w:firstLine="420" w:firstLineChars="200"/>
        <w:rPr>
          <w:rFonts w:ascii="微软雅黑" w:hAnsi="微软雅黑" w:eastAsia="微软雅黑"/>
          <w:szCs w:val="21"/>
        </w:rPr>
      </w:pPr>
      <w:r>
        <w:rPr>
          <w:rFonts w:hint="eastAsia" w:ascii="微软雅黑" w:hAnsi="微软雅黑" w:eastAsia="微软雅黑"/>
          <w:szCs w:val="21"/>
        </w:rPr>
        <w:t>魔女：谢谢你。</w:t>
      </w:r>
    </w:p>
    <w:p w14:paraId="72FA0727">
      <w:pPr>
        <w:ind w:firstLine="420" w:firstLineChars="200"/>
        <w:rPr>
          <w:rFonts w:ascii="微软雅黑" w:hAnsi="微软雅黑" w:eastAsia="微软雅黑"/>
          <w:szCs w:val="21"/>
        </w:rPr>
      </w:pPr>
      <w:r>
        <w:rPr>
          <w:rFonts w:hint="eastAsia" w:ascii="微软雅黑" w:hAnsi="微软雅黑" w:eastAsia="微软雅黑"/>
          <w:szCs w:val="21"/>
        </w:rPr>
        <w:t>小吃摊摊主：你现在可是我们伯恩顿集市的大救星，大家都很乐意帮你。</w:t>
      </w:r>
    </w:p>
    <w:p w14:paraId="30AA82AD">
      <w:pPr>
        <w:ind w:firstLine="420" w:firstLineChars="200"/>
        <w:rPr>
          <w:rFonts w:ascii="微软雅黑" w:hAnsi="微软雅黑" w:eastAsia="微软雅黑"/>
          <w:szCs w:val="21"/>
        </w:rPr>
      </w:pPr>
      <w:r>
        <w:rPr>
          <w:rFonts w:hint="eastAsia" w:ascii="微软雅黑" w:hAnsi="微软雅黑" w:eastAsia="微软雅黑"/>
          <w:szCs w:val="21"/>
        </w:rPr>
        <w:t>小吃摊摊主，肚子饿了的话，来我这，随便吃！</w:t>
      </w:r>
    </w:p>
    <w:p w14:paraId="59138C2D">
      <w:pPr>
        <w:ind w:firstLine="420" w:firstLineChars="200"/>
        <w:rPr>
          <w:rFonts w:ascii="微软雅黑" w:hAnsi="微软雅黑" w:eastAsia="微软雅黑"/>
          <w:szCs w:val="21"/>
        </w:rPr>
      </w:pPr>
      <w:r>
        <w:rPr>
          <w:rFonts w:hint="eastAsia" w:ascii="微软雅黑" w:hAnsi="微软雅黑" w:eastAsia="微软雅黑"/>
          <w:szCs w:val="21"/>
        </w:rPr>
        <w:t>魔女：那真是太好了，对了，刚刚和我站一起的那个女孩，请问你知道她住哪吗？</w:t>
      </w:r>
    </w:p>
    <w:p w14:paraId="25B93B21">
      <w:pPr>
        <w:ind w:firstLine="420" w:firstLineChars="200"/>
        <w:rPr>
          <w:rFonts w:ascii="微软雅黑" w:hAnsi="微软雅黑" w:eastAsia="微软雅黑"/>
          <w:szCs w:val="21"/>
        </w:rPr>
      </w:pPr>
      <w:r>
        <w:rPr>
          <w:rFonts w:hint="eastAsia" w:ascii="微软雅黑" w:hAnsi="微软雅黑" w:eastAsia="微软雅黑"/>
          <w:szCs w:val="21"/>
        </w:rPr>
        <w:t>小吃摊摊主：那个女孩啊，有时会出现在集市里，也不知道是哪家的孩子……</w:t>
      </w:r>
    </w:p>
    <w:p w14:paraId="1FC69BD7">
      <w:pPr>
        <w:ind w:firstLine="420" w:firstLineChars="200"/>
        <w:rPr>
          <w:rFonts w:ascii="微软雅黑" w:hAnsi="微软雅黑" w:eastAsia="微软雅黑"/>
          <w:szCs w:val="21"/>
        </w:rPr>
      </w:pPr>
      <w:r>
        <w:rPr>
          <w:rFonts w:hint="eastAsia" w:ascii="微软雅黑" w:hAnsi="微软雅黑" w:eastAsia="微软雅黑"/>
          <w:szCs w:val="21"/>
        </w:rPr>
        <w:t>小吃摊摊主：真是怪了，伯恩顿小镇不大，几乎每个孩子我都有印象，但唯独这两个孩子我不知道她们的父母和住址。</w:t>
      </w:r>
    </w:p>
    <w:p w14:paraId="3AF0EF55">
      <w:pPr>
        <w:ind w:firstLine="420" w:firstLineChars="200"/>
        <w:rPr>
          <w:rFonts w:ascii="微软雅黑" w:hAnsi="微软雅黑" w:eastAsia="微软雅黑"/>
          <w:szCs w:val="21"/>
        </w:rPr>
      </w:pPr>
      <w:r>
        <w:rPr>
          <w:rFonts w:hint="eastAsia" w:ascii="微软雅黑" w:hAnsi="微软雅黑" w:eastAsia="微软雅黑"/>
          <w:szCs w:val="21"/>
        </w:rPr>
        <w:t>魔女：谢谢你提供的信息，这些丢下的东西是刚刚那个女孩的，麻烦你收好，下次她出现的时候还给她吧。</w:t>
      </w:r>
    </w:p>
    <w:p w14:paraId="12753820">
      <w:pPr>
        <w:ind w:firstLine="420" w:firstLineChars="200"/>
        <w:rPr>
          <w:rFonts w:ascii="微软雅黑" w:hAnsi="微软雅黑" w:eastAsia="微软雅黑"/>
          <w:szCs w:val="21"/>
        </w:rPr>
      </w:pPr>
      <w:r>
        <w:rPr>
          <w:rFonts w:hint="eastAsia" w:ascii="微软雅黑" w:hAnsi="微软雅黑" w:eastAsia="微软雅黑"/>
          <w:szCs w:val="21"/>
        </w:rPr>
        <w:t>旁白：魔女刚走到沙滩上，便闻见远方传来的阵阵烤鱼香气……</w:t>
      </w:r>
    </w:p>
    <w:p w14:paraId="0C5E12E9">
      <w:pPr>
        <w:ind w:firstLine="420" w:firstLineChars="200"/>
        <w:rPr>
          <w:rFonts w:ascii="微软雅黑" w:hAnsi="微软雅黑" w:eastAsia="微软雅黑"/>
          <w:szCs w:val="21"/>
        </w:rPr>
      </w:pPr>
      <w:r>
        <w:rPr>
          <w:rFonts w:hint="eastAsia" w:ascii="微软雅黑" w:hAnsi="微软雅黑" w:eastAsia="微软雅黑"/>
          <w:szCs w:val="21"/>
        </w:rPr>
        <w:t>安格泠：你回来啦，正好我刚把鱼烤好，快趁热吃吧。</w:t>
      </w:r>
    </w:p>
    <w:p w14:paraId="35ED269A">
      <w:pPr>
        <w:ind w:firstLine="420" w:firstLineChars="200"/>
        <w:rPr>
          <w:rFonts w:ascii="微软雅黑" w:hAnsi="微软雅黑" w:eastAsia="微软雅黑"/>
          <w:szCs w:val="21"/>
        </w:rPr>
      </w:pPr>
      <w:r>
        <w:rPr>
          <w:rFonts w:hint="eastAsia" w:ascii="微软雅黑" w:hAnsi="微软雅黑" w:eastAsia="微软雅黑"/>
          <w:szCs w:val="21"/>
        </w:rPr>
        <w:t>魔女：刚刚这里有海兽出现吗？</w:t>
      </w:r>
    </w:p>
    <w:p w14:paraId="492DF0F9">
      <w:pPr>
        <w:ind w:firstLine="420" w:firstLineChars="200"/>
        <w:rPr>
          <w:rFonts w:ascii="微软雅黑" w:hAnsi="微软雅黑" w:eastAsia="微软雅黑"/>
          <w:szCs w:val="21"/>
        </w:rPr>
      </w:pPr>
      <w:r>
        <w:rPr>
          <w:rFonts w:hint="eastAsia" w:ascii="微软雅黑" w:hAnsi="微软雅黑" w:eastAsia="微软雅黑"/>
          <w:szCs w:val="21"/>
        </w:rPr>
        <w:t>安格泠：海兽？没有啊……这里风平浪静的。</w:t>
      </w:r>
    </w:p>
    <w:p w14:paraId="5B5B2DC0">
      <w:pPr>
        <w:ind w:firstLine="420" w:firstLineChars="200"/>
        <w:rPr>
          <w:rFonts w:ascii="微软雅黑" w:hAnsi="微软雅黑" w:eastAsia="微软雅黑"/>
          <w:szCs w:val="21"/>
        </w:rPr>
      </w:pPr>
      <w:r>
        <w:rPr>
          <w:rFonts w:hint="eastAsia" w:ascii="微软雅黑" w:hAnsi="微软雅黑" w:eastAsia="微软雅黑"/>
          <w:szCs w:val="21"/>
        </w:rPr>
        <w:t>安格泠：发生了什么事情？</w:t>
      </w:r>
    </w:p>
    <w:p w14:paraId="6AB5CFBE">
      <w:pPr>
        <w:ind w:firstLine="420" w:firstLineChars="200"/>
        <w:rPr>
          <w:rFonts w:ascii="微软雅黑" w:hAnsi="微软雅黑" w:eastAsia="微软雅黑"/>
          <w:szCs w:val="21"/>
        </w:rPr>
      </w:pPr>
      <w:r>
        <w:rPr>
          <w:rFonts w:hint="eastAsia" w:ascii="微软雅黑" w:hAnsi="微软雅黑" w:eastAsia="微软雅黑"/>
          <w:szCs w:val="21"/>
        </w:rPr>
        <w:t>选项：把集市发生的事情告诉她</w:t>
      </w:r>
    </w:p>
    <w:p w14:paraId="2EBF4C88">
      <w:pPr>
        <w:ind w:firstLine="420" w:firstLineChars="200"/>
        <w:rPr>
          <w:rFonts w:ascii="微软雅黑" w:hAnsi="微软雅黑" w:eastAsia="微软雅黑"/>
          <w:szCs w:val="21"/>
        </w:rPr>
      </w:pPr>
      <w:r>
        <w:rPr>
          <w:rFonts w:hint="eastAsia" w:ascii="微软雅黑" w:hAnsi="微软雅黑" w:eastAsia="微软雅黑"/>
          <w:szCs w:val="21"/>
        </w:rPr>
        <w:t>安格泠：你没有受伤吧，海兽可是很凶猛的！</w:t>
      </w:r>
    </w:p>
    <w:p w14:paraId="191F9A32">
      <w:pPr>
        <w:ind w:firstLine="420" w:firstLineChars="200"/>
        <w:rPr>
          <w:rFonts w:ascii="微软雅黑" w:hAnsi="微软雅黑" w:eastAsia="微软雅黑"/>
          <w:szCs w:val="21"/>
        </w:rPr>
      </w:pPr>
      <w:r>
        <w:rPr>
          <w:rFonts w:hint="eastAsia" w:ascii="微软雅黑" w:hAnsi="微软雅黑" w:eastAsia="微软雅黑"/>
          <w:szCs w:val="21"/>
        </w:rPr>
        <w:t>魔女：我没事，海兽已经被赶走了。</w:t>
      </w:r>
    </w:p>
    <w:p w14:paraId="558AAE29">
      <w:pPr>
        <w:ind w:firstLine="420" w:firstLineChars="200"/>
        <w:rPr>
          <w:rFonts w:ascii="微软雅黑" w:hAnsi="微软雅黑" w:eastAsia="微软雅黑"/>
          <w:szCs w:val="21"/>
        </w:rPr>
      </w:pPr>
      <w:r>
        <w:rPr>
          <w:rFonts w:hint="eastAsia" w:ascii="微软雅黑" w:hAnsi="微软雅黑" w:eastAsia="微软雅黑"/>
          <w:szCs w:val="21"/>
        </w:rPr>
        <w:t>安格泠：真是奇怪，虽然海兽性情古怪，但跑到陆地上袭击人类集市，这种事情我还是第一次听说……</w:t>
      </w:r>
    </w:p>
    <w:p w14:paraId="3A63A537">
      <w:pPr>
        <w:ind w:firstLine="420" w:firstLineChars="200"/>
        <w:rPr>
          <w:rFonts w:ascii="微软雅黑" w:hAnsi="微软雅黑" w:eastAsia="微软雅黑"/>
          <w:szCs w:val="21"/>
        </w:rPr>
      </w:pPr>
      <w:r>
        <w:rPr>
          <w:rFonts w:hint="eastAsia" w:ascii="微软雅黑" w:hAnsi="微软雅黑" w:eastAsia="微软雅黑"/>
          <w:szCs w:val="21"/>
        </w:rPr>
        <w:t>安格泠：不管啦，赶紧趁热吃烤鱼吧，冷了就不好吃了。</w:t>
      </w:r>
    </w:p>
    <w:p w14:paraId="7DCDC116">
      <w:pPr>
        <w:ind w:firstLine="420" w:firstLineChars="200"/>
        <w:rPr>
          <w:rFonts w:ascii="微软雅黑" w:hAnsi="微软雅黑" w:eastAsia="微软雅黑"/>
          <w:szCs w:val="21"/>
        </w:rPr>
      </w:pPr>
      <w:r>
        <w:rPr>
          <w:rFonts w:hint="eastAsia" w:ascii="微软雅黑" w:hAnsi="微软雅黑" w:eastAsia="微软雅黑"/>
          <w:szCs w:val="21"/>
        </w:rPr>
        <w:t>安格泠：吃完我们去寻找发光的贝壳！</w:t>
      </w:r>
    </w:p>
    <w:p w14:paraId="03B4319C">
      <w:pPr>
        <w:ind w:firstLine="420" w:firstLineChars="200"/>
        <w:rPr>
          <w:rFonts w:ascii="微软雅黑" w:hAnsi="微软雅黑" w:eastAsia="微软雅黑"/>
          <w:szCs w:val="21"/>
        </w:rPr>
      </w:pPr>
      <w:r>
        <w:rPr>
          <w:rFonts w:hint="eastAsia" w:ascii="微软雅黑" w:hAnsi="微软雅黑" w:eastAsia="微软雅黑"/>
          <w:szCs w:val="21"/>
        </w:rPr>
        <w:t>魔女：安格泠做的烤鱼真好吃……</w:t>
      </w:r>
    </w:p>
    <w:p w14:paraId="630A9C7D">
      <w:pPr>
        <w:ind w:firstLine="420" w:firstLineChars="200"/>
        <w:rPr>
          <w:rFonts w:ascii="微软雅黑" w:hAnsi="微软雅黑" w:eastAsia="微软雅黑"/>
          <w:szCs w:val="21"/>
        </w:rPr>
      </w:pPr>
      <w:r>
        <w:rPr>
          <w:rFonts w:hint="eastAsia" w:ascii="微软雅黑" w:hAnsi="微软雅黑" w:eastAsia="微软雅黑"/>
          <w:szCs w:val="21"/>
        </w:rPr>
        <w:t>安格泠：嘿嘿，这可是我的拿手绝活，悄悄告诉你，这种烤鱼其实是机缘巧合下一个海精灵教我的。</w:t>
      </w:r>
    </w:p>
    <w:p w14:paraId="361C70F4">
      <w:pPr>
        <w:ind w:firstLine="420" w:firstLineChars="200"/>
        <w:rPr>
          <w:rFonts w:ascii="微软雅黑" w:hAnsi="微软雅黑" w:eastAsia="微软雅黑"/>
          <w:szCs w:val="21"/>
        </w:rPr>
      </w:pPr>
      <w:r>
        <w:rPr>
          <w:rFonts w:hint="eastAsia" w:ascii="微软雅黑" w:hAnsi="微软雅黑" w:eastAsia="微软雅黑"/>
          <w:szCs w:val="21"/>
        </w:rPr>
        <w:t>旁白：两人很快将烤鱼全部吃完，夜晚的月光倒映在海面上，远处似乎隐约传来轻盈的歌谣。</w:t>
      </w:r>
    </w:p>
    <w:p w14:paraId="3A4A6D01">
      <w:pPr>
        <w:ind w:firstLine="420" w:firstLineChars="200"/>
        <w:rPr>
          <w:rFonts w:ascii="微软雅黑" w:hAnsi="微软雅黑" w:eastAsia="微软雅黑"/>
          <w:szCs w:val="21"/>
        </w:rPr>
      </w:pPr>
      <w:r>
        <w:rPr>
          <w:rFonts w:hint="eastAsia" w:ascii="微软雅黑" w:hAnsi="微软雅黑" w:eastAsia="微软雅黑"/>
          <w:szCs w:val="21"/>
        </w:rPr>
        <w:t>安格泠：好啦，吃饱喝足，我们开始找发光的贝壳吧！</w:t>
      </w:r>
    </w:p>
    <w:p w14:paraId="70A805DE">
      <w:pPr>
        <w:ind w:firstLine="420" w:firstLineChars="200"/>
        <w:rPr>
          <w:rFonts w:ascii="微软雅黑" w:hAnsi="微软雅黑" w:eastAsia="微软雅黑"/>
          <w:szCs w:val="21"/>
        </w:rPr>
      </w:pPr>
      <w:r>
        <w:rPr>
          <w:rFonts w:hint="eastAsia" w:ascii="微软雅黑" w:hAnsi="微软雅黑" w:eastAsia="微软雅黑"/>
          <w:szCs w:val="21"/>
        </w:rPr>
        <w:t>旁白：魔女和安格泠在沙滩上漫无目的地搜索着，但直到深夜也还是一无所获。</w:t>
      </w:r>
    </w:p>
    <w:p w14:paraId="5BD7F45B">
      <w:pPr>
        <w:ind w:firstLine="420" w:firstLineChars="200"/>
        <w:rPr>
          <w:rFonts w:ascii="微软雅黑" w:hAnsi="微软雅黑" w:eastAsia="微软雅黑"/>
          <w:szCs w:val="21"/>
        </w:rPr>
      </w:pPr>
      <w:r>
        <w:rPr>
          <w:rFonts w:hint="eastAsia" w:ascii="微软雅黑" w:hAnsi="微软雅黑" w:eastAsia="微软雅黑"/>
          <w:szCs w:val="21"/>
        </w:rPr>
        <w:t>安格泠：不知不觉，都已经到深夜了，可我们还是没找到发光的贝壳。</w:t>
      </w:r>
    </w:p>
    <w:p w14:paraId="7BA6E7CF">
      <w:pPr>
        <w:ind w:firstLine="420" w:firstLineChars="200"/>
        <w:rPr>
          <w:rFonts w:ascii="微软雅黑" w:hAnsi="微软雅黑" w:eastAsia="微软雅黑"/>
          <w:szCs w:val="21"/>
        </w:rPr>
      </w:pPr>
      <w:r>
        <w:rPr>
          <w:rFonts w:hint="eastAsia" w:ascii="微软雅黑" w:hAnsi="微软雅黑" w:eastAsia="微软雅黑"/>
          <w:szCs w:val="21"/>
        </w:rPr>
        <w:t>安格泠：如果找不到的话，你就见不到朋友了……</w:t>
      </w:r>
    </w:p>
    <w:p w14:paraId="4363976D">
      <w:pPr>
        <w:ind w:firstLine="420" w:firstLineChars="200"/>
        <w:rPr>
          <w:rFonts w:ascii="微软雅黑" w:hAnsi="微软雅黑" w:eastAsia="微软雅黑"/>
          <w:szCs w:val="21"/>
        </w:rPr>
      </w:pPr>
      <w:r>
        <w:rPr>
          <w:rFonts w:hint="eastAsia" w:ascii="微软雅黑" w:hAnsi="微软雅黑" w:eastAsia="微软雅黑"/>
          <w:szCs w:val="21"/>
        </w:rPr>
        <w:t>安格泠：安格泠，快用你聪明的大脑思考一下怎么办……</w:t>
      </w:r>
    </w:p>
    <w:p w14:paraId="53C5C193">
      <w:pPr>
        <w:ind w:firstLine="420" w:firstLineChars="200"/>
        <w:rPr>
          <w:rFonts w:ascii="微软雅黑" w:hAnsi="微软雅黑" w:eastAsia="微软雅黑"/>
          <w:szCs w:val="21"/>
        </w:rPr>
      </w:pPr>
      <w:r>
        <w:rPr>
          <w:rFonts w:hint="eastAsia" w:ascii="微软雅黑" w:hAnsi="微软雅黑" w:eastAsia="微软雅黑"/>
          <w:szCs w:val="21"/>
        </w:rPr>
        <w:t>魔女：安格泠，快看那里……</w:t>
      </w:r>
    </w:p>
    <w:p w14:paraId="57ACBBAD">
      <w:pPr>
        <w:ind w:firstLine="420" w:firstLineChars="200"/>
        <w:rPr>
          <w:rFonts w:ascii="微软雅黑" w:hAnsi="微软雅黑" w:eastAsia="微软雅黑"/>
          <w:szCs w:val="21"/>
        </w:rPr>
      </w:pPr>
      <w:r>
        <w:rPr>
          <w:rFonts w:hint="eastAsia" w:ascii="微软雅黑" w:hAnsi="微软雅黑" w:eastAsia="微软雅黑"/>
          <w:szCs w:val="21"/>
        </w:rPr>
        <w:t>旁白：顺着魔女手指的方向，一处岩礁的后面散发出耀眼的光芒。</w:t>
      </w:r>
    </w:p>
    <w:p w14:paraId="2A216FE1">
      <w:pPr>
        <w:ind w:firstLine="420" w:firstLineChars="200"/>
        <w:rPr>
          <w:rFonts w:ascii="微软雅黑" w:hAnsi="微软雅黑" w:eastAsia="微软雅黑"/>
          <w:szCs w:val="21"/>
        </w:rPr>
      </w:pPr>
      <w:r>
        <w:rPr>
          <w:rFonts w:hint="eastAsia" w:ascii="微软雅黑" w:hAnsi="微软雅黑" w:eastAsia="微软雅黑"/>
          <w:szCs w:val="21"/>
        </w:rPr>
        <w:t>安格泠：竟然是发光的贝壳！</w:t>
      </w:r>
    </w:p>
    <w:p w14:paraId="12438088">
      <w:pPr>
        <w:ind w:firstLine="420" w:firstLineChars="200"/>
        <w:rPr>
          <w:rFonts w:ascii="微软雅黑" w:hAnsi="微软雅黑" w:eastAsia="微软雅黑"/>
          <w:szCs w:val="21"/>
        </w:rPr>
      </w:pPr>
      <w:r>
        <w:rPr>
          <w:rFonts w:hint="eastAsia" w:ascii="微软雅黑" w:hAnsi="微软雅黑" w:eastAsia="微软雅黑"/>
          <w:szCs w:val="21"/>
        </w:rPr>
        <w:t>安格泠：我们快去看看！</w:t>
      </w:r>
    </w:p>
    <w:p w14:paraId="60E22C57">
      <w:pPr>
        <w:ind w:firstLine="420" w:firstLineChars="200"/>
        <w:rPr>
          <w:rFonts w:ascii="微软雅黑" w:hAnsi="微软雅黑" w:eastAsia="微软雅黑"/>
          <w:b/>
          <w:szCs w:val="21"/>
        </w:rPr>
      </w:pPr>
      <w:r>
        <w:rPr>
          <w:rFonts w:hint="eastAsia" w:ascii="微软雅黑" w:hAnsi="微软雅黑" w:eastAsia="微软雅黑"/>
          <w:b/>
          <w:szCs w:val="21"/>
        </w:rPr>
        <w:t>战后剧情：</w:t>
      </w:r>
    </w:p>
    <w:p w14:paraId="637127F0">
      <w:pPr>
        <w:ind w:firstLine="420" w:firstLineChars="200"/>
        <w:rPr>
          <w:rFonts w:ascii="微软雅黑" w:hAnsi="微软雅黑" w:eastAsia="微软雅黑"/>
          <w:szCs w:val="21"/>
        </w:rPr>
      </w:pPr>
      <w:r>
        <w:rPr>
          <w:rFonts w:hint="eastAsia" w:ascii="微软雅黑" w:hAnsi="微软雅黑" w:eastAsia="微软雅黑"/>
          <w:szCs w:val="21"/>
        </w:rPr>
        <w:t>达奈莉姆：只要是我达奈莉姆看上的东西，就没有得不到的，哈哈……</w:t>
      </w:r>
    </w:p>
    <w:p w14:paraId="350BA9E7">
      <w:pPr>
        <w:ind w:firstLine="420" w:firstLineChars="200"/>
        <w:rPr>
          <w:rFonts w:ascii="微软雅黑" w:hAnsi="微软雅黑" w:eastAsia="微软雅黑"/>
          <w:szCs w:val="21"/>
        </w:rPr>
      </w:pPr>
      <w:r>
        <w:rPr>
          <w:rFonts w:hint="eastAsia" w:ascii="微软雅黑" w:hAnsi="微软雅黑" w:eastAsia="微软雅黑"/>
          <w:szCs w:val="21"/>
        </w:rPr>
        <w:t>达奈莉姆：让这俩人帮我拿来这个发光的贝壳，再让那个妨碍我的女人吃瘪。</w:t>
      </w:r>
    </w:p>
    <w:p w14:paraId="7E6BFF4E">
      <w:pPr>
        <w:ind w:firstLine="420" w:firstLineChars="200"/>
        <w:rPr>
          <w:rFonts w:ascii="微软雅黑" w:hAnsi="微软雅黑" w:eastAsia="微软雅黑"/>
          <w:szCs w:val="21"/>
        </w:rPr>
      </w:pPr>
      <w:r>
        <w:rPr>
          <w:rFonts w:hint="eastAsia" w:ascii="微软雅黑" w:hAnsi="微软雅黑" w:eastAsia="微软雅黑"/>
          <w:szCs w:val="21"/>
        </w:rPr>
        <w:t>达奈莉姆：哼哼~也只有像我这么聪明的人，才能想出来如此完美的计策！</w:t>
      </w:r>
    </w:p>
    <w:p w14:paraId="7CF120F6">
      <w:pPr>
        <w:ind w:firstLine="420" w:firstLineChars="200"/>
        <w:rPr>
          <w:rFonts w:ascii="微软雅黑" w:hAnsi="微软雅黑" w:eastAsia="微软雅黑"/>
          <w:szCs w:val="21"/>
        </w:rPr>
      </w:pPr>
      <w:r>
        <w:rPr>
          <w:rFonts w:hint="eastAsia" w:ascii="微软雅黑" w:hAnsi="微软雅黑" w:eastAsia="微软雅黑"/>
          <w:szCs w:val="21"/>
        </w:rPr>
        <w:t>达奈莉姆：这么漂亮的贝壳应该放在我的城堡里，只有像我这样高贵的精灵，才配的上拥有它~</w:t>
      </w:r>
    </w:p>
    <w:p w14:paraId="143BF246">
      <w:pPr>
        <w:ind w:firstLine="420" w:firstLineChars="200"/>
        <w:rPr>
          <w:rFonts w:ascii="微软雅黑" w:hAnsi="微软雅黑" w:eastAsia="微软雅黑"/>
          <w:szCs w:val="21"/>
        </w:rPr>
      </w:pPr>
      <w:r>
        <w:rPr>
          <w:rFonts w:ascii="微软雅黑" w:hAnsi="微软雅黑" w:eastAsia="微软雅黑"/>
          <w:szCs w:val="21"/>
        </w:rPr>
        <w:t>达奈莉姆：</w:t>
      </w:r>
      <w:r>
        <w:rPr>
          <w:rFonts w:hint="eastAsia" w:ascii="微软雅黑" w:hAnsi="微软雅黑" w:eastAsia="微软雅黑"/>
          <w:szCs w:val="21"/>
        </w:rPr>
        <w:t>哈哈，垃圾人类，还不是被聪明的我玩弄于股掌之中~</w:t>
      </w:r>
    </w:p>
    <w:p w14:paraId="559A6F21">
      <w:pPr>
        <w:ind w:firstLine="420" w:firstLineChars="200"/>
        <w:rPr>
          <w:rFonts w:ascii="微软雅黑" w:hAnsi="微软雅黑" w:eastAsia="微软雅黑"/>
          <w:szCs w:val="21"/>
        </w:rPr>
      </w:pPr>
      <w:r>
        <w:rPr>
          <w:rFonts w:hint="eastAsia" w:ascii="微软雅黑" w:hAnsi="微软雅黑" w:eastAsia="微软雅黑"/>
          <w:szCs w:val="21"/>
        </w:rPr>
        <w:t>爱迪希亚：达奈莉姆，你是不是又在做坏事……</w:t>
      </w:r>
    </w:p>
    <w:p w14:paraId="622A7D2E">
      <w:pPr>
        <w:ind w:firstLine="420" w:firstLineChars="200"/>
        <w:rPr>
          <w:rFonts w:ascii="微软雅黑" w:hAnsi="微软雅黑" w:eastAsia="微软雅黑"/>
          <w:szCs w:val="21"/>
        </w:rPr>
      </w:pPr>
      <w:r>
        <w:rPr>
          <w:rFonts w:hint="eastAsia" w:ascii="微软雅黑" w:hAnsi="微软雅黑" w:eastAsia="微软雅黑"/>
          <w:szCs w:val="21"/>
        </w:rPr>
        <w:t>达奈莉姆：不是的，爱迪希亚你听我解释……呃，原来是在说梦话，吓我一跳……</w:t>
      </w:r>
    </w:p>
    <w:p w14:paraId="75742D41">
      <w:pPr>
        <w:ind w:firstLine="420" w:firstLineChars="200"/>
        <w:rPr>
          <w:rFonts w:ascii="微软雅黑" w:hAnsi="微软雅黑" w:eastAsia="微软雅黑"/>
          <w:szCs w:val="21"/>
          <w:highlight w:val="lightGray"/>
        </w:rPr>
      </w:pPr>
      <w:r>
        <w:rPr>
          <w:rFonts w:hint="eastAsia" w:ascii="微软雅黑" w:hAnsi="微软雅黑" w:eastAsia="微软雅黑"/>
          <w:szCs w:val="21"/>
          <w:highlight w:val="lightGray"/>
        </w:rPr>
        <w:t>皎：你在看什么呢？</w:t>
      </w:r>
    </w:p>
    <w:p w14:paraId="3617D602">
      <w:pPr>
        <w:ind w:firstLine="420" w:firstLineChars="200"/>
        <w:rPr>
          <w:rFonts w:ascii="微软雅黑" w:hAnsi="微软雅黑" w:eastAsia="微软雅黑"/>
          <w:szCs w:val="21"/>
          <w:highlight w:val="lightGray"/>
        </w:rPr>
      </w:pPr>
      <w:r>
        <w:rPr>
          <w:rFonts w:hint="eastAsia" w:ascii="微软雅黑" w:hAnsi="微软雅黑" w:eastAsia="微软雅黑"/>
          <w:szCs w:val="21"/>
          <w:highlight w:val="lightGray"/>
        </w:rPr>
        <w:t>达奈莉姆：呜哇，你又是从哪冒出来的，吓我一跳！</w:t>
      </w:r>
    </w:p>
    <w:p w14:paraId="2F285437">
      <w:pPr>
        <w:ind w:firstLine="420" w:firstLineChars="200"/>
        <w:rPr>
          <w:rFonts w:ascii="微软雅黑" w:hAnsi="微软雅黑" w:eastAsia="微软雅黑"/>
          <w:szCs w:val="21"/>
          <w:highlight w:val="lightGray"/>
        </w:rPr>
      </w:pPr>
      <w:r>
        <w:rPr>
          <w:rFonts w:hint="eastAsia" w:ascii="微软雅黑" w:hAnsi="微软雅黑" w:eastAsia="微软雅黑"/>
          <w:szCs w:val="21"/>
          <w:highlight w:val="lightGray"/>
        </w:rPr>
        <w:t>达奈莉姆：实话告诉你吧，那几个傻乎乎的人类还不知道被我利用了，现在她们正在把我想要的贝壳拿来~</w:t>
      </w:r>
    </w:p>
    <w:p w14:paraId="4B755C21">
      <w:pPr>
        <w:ind w:firstLine="420" w:firstLineChars="200"/>
        <w:rPr>
          <w:rFonts w:ascii="微软雅黑" w:hAnsi="微软雅黑" w:eastAsia="微软雅黑"/>
          <w:szCs w:val="21"/>
          <w:highlight w:val="lightGray"/>
        </w:rPr>
      </w:pPr>
      <w:r>
        <w:rPr>
          <w:rFonts w:hint="eastAsia" w:ascii="微软雅黑" w:hAnsi="微软雅黑" w:eastAsia="微软雅黑"/>
          <w:szCs w:val="21"/>
          <w:highlight w:val="lightGray"/>
        </w:rPr>
        <w:t>皎：啊，是那个贝壳……</w:t>
      </w:r>
    </w:p>
    <w:p w14:paraId="4184A8E8">
      <w:pPr>
        <w:ind w:firstLine="420" w:firstLineChars="200"/>
        <w:rPr>
          <w:rFonts w:ascii="微软雅黑" w:hAnsi="微软雅黑" w:eastAsia="微软雅黑"/>
          <w:szCs w:val="21"/>
          <w:highlight w:val="lightGray"/>
        </w:rPr>
      </w:pPr>
      <w:r>
        <w:rPr>
          <w:rFonts w:hint="eastAsia" w:ascii="微软雅黑" w:hAnsi="微软雅黑" w:eastAsia="微软雅黑"/>
          <w:szCs w:val="21"/>
          <w:highlight w:val="lightGray"/>
        </w:rPr>
        <w:t>达奈莉姆：嗯？你竟然也看中了这个贝壳，看来我们是同道中人嘛~</w:t>
      </w:r>
    </w:p>
    <w:p w14:paraId="527B100F">
      <w:pPr>
        <w:ind w:firstLine="420" w:firstLineChars="200"/>
        <w:rPr>
          <w:rFonts w:ascii="微软雅黑" w:hAnsi="微软雅黑" w:eastAsia="微软雅黑"/>
          <w:szCs w:val="21"/>
          <w:highlight w:val="lightGray"/>
        </w:rPr>
      </w:pPr>
      <w:r>
        <w:rPr>
          <w:rFonts w:hint="eastAsia" w:ascii="微软雅黑" w:hAnsi="微软雅黑" w:eastAsia="微软雅黑"/>
          <w:szCs w:val="21"/>
          <w:highlight w:val="lightGray"/>
        </w:rPr>
        <w:t>皎：不……不是，那是我的家……</w:t>
      </w:r>
    </w:p>
    <w:p w14:paraId="7FA14B82">
      <w:pPr>
        <w:ind w:firstLine="420" w:firstLineChars="200"/>
        <w:rPr>
          <w:rFonts w:ascii="微软雅黑" w:hAnsi="微软雅黑" w:eastAsia="微软雅黑"/>
          <w:szCs w:val="21"/>
          <w:highlight w:val="lightGray"/>
        </w:rPr>
      </w:pPr>
      <w:r>
        <w:rPr>
          <w:rFonts w:hint="eastAsia" w:ascii="微软雅黑" w:hAnsi="微软雅黑" w:eastAsia="微软雅黑"/>
          <w:szCs w:val="21"/>
          <w:highlight w:val="lightGray"/>
        </w:rPr>
        <w:t>皎：爱迪希亚已经睡着了，要不我还是先回家吧……</w:t>
      </w:r>
    </w:p>
    <w:p w14:paraId="060501B2">
      <w:pPr>
        <w:ind w:firstLine="420" w:firstLineChars="200"/>
        <w:rPr>
          <w:rFonts w:ascii="微软雅黑" w:hAnsi="微软雅黑" w:eastAsia="微软雅黑"/>
          <w:szCs w:val="21"/>
          <w:highlight w:val="lightGray"/>
        </w:rPr>
      </w:pPr>
      <w:r>
        <w:rPr>
          <w:rFonts w:hint="eastAsia" w:ascii="微软雅黑" w:hAnsi="微软雅黑" w:eastAsia="微软雅黑"/>
          <w:szCs w:val="21"/>
          <w:highlight w:val="lightGray"/>
        </w:rPr>
        <w:t>达奈莉姆：哈？那里怎么可能会是你的家。</w:t>
      </w:r>
    </w:p>
    <w:p w14:paraId="77A97ADC">
      <w:pPr>
        <w:ind w:firstLine="420" w:firstLineChars="200"/>
        <w:rPr>
          <w:rFonts w:ascii="微软雅黑" w:hAnsi="微软雅黑" w:eastAsia="微软雅黑"/>
          <w:szCs w:val="21"/>
        </w:rPr>
      </w:pPr>
      <w:r>
        <w:rPr>
          <w:rFonts w:hint="eastAsia" w:ascii="微软雅黑" w:hAnsi="微软雅黑" w:eastAsia="微软雅黑"/>
          <w:szCs w:val="21"/>
          <w:highlight w:val="lightGray"/>
        </w:rPr>
        <w:t>达奈莉姆：我不信，跟我走，我们过去！</w:t>
      </w:r>
    </w:p>
    <w:p w14:paraId="751A3EA1">
      <w:pPr>
        <w:pStyle w:val="3"/>
        <w:rPr>
          <w:rFonts w:ascii="微软雅黑" w:hAnsi="微软雅黑" w:eastAsia="微软雅黑"/>
        </w:rPr>
      </w:pPr>
      <w:bookmarkStart w:id="22" w:name="_Toc109147819"/>
      <w:r>
        <w:rPr>
          <w:rFonts w:hint="eastAsia" w:ascii="微软雅黑" w:hAnsi="微软雅黑" w:eastAsia="微软雅黑"/>
        </w:rPr>
        <w:t>发光贝壳（第五关）</w:t>
      </w:r>
      <w:bookmarkEnd w:id="22"/>
    </w:p>
    <w:p w14:paraId="14F8902E">
      <w:pPr>
        <w:ind w:firstLine="420" w:firstLineChars="200"/>
        <w:rPr>
          <w:rFonts w:ascii="微软雅黑" w:hAnsi="微软雅黑" w:eastAsia="微软雅黑"/>
          <w:b/>
          <w:szCs w:val="21"/>
        </w:rPr>
      </w:pPr>
      <w:r>
        <w:rPr>
          <w:rFonts w:hint="eastAsia" w:ascii="微软雅黑" w:hAnsi="微软雅黑" w:eastAsia="微软雅黑"/>
          <w:b/>
          <w:szCs w:val="21"/>
        </w:rPr>
        <w:t>战前剧情：</w:t>
      </w:r>
    </w:p>
    <w:p w14:paraId="73228B60">
      <w:pPr>
        <w:ind w:firstLine="420" w:firstLineChars="200"/>
        <w:rPr>
          <w:rFonts w:ascii="微软雅黑" w:hAnsi="微软雅黑" w:eastAsia="微软雅黑"/>
          <w:szCs w:val="21"/>
        </w:rPr>
      </w:pPr>
      <w:r>
        <w:rPr>
          <w:rFonts w:hint="eastAsia" w:ascii="微软雅黑" w:hAnsi="微软雅黑" w:eastAsia="微软雅黑"/>
          <w:szCs w:val="21"/>
        </w:rPr>
        <w:t>安格泠：哇，原来这里真的有发光的贝壳，而且还这么大！</w:t>
      </w:r>
    </w:p>
    <w:p w14:paraId="7A25AE86">
      <w:pPr>
        <w:ind w:firstLine="420" w:firstLineChars="200"/>
        <w:rPr>
          <w:rFonts w:ascii="微软雅黑" w:hAnsi="微软雅黑" w:eastAsia="微软雅黑"/>
          <w:szCs w:val="21"/>
        </w:rPr>
      </w:pPr>
      <w:r>
        <w:rPr>
          <w:rFonts w:hint="eastAsia" w:ascii="微软雅黑" w:hAnsi="微软雅黑" w:eastAsia="微软雅黑"/>
          <w:szCs w:val="21"/>
        </w:rPr>
        <w:t>魔女：可是，这么大的贝壳要怎么带走呢？</w:t>
      </w:r>
    </w:p>
    <w:p w14:paraId="6CAA6867">
      <w:pPr>
        <w:ind w:firstLine="420" w:firstLineChars="200"/>
        <w:rPr>
          <w:rFonts w:ascii="微软雅黑" w:hAnsi="微软雅黑" w:eastAsia="微软雅黑"/>
          <w:szCs w:val="21"/>
        </w:rPr>
      </w:pPr>
      <w:r>
        <w:rPr>
          <w:rFonts w:hint="eastAsia" w:ascii="微软雅黑" w:hAnsi="微软雅黑" w:eastAsia="微软雅黑"/>
          <w:szCs w:val="21"/>
        </w:rPr>
        <w:t>安格泠：要不我们用绳子绑走吧？</w:t>
      </w:r>
    </w:p>
    <w:p w14:paraId="7F89CAE8">
      <w:pPr>
        <w:ind w:firstLine="420" w:firstLineChars="200"/>
        <w:rPr>
          <w:rFonts w:ascii="微软雅黑" w:hAnsi="微软雅黑" w:eastAsia="微软雅黑"/>
          <w:szCs w:val="21"/>
        </w:rPr>
      </w:pPr>
      <w:r>
        <w:rPr>
          <w:rFonts w:hint="eastAsia" w:ascii="微软雅黑" w:hAnsi="微软雅黑" w:eastAsia="微软雅黑"/>
          <w:szCs w:val="21"/>
        </w:rPr>
        <w:t>安格泠：你看，这里正好有根很粗的绳子。</w:t>
      </w:r>
    </w:p>
    <w:p w14:paraId="3B400CA8">
      <w:pPr>
        <w:ind w:firstLine="420" w:firstLineChars="200"/>
        <w:rPr>
          <w:rFonts w:ascii="微软雅黑" w:hAnsi="微软雅黑" w:eastAsia="微软雅黑"/>
          <w:szCs w:val="21"/>
        </w:rPr>
      </w:pPr>
      <w:r>
        <w:rPr>
          <w:rFonts w:hint="eastAsia" w:ascii="微软雅黑" w:hAnsi="微软雅黑" w:eastAsia="微软雅黑"/>
          <w:szCs w:val="21"/>
        </w:rPr>
        <w:t>旁白：安格泠爬上发光的贝壳，熟练地将绳子缠紧贝壳，打上结扣，最后将两股绳子拧在一起，方便自己拖走贝壳。</w:t>
      </w:r>
    </w:p>
    <w:p w14:paraId="3EF6C68A">
      <w:pPr>
        <w:ind w:firstLine="420" w:firstLineChars="200"/>
        <w:rPr>
          <w:rFonts w:ascii="微软雅黑" w:hAnsi="微软雅黑" w:eastAsia="微软雅黑"/>
          <w:szCs w:val="21"/>
        </w:rPr>
      </w:pPr>
      <w:r>
        <w:rPr>
          <w:rFonts w:hint="eastAsia" w:ascii="微软雅黑" w:hAnsi="微软雅黑" w:eastAsia="微软雅黑"/>
          <w:szCs w:val="21"/>
        </w:rPr>
        <w:t>露达：住手，你们这是在做什么！</w:t>
      </w:r>
    </w:p>
    <w:p w14:paraId="3B48D8E7">
      <w:pPr>
        <w:ind w:firstLine="420" w:firstLineChars="200"/>
        <w:rPr>
          <w:rFonts w:ascii="微软雅黑" w:hAnsi="微软雅黑" w:eastAsia="微软雅黑"/>
          <w:szCs w:val="21"/>
        </w:rPr>
      </w:pPr>
      <w:r>
        <w:rPr>
          <w:rFonts w:hint="eastAsia" w:ascii="微软雅黑" w:hAnsi="微软雅黑" w:eastAsia="微软雅黑"/>
          <w:szCs w:val="21"/>
        </w:rPr>
        <w:t>安格泠：这还看不明白吗，我们要把这个发光的贝壳带走。</w:t>
      </w:r>
    </w:p>
    <w:p w14:paraId="5320F3BC">
      <w:pPr>
        <w:ind w:firstLine="420" w:firstLineChars="200"/>
        <w:rPr>
          <w:rFonts w:ascii="微软雅黑" w:hAnsi="微软雅黑" w:eastAsia="微软雅黑"/>
          <w:szCs w:val="21"/>
        </w:rPr>
      </w:pPr>
      <w:r>
        <w:rPr>
          <w:rFonts w:hint="eastAsia" w:ascii="微软雅黑" w:hAnsi="微软雅黑" w:eastAsia="微软雅黑"/>
          <w:szCs w:val="21"/>
        </w:rPr>
        <w:t>露达：不行，你们不能带走它，它是我的东西！</w:t>
      </w:r>
    </w:p>
    <w:p w14:paraId="63372066">
      <w:pPr>
        <w:ind w:firstLine="420" w:firstLineChars="200"/>
        <w:rPr>
          <w:rFonts w:ascii="微软雅黑" w:hAnsi="微软雅黑" w:eastAsia="微软雅黑"/>
          <w:szCs w:val="21"/>
        </w:rPr>
      </w:pPr>
      <w:r>
        <w:rPr>
          <w:rFonts w:hint="eastAsia" w:ascii="微软雅黑" w:hAnsi="微软雅黑" w:eastAsia="微软雅黑"/>
          <w:szCs w:val="21"/>
        </w:rPr>
        <w:t>安格泠：这里刚才明明就没有人，你凭什么说它是你的东西。</w:t>
      </w:r>
    </w:p>
    <w:p w14:paraId="6F0D7426">
      <w:pPr>
        <w:ind w:firstLine="420" w:firstLineChars="200"/>
        <w:rPr>
          <w:rFonts w:ascii="微软雅黑" w:hAnsi="微软雅黑" w:eastAsia="微软雅黑"/>
          <w:szCs w:val="21"/>
        </w:rPr>
      </w:pPr>
      <w:r>
        <w:rPr>
          <w:rFonts w:hint="eastAsia" w:ascii="微软雅黑" w:hAnsi="微软雅黑" w:eastAsia="微软雅黑"/>
          <w:szCs w:val="21"/>
        </w:rPr>
        <w:t>魔女：安格泠，露达，你们冷静一些……</w:t>
      </w:r>
    </w:p>
    <w:p w14:paraId="6090B111">
      <w:pPr>
        <w:ind w:firstLine="420" w:firstLineChars="200"/>
        <w:rPr>
          <w:rFonts w:ascii="微软雅黑" w:hAnsi="微软雅黑" w:eastAsia="微软雅黑"/>
          <w:szCs w:val="21"/>
        </w:rPr>
      </w:pPr>
      <w:r>
        <w:rPr>
          <w:rFonts w:hint="eastAsia" w:ascii="微软雅黑" w:hAnsi="微软雅黑" w:eastAsia="微软雅黑"/>
          <w:szCs w:val="21"/>
        </w:rPr>
        <w:t>露达：嗯？居然是你……怎么来洛哈伯王国不跟我提前说一声。</w:t>
      </w:r>
    </w:p>
    <w:p w14:paraId="0E0EBBDB">
      <w:pPr>
        <w:ind w:firstLine="420" w:firstLineChars="200"/>
        <w:rPr>
          <w:rFonts w:ascii="微软雅黑" w:hAnsi="微软雅黑" w:eastAsia="微软雅黑"/>
          <w:szCs w:val="21"/>
        </w:rPr>
      </w:pPr>
      <w:r>
        <w:rPr>
          <w:rFonts w:hint="eastAsia" w:ascii="微软雅黑" w:hAnsi="微软雅黑" w:eastAsia="微软雅黑"/>
          <w:szCs w:val="21"/>
        </w:rPr>
        <w:t>露达：不仅没有提前打招呼，还和奇怪的人一起偷我的贝壳！</w:t>
      </w:r>
    </w:p>
    <w:p w14:paraId="45C743E1">
      <w:pPr>
        <w:ind w:firstLine="420" w:firstLineChars="200"/>
        <w:rPr>
          <w:rFonts w:ascii="微软雅黑" w:hAnsi="微软雅黑" w:eastAsia="微软雅黑"/>
          <w:szCs w:val="21"/>
        </w:rPr>
      </w:pPr>
      <w:r>
        <w:rPr>
          <w:rFonts w:hint="eastAsia" w:ascii="微软雅黑" w:hAnsi="微软雅黑" w:eastAsia="微软雅黑"/>
          <w:szCs w:val="21"/>
        </w:rPr>
        <w:t>魔女：这可能是个误会……</w:t>
      </w:r>
    </w:p>
    <w:p w14:paraId="77F1D936">
      <w:pPr>
        <w:ind w:firstLine="420" w:firstLineChars="200"/>
        <w:rPr>
          <w:rFonts w:ascii="微软雅黑" w:hAnsi="微软雅黑" w:eastAsia="微软雅黑"/>
          <w:szCs w:val="21"/>
        </w:rPr>
      </w:pPr>
      <w:r>
        <w:rPr>
          <w:rFonts w:hint="eastAsia" w:ascii="微软雅黑" w:hAnsi="微软雅黑" w:eastAsia="微软雅黑"/>
          <w:szCs w:val="21"/>
        </w:rPr>
        <w:t>旁白：两人向露达描述了事情的始末经过，露达若有所思地点点头，似乎两人描述的“海精灵”她也遇见过。</w:t>
      </w:r>
    </w:p>
    <w:p w14:paraId="1DDC915E">
      <w:pPr>
        <w:ind w:firstLine="420" w:firstLineChars="200"/>
        <w:rPr>
          <w:rFonts w:ascii="微软雅黑" w:hAnsi="微软雅黑" w:eastAsia="微软雅黑"/>
          <w:szCs w:val="21"/>
        </w:rPr>
      </w:pPr>
      <w:r>
        <w:rPr>
          <w:rFonts w:hint="eastAsia" w:ascii="微软雅黑" w:hAnsi="微软雅黑" w:eastAsia="微软雅黑"/>
          <w:szCs w:val="21"/>
        </w:rPr>
        <w:t>露达：你们说的这个“海精灵”，可能和我遇见的是同一个。</w:t>
      </w:r>
    </w:p>
    <w:p w14:paraId="49017D25">
      <w:pPr>
        <w:ind w:firstLine="420" w:firstLineChars="200"/>
        <w:rPr>
          <w:rFonts w:ascii="微软雅黑" w:hAnsi="微软雅黑" w:eastAsia="微软雅黑"/>
          <w:szCs w:val="21"/>
        </w:rPr>
      </w:pPr>
      <w:r>
        <w:rPr>
          <w:rFonts w:hint="eastAsia" w:ascii="微软雅黑" w:hAnsi="微软雅黑" w:eastAsia="微软雅黑"/>
          <w:szCs w:val="21"/>
        </w:rPr>
        <w:t>露达：你知道的，我这么漂亮的容颜和肌肤需要星光持续不断的滋润。机缘巧合下，我发现这里很适合吸收星光的力量。</w:t>
      </w:r>
    </w:p>
    <w:p w14:paraId="7A6502EF">
      <w:pPr>
        <w:ind w:firstLine="420" w:firstLineChars="200"/>
        <w:rPr>
          <w:rFonts w:ascii="微软雅黑" w:hAnsi="微软雅黑" w:eastAsia="微软雅黑"/>
          <w:szCs w:val="21"/>
        </w:rPr>
      </w:pPr>
      <w:r>
        <w:rPr>
          <w:rFonts w:hint="eastAsia" w:ascii="微软雅黑" w:hAnsi="微软雅黑" w:eastAsia="微软雅黑"/>
          <w:szCs w:val="21"/>
        </w:rPr>
        <w:t>露达：可自从我来到这里以后，似乎就一直有个身影鬼鬼祟祟地在这附近转悠。</w:t>
      </w:r>
    </w:p>
    <w:p w14:paraId="71D902C6">
      <w:pPr>
        <w:ind w:firstLine="420" w:firstLineChars="200"/>
        <w:rPr>
          <w:rFonts w:ascii="微软雅黑" w:hAnsi="微软雅黑" w:eastAsia="微软雅黑"/>
          <w:szCs w:val="21"/>
        </w:rPr>
      </w:pPr>
      <w:r>
        <w:rPr>
          <w:rFonts w:hint="eastAsia" w:ascii="微软雅黑" w:hAnsi="微软雅黑" w:eastAsia="微软雅黑"/>
          <w:szCs w:val="21"/>
        </w:rPr>
        <w:t>露达：那段时间我一直被不断骚扰，都不能安静地吸收星光了。</w:t>
      </w:r>
    </w:p>
    <w:p w14:paraId="4914B740">
      <w:pPr>
        <w:ind w:firstLine="420" w:firstLineChars="200"/>
        <w:rPr>
          <w:rFonts w:ascii="微软雅黑" w:hAnsi="微软雅黑" w:eastAsia="微软雅黑"/>
          <w:szCs w:val="21"/>
        </w:rPr>
      </w:pPr>
      <w:r>
        <w:rPr>
          <w:rFonts w:hint="eastAsia" w:ascii="微软雅黑" w:hAnsi="微软雅黑" w:eastAsia="微软雅黑"/>
          <w:szCs w:val="21"/>
        </w:rPr>
        <w:t>露达：有一次，她在偷这个贝壳的时候被我撞见，是一个小矮子，逃跑的时候还摔了一跤。</w:t>
      </w:r>
    </w:p>
    <w:p w14:paraId="263ACED0">
      <w:pPr>
        <w:ind w:firstLine="420" w:firstLineChars="200"/>
        <w:rPr>
          <w:rFonts w:ascii="微软雅黑" w:hAnsi="微软雅黑" w:eastAsia="微软雅黑"/>
          <w:szCs w:val="21"/>
        </w:rPr>
      </w:pPr>
      <w:r>
        <w:rPr>
          <w:rFonts w:hint="eastAsia" w:ascii="微软雅黑" w:hAnsi="微软雅黑" w:eastAsia="微软雅黑"/>
          <w:szCs w:val="21"/>
        </w:rPr>
        <w:t>安格泠：噗……</w:t>
      </w:r>
    </w:p>
    <w:p w14:paraId="10E9CB34">
      <w:pPr>
        <w:ind w:firstLine="420" w:firstLineChars="200"/>
        <w:rPr>
          <w:rFonts w:ascii="微软雅黑" w:hAnsi="微软雅黑" w:eastAsia="微软雅黑"/>
          <w:szCs w:val="21"/>
        </w:rPr>
      </w:pPr>
      <w:r>
        <w:rPr>
          <w:rFonts w:hint="eastAsia" w:ascii="微软雅黑" w:hAnsi="微软雅黑" w:eastAsia="微软雅黑"/>
          <w:szCs w:val="21"/>
        </w:rPr>
        <w:t>魔女：……那你知道去哪能找到她吗？</w:t>
      </w:r>
    </w:p>
    <w:p w14:paraId="5C6BDEB2">
      <w:pPr>
        <w:ind w:firstLine="420" w:firstLineChars="200"/>
        <w:rPr>
          <w:rFonts w:ascii="微软雅黑" w:hAnsi="微软雅黑" w:eastAsia="微软雅黑"/>
          <w:szCs w:val="21"/>
        </w:rPr>
      </w:pPr>
      <w:r>
        <w:rPr>
          <w:rFonts w:hint="eastAsia" w:ascii="微软雅黑" w:hAnsi="微软雅黑" w:eastAsia="微软雅黑"/>
          <w:szCs w:val="21"/>
        </w:rPr>
        <w:t>露达：找到她并不难，那次她逃跑的时候，我就在后面悄悄地跟着她，在那片树林后面，有个巨大的城堡，她就住在那里。</w:t>
      </w:r>
    </w:p>
    <w:p w14:paraId="33D9EB38">
      <w:pPr>
        <w:ind w:firstLine="420" w:firstLineChars="200"/>
        <w:rPr>
          <w:rFonts w:ascii="微软雅黑" w:hAnsi="微软雅黑" w:eastAsia="微软雅黑"/>
          <w:szCs w:val="21"/>
        </w:rPr>
      </w:pPr>
      <w:r>
        <w:rPr>
          <w:rFonts w:hint="eastAsia" w:ascii="微软雅黑" w:hAnsi="微软雅黑" w:eastAsia="微软雅黑"/>
          <w:szCs w:val="21"/>
        </w:rPr>
        <w:t>露达：你的朋友，很可能就是被她带到城堡里了。</w:t>
      </w:r>
    </w:p>
    <w:p w14:paraId="7F385C54">
      <w:pPr>
        <w:ind w:firstLine="420" w:firstLineChars="200"/>
        <w:rPr>
          <w:rFonts w:ascii="微软雅黑" w:hAnsi="微软雅黑" w:eastAsia="微软雅黑"/>
          <w:szCs w:val="21"/>
        </w:rPr>
      </w:pPr>
      <w:r>
        <w:rPr>
          <w:rFonts w:hint="eastAsia" w:ascii="微软雅黑" w:hAnsi="微软雅黑" w:eastAsia="微软雅黑"/>
          <w:szCs w:val="21"/>
        </w:rPr>
        <w:t>安格泠：事不宜迟，我们快点过去吧。</w:t>
      </w:r>
    </w:p>
    <w:p w14:paraId="40F5A232">
      <w:pPr>
        <w:ind w:firstLine="420" w:firstLineChars="200"/>
        <w:rPr>
          <w:rFonts w:ascii="微软雅黑" w:hAnsi="微软雅黑" w:eastAsia="微软雅黑"/>
          <w:szCs w:val="21"/>
        </w:rPr>
      </w:pPr>
      <w:r>
        <w:rPr>
          <w:rFonts w:hint="eastAsia" w:ascii="微软雅黑" w:hAnsi="微软雅黑" w:eastAsia="微软雅黑"/>
          <w:szCs w:val="21"/>
        </w:rPr>
        <w:t>露达：路上小心点，虽然看起来笨笨的，但我能感受到她的实力并不弱。</w:t>
      </w:r>
    </w:p>
    <w:p w14:paraId="252D39A3">
      <w:pPr>
        <w:rPr>
          <w:rFonts w:ascii="微软雅黑" w:hAnsi="微软雅黑" w:eastAsia="微软雅黑"/>
          <w:szCs w:val="21"/>
        </w:rPr>
      </w:pPr>
    </w:p>
    <w:p w14:paraId="185A8CC3">
      <w:pPr>
        <w:ind w:firstLine="420" w:firstLineChars="200"/>
        <w:rPr>
          <w:rFonts w:ascii="微软雅黑" w:hAnsi="微软雅黑" w:eastAsia="微软雅黑"/>
          <w:szCs w:val="21"/>
        </w:rPr>
      </w:pPr>
    </w:p>
    <w:p w14:paraId="71775AB2">
      <w:pPr>
        <w:ind w:firstLine="420" w:firstLineChars="200"/>
        <w:rPr>
          <w:rFonts w:ascii="微软雅黑" w:hAnsi="微软雅黑" w:eastAsia="微软雅黑"/>
          <w:b/>
          <w:szCs w:val="21"/>
        </w:rPr>
      </w:pPr>
      <w:r>
        <w:rPr>
          <w:rFonts w:hint="eastAsia" w:ascii="微软雅黑" w:hAnsi="微软雅黑" w:eastAsia="微软雅黑"/>
          <w:b/>
          <w:szCs w:val="21"/>
        </w:rPr>
        <w:t>战后剧情：</w:t>
      </w:r>
    </w:p>
    <w:p w14:paraId="2ACD2634">
      <w:pPr>
        <w:ind w:firstLine="420" w:firstLineChars="200"/>
        <w:rPr>
          <w:rFonts w:ascii="微软雅黑" w:hAnsi="微软雅黑" w:eastAsia="微软雅黑"/>
          <w:szCs w:val="21"/>
        </w:rPr>
      </w:pPr>
      <w:r>
        <w:rPr>
          <w:rFonts w:hint="eastAsia" w:ascii="微软雅黑" w:hAnsi="微软雅黑" w:eastAsia="微软雅黑"/>
          <w:szCs w:val="21"/>
        </w:rPr>
        <w:t>达奈莉姆：可恶，可恶，可恶！</w:t>
      </w:r>
    </w:p>
    <w:p w14:paraId="71676791">
      <w:pPr>
        <w:ind w:firstLine="420" w:firstLineChars="200"/>
        <w:rPr>
          <w:rFonts w:ascii="微软雅黑" w:hAnsi="微软雅黑" w:eastAsia="微软雅黑"/>
          <w:szCs w:val="21"/>
        </w:rPr>
      </w:pPr>
      <w:r>
        <w:rPr>
          <w:rFonts w:hint="eastAsia" w:ascii="微软雅黑" w:hAnsi="微软雅黑" w:eastAsia="微软雅黑"/>
          <w:szCs w:val="21"/>
        </w:rPr>
        <w:t>达奈莉姆：竟然敢说我是小矮子，垃圾人类，我绝不原谅你！</w:t>
      </w:r>
    </w:p>
    <w:p w14:paraId="03107462">
      <w:pPr>
        <w:ind w:firstLine="420" w:firstLineChars="200"/>
        <w:rPr>
          <w:rFonts w:ascii="微软雅黑" w:hAnsi="微软雅黑" w:eastAsia="微软雅黑"/>
          <w:szCs w:val="21"/>
        </w:rPr>
      </w:pPr>
      <w:r>
        <w:rPr>
          <w:rFonts w:hint="eastAsia" w:ascii="微软雅黑" w:hAnsi="微软雅黑" w:eastAsia="微软雅黑"/>
          <w:szCs w:val="21"/>
        </w:rPr>
        <w:t>达奈莉姆：等等，她们又在嘀咕着什么……</w:t>
      </w:r>
    </w:p>
    <w:p w14:paraId="0CE59D8B">
      <w:pPr>
        <w:ind w:firstLine="420" w:firstLineChars="200"/>
        <w:rPr>
          <w:rFonts w:ascii="微软雅黑" w:hAnsi="微软雅黑" w:eastAsia="微软雅黑"/>
          <w:szCs w:val="21"/>
        </w:rPr>
      </w:pPr>
      <w:r>
        <w:rPr>
          <w:rFonts w:hint="eastAsia" w:ascii="微软雅黑" w:hAnsi="微软雅黑" w:eastAsia="微软雅黑"/>
          <w:szCs w:val="21"/>
        </w:rPr>
        <w:t>达奈莉姆：哈？竟然，竟然把那件事说了出去，这种事情千万不能让爱迪希亚知道……</w:t>
      </w:r>
    </w:p>
    <w:p w14:paraId="0C03BDB5">
      <w:pPr>
        <w:ind w:firstLine="420" w:firstLineChars="200"/>
        <w:rPr>
          <w:rFonts w:ascii="微软雅黑" w:hAnsi="微软雅黑" w:eastAsia="微软雅黑"/>
          <w:szCs w:val="21"/>
        </w:rPr>
      </w:pPr>
      <w:r>
        <w:rPr>
          <w:rFonts w:hint="eastAsia" w:ascii="微软雅黑" w:hAnsi="微软雅黑" w:eastAsia="微软雅黑"/>
          <w:szCs w:val="21"/>
        </w:rPr>
        <w:t>达奈莉姆：可恶……竟然还敢笑得这么开心！</w:t>
      </w:r>
    </w:p>
    <w:p w14:paraId="58566F5F">
      <w:pPr>
        <w:ind w:firstLine="420" w:firstLineChars="200"/>
        <w:rPr>
          <w:rFonts w:ascii="微软雅黑" w:hAnsi="微软雅黑" w:eastAsia="微软雅黑"/>
          <w:szCs w:val="21"/>
        </w:rPr>
      </w:pPr>
      <w:r>
        <w:rPr>
          <w:rFonts w:hint="eastAsia" w:ascii="微软雅黑" w:hAnsi="微软雅黑" w:eastAsia="微软雅黑"/>
          <w:szCs w:val="21"/>
        </w:rPr>
        <w:t>达奈莉姆：什么？竟然还偷偷跟着我……卑鄙，太卑鄙了！人类……人类果然都是一群垃圾！</w:t>
      </w:r>
    </w:p>
    <w:p w14:paraId="361E9207">
      <w:pPr>
        <w:ind w:firstLine="420" w:firstLineChars="200"/>
        <w:rPr>
          <w:rFonts w:ascii="微软雅黑" w:hAnsi="微软雅黑" w:eastAsia="微软雅黑"/>
          <w:szCs w:val="21"/>
        </w:rPr>
      </w:pPr>
      <w:r>
        <w:rPr>
          <w:rFonts w:hint="eastAsia" w:ascii="微软雅黑" w:hAnsi="微软雅黑" w:eastAsia="微软雅黑"/>
          <w:szCs w:val="21"/>
        </w:rPr>
        <w:t>达奈莉姆：不行……不能让她们找到我的城堡！</w:t>
      </w:r>
    </w:p>
    <w:p w14:paraId="58CCB942">
      <w:pPr>
        <w:ind w:firstLine="420" w:firstLineChars="200"/>
        <w:rPr>
          <w:rFonts w:ascii="微软雅黑" w:hAnsi="微软雅黑" w:eastAsia="微软雅黑"/>
          <w:szCs w:val="21"/>
          <w:highlight w:val="lightGray"/>
        </w:rPr>
      </w:pPr>
      <w:r>
        <w:rPr>
          <w:rFonts w:hint="eastAsia" w:ascii="微软雅黑" w:hAnsi="微软雅黑" w:eastAsia="微软雅黑"/>
          <w:szCs w:val="21"/>
          <w:highlight w:val="lightGray"/>
        </w:rPr>
        <w:t>皎：那个……现在能放我回家了吗？</w:t>
      </w:r>
    </w:p>
    <w:p w14:paraId="75796A89">
      <w:pPr>
        <w:ind w:firstLine="420" w:firstLineChars="200"/>
        <w:rPr>
          <w:rFonts w:ascii="微软雅黑" w:hAnsi="微软雅黑" w:eastAsia="微软雅黑"/>
          <w:szCs w:val="21"/>
          <w:highlight w:val="lightGray"/>
        </w:rPr>
      </w:pPr>
      <w:r>
        <w:rPr>
          <w:rFonts w:hint="eastAsia" w:ascii="微软雅黑" w:hAnsi="微软雅黑" w:eastAsia="微软雅黑"/>
          <w:szCs w:val="21"/>
          <w:highlight w:val="lightGray"/>
        </w:rPr>
        <w:t>达奈莉姆：不可以，我的计划还没有完成，你现在必须跟着我！</w:t>
      </w:r>
    </w:p>
    <w:p w14:paraId="6BBB683B">
      <w:pPr>
        <w:ind w:firstLine="420" w:firstLineChars="200"/>
        <w:rPr>
          <w:rFonts w:ascii="微软雅黑" w:hAnsi="微软雅黑" w:eastAsia="微软雅黑"/>
          <w:szCs w:val="21"/>
          <w:highlight w:val="lightGray"/>
        </w:rPr>
      </w:pPr>
      <w:r>
        <w:rPr>
          <w:rFonts w:hint="eastAsia" w:ascii="微软雅黑" w:hAnsi="微软雅黑" w:eastAsia="微软雅黑"/>
          <w:szCs w:val="21"/>
          <w:highlight w:val="lightGray"/>
        </w:rPr>
        <w:t>皎：可是……</w:t>
      </w:r>
    </w:p>
    <w:p w14:paraId="63AE2094">
      <w:pPr>
        <w:ind w:firstLine="420" w:firstLineChars="200"/>
        <w:rPr>
          <w:rFonts w:ascii="微软雅黑" w:hAnsi="微软雅黑" w:eastAsia="微软雅黑"/>
          <w:szCs w:val="21"/>
          <w:highlight w:val="lightGray"/>
        </w:rPr>
      </w:pPr>
      <w:r>
        <w:rPr>
          <w:rFonts w:hint="eastAsia" w:ascii="微软雅黑" w:hAnsi="微软雅黑" w:eastAsia="微软雅黑"/>
          <w:szCs w:val="21"/>
          <w:highlight w:val="lightGray"/>
        </w:rPr>
        <w:t>达奈莉姆：看到没有，不只我一个人想要这个贝壳，那群坏人也在盯着你的家呢。</w:t>
      </w:r>
    </w:p>
    <w:p w14:paraId="402CD49D">
      <w:pPr>
        <w:ind w:firstLine="420" w:firstLineChars="200"/>
        <w:rPr>
          <w:rFonts w:ascii="微软雅黑" w:hAnsi="微软雅黑" w:eastAsia="微软雅黑"/>
          <w:szCs w:val="21"/>
          <w:highlight w:val="lightGray"/>
        </w:rPr>
      </w:pPr>
      <w:r>
        <w:rPr>
          <w:rFonts w:hint="eastAsia" w:ascii="微软雅黑" w:hAnsi="微软雅黑" w:eastAsia="微软雅黑"/>
          <w:szCs w:val="21"/>
          <w:highlight w:val="lightGray"/>
        </w:rPr>
        <w:t>达奈莉姆：哼，你也不想无家可归吧？</w:t>
      </w:r>
    </w:p>
    <w:p w14:paraId="0549219F">
      <w:pPr>
        <w:ind w:firstLine="420" w:firstLineChars="200"/>
        <w:rPr>
          <w:rFonts w:ascii="微软雅黑" w:hAnsi="微软雅黑" w:eastAsia="微软雅黑"/>
          <w:szCs w:val="21"/>
          <w:highlight w:val="lightGray"/>
        </w:rPr>
      </w:pPr>
      <w:r>
        <w:rPr>
          <w:rFonts w:hint="eastAsia" w:ascii="微软雅黑" w:hAnsi="微软雅黑" w:eastAsia="微软雅黑"/>
          <w:szCs w:val="21"/>
          <w:highlight w:val="lightGray"/>
        </w:rPr>
        <w:t>皎：露达她应该不会……</w:t>
      </w:r>
    </w:p>
    <w:p w14:paraId="22061660">
      <w:pPr>
        <w:ind w:firstLine="420" w:firstLineChars="200"/>
        <w:rPr>
          <w:rFonts w:ascii="微软雅黑" w:hAnsi="微软雅黑" w:eastAsia="微软雅黑"/>
          <w:szCs w:val="21"/>
          <w:highlight w:val="lightGray"/>
        </w:rPr>
      </w:pPr>
      <w:r>
        <w:rPr>
          <w:rFonts w:hint="eastAsia" w:ascii="微软雅黑" w:hAnsi="微软雅黑" w:eastAsia="微软雅黑"/>
          <w:szCs w:val="21"/>
          <w:highlight w:val="lightGray"/>
        </w:rPr>
        <w:t>达奈莉姆：好了好了，你放心吧，我会帮你把家夺回来的。</w:t>
      </w:r>
    </w:p>
    <w:p w14:paraId="59F37485">
      <w:pPr>
        <w:ind w:firstLine="420" w:firstLineChars="200"/>
        <w:rPr>
          <w:rFonts w:ascii="微软雅黑" w:hAnsi="微软雅黑" w:eastAsia="微软雅黑"/>
          <w:szCs w:val="21"/>
        </w:rPr>
      </w:pPr>
      <w:r>
        <w:rPr>
          <w:rFonts w:hint="eastAsia" w:ascii="微软雅黑" w:hAnsi="微软雅黑" w:eastAsia="微软雅黑"/>
          <w:szCs w:val="21"/>
          <w:highlight w:val="lightGray"/>
        </w:rPr>
        <w:t>达奈莉姆：但在此之前，你要跟我在一起，不许乱跑！</w:t>
      </w:r>
    </w:p>
    <w:p w14:paraId="565FFF48">
      <w:pPr>
        <w:rPr>
          <w:rFonts w:ascii="微软雅黑" w:hAnsi="微软雅黑" w:eastAsia="微软雅黑"/>
          <w:szCs w:val="21"/>
        </w:rPr>
      </w:pPr>
    </w:p>
    <w:p w14:paraId="7773DD19">
      <w:pPr>
        <w:pStyle w:val="3"/>
        <w:rPr>
          <w:rFonts w:ascii="微软雅黑" w:hAnsi="微软雅黑" w:eastAsia="微软雅黑"/>
        </w:rPr>
      </w:pPr>
      <w:bookmarkStart w:id="23" w:name="_Toc109147820"/>
      <w:r>
        <w:rPr>
          <w:rFonts w:hint="eastAsia" w:ascii="微软雅黑" w:hAnsi="微软雅黑" w:eastAsia="微软雅黑"/>
        </w:rPr>
        <w:t>激流勇进（第六关）</w:t>
      </w:r>
      <w:bookmarkEnd w:id="23"/>
    </w:p>
    <w:p w14:paraId="360AD90D">
      <w:pPr>
        <w:ind w:firstLine="420" w:firstLineChars="200"/>
        <w:rPr>
          <w:rFonts w:ascii="微软雅黑" w:hAnsi="微软雅黑" w:eastAsia="微软雅黑"/>
          <w:b/>
          <w:szCs w:val="21"/>
        </w:rPr>
      </w:pPr>
      <w:r>
        <w:rPr>
          <w:rFonts w:hint="eastAsia" w:ascii="微软雅黑" w:hAnsi="微软雅黑" w:eastAsia="微软雅黑"/>
          <w:b/>
          <w:szCs w:val="21"/>
        </w:rPr>
        <w:t>战前剧情：</w:t>
      </w:r>
    </w:p>
    <w:p w14:paraId="4217012F">
      <w:pPr>
        <w:ind w:firstLine="420" w:firstLineChars="200"/>
        <w:rPr>
          <w:rFonts w:ascii="微软雅黑" w:hAnsi="微软雅黑" w:eastAsia="微软雅黑"/>
          <w:szCs w:val="21"/>
        </w:rPr>
      </w:pPr>
      <w:r>
        <w:rPr>
          <w:rFonts w:hint="eastAsia" w:ascii="微软雅黑" w:hAnsi="微软雅黑" w:eastAsia="微软雅黑"/>
          <w:szCs w:val="21"/>
        </w:rPr>
        <w:t>安格泠：这里充满了刺鼻的海腥味……你知道这意味着什么吗？</w:t>
      </w:r>
    </w:p>
    <w:p w14:paraId="35435A3D">
      <w:pPr>
        <w:ind w:firstLine="420" w:firstLineChars="200"/>
        <w:rPr>
          <w:rFonts w:ascii="微软雅黑" w:hAnsi="微软雅黑" w:eastAsia="微软雅黑"/>
          <w:szCs w:val="21"/>
        </w:rPr>
      </w:pPr>
      <w:r>
        <w:rPr>
          <w:rFonts w:hint="eastAsia" w:ascii="微软雅黑" w:hAnsi="微软雅黑" w:eastAsia="微软雅黑"/>
          <w:szCs w:val="21"/>
        </w:rPr>
        <w:t>安格泠：小心！</w:t>
      </w:r>
    </w:p>
    <w:p w14:paraId="035EEEF5">
      <w:pPr>
        <w:ind w:firstLine="420" w:firstLineChars="200"/>
        <w:rPr>
          <w:rFonts w:ascii="微软雅黑" w:hAnsi="微软雅黑" w:eastAsia="微软雅黑"/>
          <w:szCs w:val="21"/>
        </w:rPr>
      </w:pPr>
      <w:r>
        <w:rPr>
          <w:rFonts w:hint="eastAsia" w:ascii="微软雅黑" w:hAnsi="微软雅黑" w:eastAsia="微软雅黑"/>
          <w:szCs w:val="21"/>
        </w:rPr>
        <w:t>旁白：安格泠挥动鱼竿，鱼钩精准地勾住从旁边窜出来的海兽。</w:t>
      </w:r>
    </w:p>
    <w:p w14:paraId="52BFE245">
      <w:pPr>
        <w:ind w:firstLine="420" w:firstLineChars="200"/>
        <w:rPr>
          <w:rFonts w:ascii="微软雅黑" w:hAnsi="微软雅黑" w:eastAsia="微软雅黑"/>
          <w:szCs w:val="21"/>
        </w:rPr>
      </w:pPr>
      <w:r>
        <w:rPr>
          <w:rFonts w:hint="eastAsia" w:ascii="微软雅黑" w:hAnsi="微软雅黑" w:eastAsia="微软雅黑"/>
          <w:szCs w:val="21"/>
        </w:rPr>
        <w:t>安格泠：意味着这里已经成为海兽的乐园了，那个海精灵很可能就在附近。</w:t>
      </w:r>
    </w:p>
    <w:p w14:paraId="16969750">
      <w:pPr>
        <w:ind w:firstLine="420" w:firstLineChars="200"/>
        <w:rPr>
          <w:rFonts w:ascii="微软雅黑" w:hAnsi="微软雅黑" w:eastAsia="微软雅黑"/>
          <w:szCs w:val="21"/>
        </w:rPr>
      </w:pPr>
      <w:r>
        <w:rPr>
          <w:rFonts w:hint="eastAsia" w:ascii="微软雅黑" w:hAnsi="微软雅黑" w:eastAsia="微软雅黑"/>
          <w:szCs w:val="21"/>
        </w:rPr>
        <w:t>安格泠：哈哈哈，小矮子，你的那个朋友说话太有趣了。</w:t>
      </w:r>
    </w:p>
    <w:p w14:paraId="458F0F42">
      <w:pPr>
        <w:ind w:firstLine="420" w:firstLineChars="200"/>
        <w:rPr>
          <w:rFonts w:ascii="微软雅黑" w:hAnsi="微软雅黑" w:eastAsia="微软雅黑"/>
          <w:szCs w:val="21"/>
        </w:rPr>
      </w:pPr>
      <w:r>
        <w:rPr>
          <w:rFonts w:hint="eastAsia" w:ascii="微软雅黑" w:hAnsi="微软雅黑" w:eastAsia="微软雅黑"/>
          <w:szCs w:val="21"/>
        </w:rPr>
        <w:t>魔女：这样说别人不太好……</w:t>
      </w:r>
    </w:p>
    <w:p w14:paraId="24AA4983">
      <w:pPr>
        <w:ind w:firstLine="420" w:firstLineChars="200"/>
        <w:rPr>
          <w:rFonts w:ascii="微软雅黑" w:hAnsi="微软雅黑" w:eastAsia="微软雅黑"/>
          <w:szCs w:val="21"/>
        </w:rPr>
      </w:pPr>
      <w:r>
        <w:rPr>
          <w:rFonts w:hint="eastAsia" w:ascii="微软雅黑" w:hAnsi="微软雅黑" w:eastAsia="微软雅黑"/>
          <w:szCs w:val="21"/>
        </w:rPr>
        <w:t>安格泠：嘿，当心，那边又窜出来一批海兽！</w:t>
      </w:r>
    </w:p>
    <w:p w14:paraId="7BD1B13F">
      <w:pPr>
        <w:ind w:firstLine="420" w:firstLineChars="200"/>
        <w:rPr>
          <w:rFonts w:ascii="微软雅黑" w:hAnsi="微软雅黑" w:eastAsia="微软雅黑"/>
          <w:szCs w:val="21"/>
        </w:rPr>
      </w:pPr>
      <w:r>
        <w:rPr>
          <w:rFonts w:hint="eastAsia" w:ascii="微软雅黑" w:hAnsi="微软雅黑" w:eastAsia="微软雅黑"/>
          <w:szCs w:val="21"/>
        </w:rPr>
        <w:t>安格泠：发现没有，我越是说小矮子，这些海兽的攻击就越疯狂——</w:t>
      </w:r>
    </w:p>
    <w:p w14:paraId="0EF45FF9">
      <w:pPr>
        <w:ind w:firstLine="420" w:firstLineChars="200"/>
        <w:rPr>
          <w:rFonts w:ascii="微软雅黑" w:hAnsi="微软雅黑" w:eastAsia="微软雅黑"/>
          <w:szCs w:val="21"/>
        </w:rPr>
      </w:pPr>
      <w:r>
        <w:rPr>
          <w:rFonts w:hint="eastAsia" w:ascii="微软雅黑" w:hAnsi="微软雅黑" w:eastAsia="微软雅黑"/>
          <w:szCs w:val="21"/>
        </w:rPr>
        <w:t>魔女：露达猜测是对的！</w:t>
      </w:r>
    </w:p>
    <w:p w14:paraId="7A4FF74F">
      <w:pPr>
        <w:ind w:firstLine="420" w:firstLineChars="200"/>
        <w:rPr>
          <w:rFonts w:ascii="微软雅黑" w:hAnsi="微软雅黑" w:eastAsia="微软雅黑"/>
          <w:szCs w:val="21"/>
        </w:rPr>
      </w:pPr>
      <w:r>
        <w:rPr>
          <w:rFonts w:hint="eastAsia" w:ascii="微软雅黑" w:hAnsi="微软雅黑" w:eastAsia="微软雅黑"/>
          <w:szCs w:val="21"/>
        </w:rPr>
        <w:t>安格泠：没错，爱迪希亚很可能就是被她抓走了，我们要加快脚步啦！</w:t>
      </w:r>
    </w:p>
    <w:p w14:paraId="5C54734C">
      <w:pPr>
        <w:ind w:firstLine="420" w:firstLineChars="200"/>
        <w:rPr>
          <w:rFonts w:ascii="微软雅黑" w:hAnsi="微软雅黑" w:eastAsia="微软雅黑"/>
          <w:szCs w:val="21"/>
        </w:rPr>
      </w:pPr>
      <w:r>
        <w:rPr>
          <w:rFonts w:hint="eastAsia" w:ascii="微软雅黑" w:hAnsi="微软雅黑" w:eastAsia="微软雅黑"/>
          <w:szCs w:val="21"/>
        </w:rPr>
        <w:t>魔女：小心陷阱！</w:t>
      </w:r>
    </w:p>
    <w:p w14:paraId="3DD8EDA0">
      <w:pPr>
        <w:ind w:firstLine="420" w:firstLineChars="200"/>
        <w:rPr>
          <w:rFonts w:ascii="微软雅黑" w:hAnsi="微软雅黑" w:eastAsia="微软雅黑"/>
          <w:szCs w:val="21"/>
        </w:rPr>
      </w:pPr>
      <w:r>
        <w:rPr>
          <w:rFonts w:hint="eastAsia" w:ascii="微软雅黑" w:hAnsi="微软雅黑" w:eastAsia="微软雅黑"/>
          <w:szCs w:val="21"/>
        </w:rPr>
        <w:t>安格泠：好险……没想到这家伙还会用陷阱，太好玩了。</w:t>
      </w:r>
    </w:p>
    <w:p w14:paraId="4599B865">
      <w:pPr>
        <w:ind w:firstLine="420" w:firstLineChars="200"/>
        <w:rPr>
          <w:rFonts w:ascii="微软雅黑" w:hAnsi="微软雅黑" w:eastAsia="微软雅黑"/>
          <w:szCs w:val="21"/>
        </w:rPr>
      </w:pPr>
      <w:r>
        <w:rPr>
          <w:rFonts w:hint="eastAsia" w:ascii="微软雅黑" w:hAnsi="微软雅黑" w:eastAsia="微软雅黑"/>
          <w:szCs w:val="21"/>
        </w:rPr>
        <w:t>魔女：你看起来一点都不担心受伤？</w:t>
      </w:r>
    </w:p>
    <w:p w14:paraId="24AD03D7">
      <w:pPr>
        <w:ind w:firstLine="420" w:firstLineChars="200"/>
        <w:rPr>
          <w:rFonts w:ascii="微软雅黑" w:hAnsi="微软雅黑" w:eastAsia="微软雅黑"/>
          <w:szCs w:val="21"/>
        </w:rPr>
      </w:pPr>
      <w:r>
        <w:rPr>
          <w:rFonts w:hint="eastAsia" w:ascii="微软雅黑" w:hAnsi="微软雅黑" w:eastAsia="微软雅黑"/>
          <w:szCs w:val="21"/>
        </w:rPr>
        <w:t>安格泠：嘿，放心吧，这些海兽看似攻击凶猛，但其实海精灵是不会让它们伤害人类的。</w:t>
      </w:r>
    </w:p>
    <w:p w14:paraId="6C1BDC51">
      <w:pPr>
        <w:ind w:firstLine="420" w:firstLineChars="200"/>
        <w:rPr>
          <w:rFonts w:ascii="微软雅黑" w:hAnsi="微软雅黑" w:eastAsia="微软雅黑"/>
          <w:szCs w:val="21"/>
        </w:rPr>
      </w:pPr>
      <w:r>
        <w:rPr>
          <w:rFonts w:hint="eastAsia" w:ascii="微软雅黑" w:hAnsi="微软雅黑" w:eastAsia="微软雅黑"/>
          <w:szCs w:val="21"/>
        </w:rPr>
        <w:t>安格泠：当然，前提是人类不会伤害海精灵和海兽，这是我们与海精灵祖先定下的契约。</w:t>
      </w:r>
    </w:p>
    <w:p w14:paraId="666BA0B1">
      <w:pPr>
        <w:ind w:firstLine="420" w:firstLineChars="200"/>
        <w:rPr>
          <w:rFonts w:ascii="微软雅黑" w:hAnsi="微软雅黑" w:eastAsia="微软雅黑"/>
          <w:szCs w:val="21"/>
        </w:rPr>
      </w:pPr>
      <w:r>
        <w:rPr>
          <w:rFonts w:hint="eastAsia" w:ascii="微软雅黑" w:hAnsi="微软雅黑" w:eastAsia="微软雅黑"/>
          <w:szCs w:val="21"/>
        </w:rPr>
        <w:t>安格泠：在我们村里还流传着一个传说，能够见到海精灵，并且听见海精灵唱歌的人，会受到海神的祝福。</w:t>
      </w:r>
    </w:p>
    <w:p w14:paraId="6D590F7E">
      <w:pPr>
        <w:ind w:firstLine="420" w:firstLineChars="200"/>
        <w:rPr>
          <w:rFonts w:ascii="微软雅黑" w:hAnsi="微软雅黑" w:eastAsia="微软雅黑"/>
          <w:szCs w:val="21"/>
        </w:rPr>
      </w:pPr>
      <w:r>
        <w:rPr>
          <w:rFonts w:hint="eastAsia" w:ascii="微软雅黑" w:hAnsi="微软雅黑" w:eastAsia="微软雅黑"/>
          <w:szCs w:val="21"/>
        </w:rPr>
        <w:t>魔女：这个传说我好像在哪也听过……</w:t>
      </w:r>
    </w:p>
    <w:p w14:paraId="2F77C188">
      <w:pPr>
        <w:ind w:firstLine="420" w:firstLineChars="200"/>
        <w:rPr>
          <w:rFonts w:ascii="微软雅黑" w:hAnsi="微软雅黑" w:eastAsia="微软雅黑"/>
          <w:szCs w:val="21"/>
        </w:rPr>
      </w:pPr>
      <w:r>
        <w:rPr>
          <w:rFonts w:hint="eastAsia" w:ascii="微软雅黑" w:hAnsi="微软雅黑" w:eastAsia="微软雅黑"/>
          <w:szCs w:val="21"/>
        </w:rPr>
        <w:t>安格泠：拯救爱迪希亚，活捉海精灵，冲呀！</w:t>
      </w:r>
    </w:p>
    <w:p w14:paraId="19492560">
      <w:pPr>
        <w:ind w:firstLine="420" w:firstLineChars="200"/>
        <w:rPr>
          <w:rFonts w:ascii="微软雅黑" w:hAnsi="微软雅黑" w:eastAsia="微软雅黑"/>
          <w:b/>
          <w:szCs w:val="21"/>
        </w:rPr>
      </w:pPr>
      <w:r>
        <w:rPr>
          <w:rFonts w:hint="eastAsia" w:ascii="微软雅黑" w:hAnsi="微软雅黑" w:eastAsia="微软雅黑"/>
          <w:b/>
          <w:szCs w:val="21"/>
        </w:rPr>
        <w:t>战后剧情：</w:t>
      </w:r>
    </w:p>
    <w:p w14:paraId="30853386">
      <w:pPr>
        <w:ind w:firstLine="420" w:firstLineChars="200"/>
        <w:rPr>
          <w:rFonts w:ascii="微软雅黑" w:hAnsi="微软雅黑" w:eastAsia="微软雅黑"/>
          <w:szCs w:val="21"/>
        </w:rPr>
      </w:pPr>
      <w:r>
        <w:rPr>
          <w:rFonts w:hint="eastAsia" w:ascii="微软雅黑" w:hAnsi="微软雅黑" w:eastAsia="微软雅黑"/>
          <w:szCs w:val="21"/>
        </w:rPr>
        <w:t>安格泠：我们好像已经到了——没想到这里竟然还有这么大的城堡，完全被树木遮住了，难怪平时看不见。</w:t>
      </w:r>
    </w:p>
    <w:p w14:paraId="549E8F94">
      <w:pPr>
        <w:ind w:firstLine="420" w:firstLineChars="200"/>
        <w:rPr>
          <w:rFonts w:ascii="微软雅黑" w:hAnsi="微软雅黑" w:eastAsia="微软雅黑"/>
          <w:szCs w:val="21"/>
        </w:rPr>
      </w:pPr>
      <w:r>
        <w:rPr>
          <w:rFonts w:hint="eastAsia" w:ascii="微软雅黑" w:hAnsi="微软雅黑" w:eastAsia="微软雅黑"/>
          <w:szCs w:val="21"/>
        </w:rPr>
        <w:t>魔女：海精灵，你在家吗？</w:t>
      </w:r>
    </w:p>
    <w:p w14:paraId="6DF75DD1">
      <w:pPr>
        <w:ind w:firstLine="420" w:firstLineChars="200"/>
        <w:rPr>
          <w:rFonts w:ascii="微软雅黑" w:hAnsi="微软雅黑" w:eastAsia="微软雅黑"/>
          <w:szCs w:val="21"/>
        </w:rPr>
      </w:pPr>
      <w:r>
        <w:rPr>
          <w:rFonts w:hint="eastAsia" w:ascii="微软雅黑" w:hAnsi="微软雅黑" w:eastAsia="微软雅黑"/>
          <w:szCs w:val="21"/>
        </w:rPr>
        <w:t>安格泠：嘿嘿，你这样呼唤是没用的，海精灵一般情况下，要么很怕人类，要么很讨厌人类，应该像露达那样直接喊“小矮子”~</w:t>
      </w:r>
    </w:p>
    <w:p w14:paraId="7F351A39">
      <w:pPr>
        <w:ind w:firstLine="420" w:firstLineChars="200"/>
        <w:rPr>
          <w:rFonts w:ascii="微软雅黑" w:hAnsi="微软雅黑" w:eastAsia="微软雅黑"/>
          <w:szCs w:val="21"/>
        </w:rPr>
      </w:pPr>
      <w:r>
        <w:rPr>
          <w:rFonts w:hint="eastAsia" w:ascii="微软雅黑" w:hAnsi="微软雅黑" w:eastAsia="微软雅黑"/>
          <w:szCs w:val="21"/>
        </w:rPr>
        <w:t>选项：一只螃蟹从城堡里飞了出来</w:t>
      </w:r>
    </w:p>
    <w:p w14:paraId="03C5B68C">
      <w:pPr>
        <w:ind w:firstLine="420" w:firstLineChars="200"/>
        <w:rPr>
          <w:rFonts w:ascii="微软雅黑" w:hAnsi="微软雅黑" w:eastAsia="微软雅黑"/>
          <w:szCs w:val="21"/>
        </w:rPr>
      </w:pPr>
      <w:r>
        <w:rPr>
          <w:rFonts w:hint="eastAsia" w:ascii="微软雅黑" w:hAnsi="微软雅黑" w:eastAsia="微软雅黑"/>
          <w:szCs w:val="21"/>
        </w:rPr>
        <w:t>安格泠：乱扔海洋生物可是会被大海惩罚的，小螃蟹，快离开这里吧。</w:t>
      </w:r>
    </w:p>
    <w:p w14:paraId="4281F980">
      <w:pPr>
        <w:ind w:firstLine="420" w:firstLineChars="200"/>
        <w:rPr>
          <w:rFonts w:ascii="微软雅黑" w:hAnsi="微软雅黑" w:eastAsia="微软雅黑"/>
          <w:szCs w:val="21"/>
        </w:rPr>
      </w:pPr>
      <w:r>
        <w:rPr>
          <w:rFonts w:hint="eastAsia" w:ascii="微软雅黑" w:hAnsi="微软雅黑" w:eastAsia="微软雅黑"/>
          <w:szCs w:val="21"/>
        </w:rPr>
        <w:t>达奈莉姆：哼，人类，你没资格教训我。</w:t>
      </w:r>
    </w:p>
    <w:p w14:paraId="79D642DE">
      <w:pPr>
        <w:ind w:firstLine="420" w:firstLineChars="200"/>
        <w:rPr>
          <w:rFonts w:ascii="微软雅黑" w:hAnsi="微软雅黑" w:eastAsia="微软雅黑"/>
          <w:szCs w:val="21"/>
        </w:rPr>
      </w:pPr>
      <w:r>
        <w:rPr>
          <w:rFonts w:hint="eastAsia" w:ascii="微软雅黑" w:hAnsi="微软雅黑" w:eastAsia="微软雅黑"/>
          <w:szCs w:val="21"/>
        </w:rPr>
        <w:t>魔女：原来是你，落下的东西我让店主收好了。</w:t>
      </w:r>
    </w:p>
    <w:p w14:paraId="6957F532">
      <w:pPr>
        <w:ind w:firstLine="420" w:firstLineChars="200"/>
        <w:rPr>
          <w:rFonts w:ascii="微软雅黑" w:hAnsi="微软雅黑" w:eastAsia="微软雅黑"/>
          <w:szCs w:val="21"/>
        </w:rPr>
      </w:pPr>
      <w:r>
        <w:rPr>
          <w:rFonts w:hint="eastAsia" w:ascii="微软雅黑" w:hAnsi="微软雅黑" w:eastAsia="微软雅黑"/>
          <w:szCs w:val="21"/>
        </w:rPr>
        <w:t>达奈莉姆：住……住嘴！你也没资格教训我。</w:t>
      </w:r>
    </w:p>
    <w:p w14:paraId="4E3BA333">
      <w:pPr>
        <w:ind w:firstLine="420" w:firstLineChars="200"/>
        <w:rPr>
          <w:rFonts w:ascii="微软雅黑" w:hAnsi="微软雅黑" w:eastAsia="微软雅黑"/>
          <w:szCs w:val="21"/>
        </w:rPr>
      </w:pPr>
      <w:r>
        <w:rPr>
          <w:rFonts w:hint="eastAsia" w:ascii="微软雅黑" w:hAnsi="微软雅黑" w:eastAsia="微软雅黑"/>
          <w:szCs w:val="21"/>
        </w:rPr>
        <w:t>达奈莉姆：哼哼哼，就算你们找到我的秘密基地也没用~</w:t>
      </w:r>
    </w:p>
    <w:p w14:paraId="225202E8">
      <w:pPr>
        <w:ind w:firstLine="420" w:firstLineChars="200"/>
        <w:rPr>
          <w:rFonts w:ascii="微软雅黑" w:hAnsi="微软雅黑" w:eastAsia="微软雅黑"/>
          <w:szCs w:val="21"/>
        </w:rPr>
      </w:pPr>
      <w:r>
        <w:rPr>
          <w:rFonts w:hint="eastAsia" w:ascii="微软雅黑" w:hAnsi="微软雅黑" w:eastAsia="微软雅黑"/>
          <w:szCs w:val="21"/>
        </w:rPr>
        <w:t>达奈莉姆：我要使出我的杀手锏了！</w:t>
      </w:r>
    </w:p>
    <w:p w14:paraId="6EB0713C">
      <w:pPr>
        <w:pStyle w:val="3"/>
        <w:rPr>
          <w:rFonts w:ascii="微软雅黑" w:hAnsi="微软雅黑" w:eastAsia="微软雅黑"/>
        </w:rPr>
      </w:pPr>
      <w:bookmarkStart w:id="24" w:name="_Toc109147821"/>
      <w:r>
        <w:rPr>
          <w:rFonts w:hint="eastAsia" w:ascii="微软雅黑" w:hAnsi="微软雅黑" w:eastAsia="微软雅黑"/>
        </w:rPr>
        <w:t>隐秘城堡（第七关）</w:t>
      </w:r>
      <w:bookmarkEnd w:id="24"/>
    </w:p>
    <w:p w14:paraId="2CE3F3D2">
      <w:pPr>
        <w:ind w:firstLine="420" w:firstLineChars="200"/>
        <w:rPr>
          <w:rFonts w:ascii="微软雅黑" w:hAnsi="微软雅黑" w:eastAsia="微软雅黑"/>
          <w:b/>
          <w:szCs w:val="21"/>
        </w:rPr>
      </w:pPr>
      <w:r>
        <w:rPr>
          <w:rFonts w:hint="eastAsia" w:ascii="微软雅黑" w:hAnsi="微软雅黑" w:eastAsia="微软雅黑"/>
          <w:b/>
          <w:szCs w:val="21"/>
        </w:rPr>
        <w:t>战前剧情：</w:t>
      </w:r>
    </w:p>
    <w:p w14:paraId="22DAD149">
      <w:pPr>
        <w:ind w:firstLine="420" w:firstLineChars="200"/>
        <w:rPr>
          <w:rFonts w:ascii="微软雅黑" w:hAnsi="微软雅黑" w:eastAsia="微软雅黑"/>
          <w:szCs w:val="21"/>
        </w:rPr>
      </w:pPr>
      <w:r>
        <w:rPr>
          <w:rFonts w:hint="eastAsia" w:ascii="微软雅黑" w:hAnsi="微软雅黑" w:eastAsia="微软雅黑"/>
          <w:szCs w:val="21"/>
        </w:rPr>
        <w:t>达奈莉姆：这……这怎么可能……</w:t>
      </w:r>
    </w:p>
    <w:p w14:paraId="0B15631B">
      <w:pPr>
        <w:ind w:firstLine="420" w:firstLineChars="200"/>
        <w:rPr>
          <w:rFonts w:ascii="微软雅黑" w:hAnsi="微软雅黑" w:eastAsia="微软雅黑"/>
          <w:szCs w:val="21"/>
        </w:rPr>
      </w:pPr>
      <w:r>
        <w:rPr>
          <w:rFonts w:hint="eastAsia" w:ascii="微软雅黑" w:hAnsi="微软雅黑" w:eastAsia="微软雅黑"/>
          <w:szCs w:val="21"/>
        </w:rPr>
        <w:t>安格泠：哈哈哈，放弃吧，这些海兽根本不是我们的对手，乖乖投降吧~</w:t>
      </w:r>
    </w:p>
    <w:p w14:paraId="06FB8CFA">
      <w:pPr>
        <w:ind w:firstLine="420" w:firstLineChars="200"/>
        <w:rPr>
          <w:rFonts w:ascii="微软雅黑" w:hAnsi="微软雅黑" w:eastAsia="微软雅黑"/>
          <w:szCs w:val="21"/>
        </w:rPr>
      </w:pPr>
      <w:r>
        <w:rPr>
          <w:rFonts w:hint="eastAsia" w:ascii="微软雅黑" w:hAnsi="微软雅黑" w:eastAsia="微软雅黑"/>
          <w:szCs w:val="21"/>
        </w:rPr>
        <w:t>达奈莉姆：可恶，竟然输给这种家伙，明明只是垃圾……</w:t>
      </w:r>
    </w:p>
    <w:p w14:paraId="7A137473">
      <w:pPr>
        <w:ind w:firstLine="420" w:firstLineChars="200"/>
        <w:rPr>
          <w:rFonts w:ascii="微软雅黑" w:hAnsi="微软雅黑" w:eastAsia="微软雅黑"/>
          <w:szCs w:val="21"/>
        </w:rPr>
      </w:pPr>
      <w:r>
        <w:rPr>
          <w:rFonts w:hint="eastAsia" w:ascii="微软雅黑" w:hAnsi="微软雅黑" w:eastAsia="微软雅黑"/>
          <w:szCs w:val="21"/>
        </w:rPr>
        <w:t>达奈莉姆：但是，我才不会放弃！</w:t>
      </w:r>
    </w:p>
    <w:p w14:paraId="28DF762E">
      <w:pPr>
        <w:ind w:firstLine="420" w:firstLineChars="200"/>
        <w:rPr>
          <w:rFonts w:ascii="微软雅黑" w:hAnsi="微软雅黑" w:eastAsia="微软雅黑"/>
          <w:szCs w:val="21"/>
        </w:rPr>
      </w:pPr>
      <w:r>
        <w:rPr>
          <w:rFonts w:hint="eastAsia" w:ascii="微软雅黑" w:hAnsi="微软雅黑" w:eastAsia="微软雅黑"/>
          <w:szCs w:val="21"/>
        </w:rPr>
        <w:t>达奈莉姆：告诉你们吧，你们违背了我的游戏规则，我已经让爱迪希亚消失了！</w:t>
      </w:r>
    </w:p>
    <w:p w14:paraId="719B7327">
      <w:pPr>
        <w:ind w:firstLine="420" w:firstLineChars="200"/>
        <w:rPr>
          <w:rFonts w:ascii="微软雅黑" w:hAnsi="微软雅黑" w:eastAsia="微软雅黑"/>
          <w:szCs w:val="21"/>
        </w:rPr>
      </w:pPr>
      <w:r>
        <w:rPr>
          <w:rFonts w:hint="eastAsia" w:ascii="微软雅黑" w:hAnsi="微软雅黑" w:eastAsia="微软雅黑"/>
          <w:szCs w:val="21"/>
        </w:rPr>
        <w:t>安格泠：什……什么？你怎么能违背约定伤害人类！</w:t>
      </w:r>
    </w:p>
    <w:p w14:paraId="26C5527C">
      <w:pPr>
        <w:ind w:firstLine="420" w:firstLineChars="200"/>
        <w:rPr>
          <w:rFonts w:ascii="微软雅黑" w:hAnsi="微软雅黑" w:eastAsia="微软雅黑"/>
          <w:szCs w:val="21"/>
        </w:rPr>
      </w:pPr>
      <w:r>
        <w:rPr>
          <w:rFonts w:hint="eastAsia" w:ascii="微软雅黑" w:hAnsi="微软雅黑" w:eastAsia="微软雅黑"/>
          <w:szCs w:val="21"/>
        </w:rPr>
        <w:t>达奈莉姆：哈哈哈，怕了吧！</w:t>
      </w:r>
    </w:p>
    <w:p w14:paraId="643A682D">
      <w:pPr>
        <w:ind w:firstLine="420" w:firstLineChars="200"/>
        <w:rPr>
          <w:rFonts w:ascii="微软雅黑" w:hAnsi="微软雅黑" w:eastAsia="微软雅黑"/>
          <w:szCs w:val="21"/>
        </w:rPr>
      </w:pPr>
      <w:r>
        <w:rPr>
          <w:rFonts w:hint="eastAsia" w:ascii="微软雅黑" w:hAnsi="微软雅黑" w:eastAsia="微软雅黑"/>
          <w:szCs w:val="21"/>
        </w:rPr>
        <w:t>安格泠：可恶，竟然敢伤害人类，那我也不会手下留情了！</w:t>
      </w:r>
    </w:p>
    <w:p w14:paraId="631F35F7">
      <w:pPr>
        <w:ind w:firstLine="420" w:firstLineChars="200"/>
        <w:rPr>
          <w:rFonts w:ascii="微软雅黑" w:hAnsi="微软雅黑" w:eastAsia="微软雅黑"/>
          <w:szCs w:val="21"/>
        </w:rPr>
      </w:pPr>
      <w:r>
        <w:rPr>
          <w:rFonts w:hint="eastAsia" w:ascii="微软雅黑" w:hAnsi="微软雅黑" w:eastAsia="微软雅黑"/>
          <w:szCs w:val="21"/>
        </w:rPr>
        <w:t>魔女：安格泠，等一下……</w:t>
      </w:r>
    </w:p>
    <w:p w14:paraId="69A738D7">
      <w:pPr>
        <w:ind w:firstLine="420" w:firstLineChars="200"/>
        <w:rPr>
          <w:rFonts w:ascii="微软雅黑" w:hAnsi="微软雅黑" w:eastAsia="微软雅黑"/>
          <w:szCs w:val="21"/>
        </w:rPr>
      </w:pPr>
      <w:r>
        <w:rPr>
          <w:rFonts w:hint="eastAsia" w:ascii="微软雅黑" w:hAnsi="微软雅黑" w:eastAsia="微软雅黑"/>
          <w:szCs w:val="21"/>
        </w:rPr>
        <w:t>安格泠：区区城墙，还难不倒我安格泠！</w:t>
      </w:r>
    </w:p>
    <w:p w14:paraId="6DF56C08">
      <w:pPr>
        <w:ind w:firstLine="420" w:firstLineChars="200"/>
        <w:rPr>
          <w:rFonts w:ascii="微软雅黑" w:hAnsi="微软雅黑" w:eastAsia="微软雅黑"/>
          <w:szCs w:val="21"/>
        </w:rPr>
      </w:pPr>
      <w:r>
        <w:rPr>
          <w:rFonts w:hint="eastAsia" w:ascii="微软雅黑" w:hAnsi="微软雅黑" w:eastAsia="微软雅黑"/>
          <w:szCs w:val="21"/>
        </w:rPr>
        <w:t>安格泠：啊……！</w:t>
      </w:r>
    </w:p>
    <w:p w14:paraId="3FFCFA27">
      <w:pPr>
        <w:ind w:firstLine="420" w:firstLineChars="200"/>
        <w:rPr>
          <w:rFonts w:ascii="微软雅黑" w:hAnsi="微软雅黑" w:eastAsia="微软雅黑"/>
          <w:szCs w:val="21"/>
        </w:rPr>
      </w:pPr>
      <w:r>
        <w:rPr>
          <w:rFonts w:hint="eastAsia" w:ascii="微软雅黑" w:hAnsi="微软雅黑" w:eastAsia="微软雅黑"/>
          <w:szCs w:val="21"/>
        </w:rPr>
        <w:t>魔女：安格泠！</w:t>
      </w:r>
    </w:p>
    <w:p w14:paraId="73220EC1">
      <w:pPr>
        <w:ind w:firstLine="420" w:firstLineChars="200"/>
        <w:rPr>
          <w:rFonts w:ascii="微软雅黑" w:hAnsi="微软雅黑" w:eastAsia="微软雅黑"/>
          <w:szCs w:val="21"/>
        </w:rPr>
      </w:pPr>
      <w:r>
        <w:rPr>
          <w:rFonts w:hint="eastAsia" w:ascii="微软雅黑" w:hAnsi="微软雅黑" w:eastAsia="微软雅黑"/>
          <w:szCs w:val="21"/>
        </w:rPr>
        <w:t>安格泠：我没事，可恶，被算计了！</w:t>
      </w:r>
    </w:p>
    <w:p w14:paraId="187984CE">
      <w:pPr>
        <w:ind w:firstLine="420" w:firstLineChars="200"/>
        <w:rPr>
          <w:rFonts w:ascii="微软雅黑" w:hAnsi="微软雅黑" w:eastAsia="微软雅黑"/>
          <w:szCs w:val="21"/>
        </w:rPr>
      </w:pPr>
      <w:r>
        <w:rPr>
          <w:rFonts w:hint="eastAsia" w:ascii="微软雅黑" w:hAnsi="微软雅黑" w:eastAsia="微软雅黑"/>
          <w:szCs w:val="21"/>
        </w:rPr>
        <w:t>达奈莉姆：哈哈，达奈莉姆计划大胜利！</w:t>
      </w:r>
    </w:p>
    <w:p w14:paraId="78E30BB1">
      <w:pPr>
        <w:ind w:firstLine="420" w:firstLineChars="200"/>
        <w:rPr>
          <w:rFonts w:ascii="微软雅黑" w:hAnsi="微软雅黑" w:eastAsia="微软雅黑"/>
          <w:szCs w:val="21"/>
        </w:rPr>
      </w:pPr>
      <w:r>
        <w:rPr>
          <w:rFonts w:hint="eastAsia" w:ascii="微软雅黑" w:hAnsi="微软雅黑" w:eastAsia="微软雅黑"/>
          <w:szCs w:val="21"/>
        </w:rPr>
        <w:t>达奈莉姆：哼，活该！</w:t>
      </w:r>
    </w:p>
    <w:p w14:paraId="7A39C74F">
      <w:pPr>
        <w:ind w:firstLine="420" w:firstLineChars="200"/>
        <w:rPr>
          <w:rFonts w:ascii="微软雅黑" w:hAnsi="微软雅黑" w:eastAsia="微软雅黑"/>
          <w:szCs w:val="21"/>
        </w:rPr>
      </w:pPr>
      <w:r>
        <w:rPr>
          <w:rFonts w:hint="eastAsia" w:ascii="微软雅黑" w:hAnsi="微软雅黑" w:eastAsia="微软雅黑"/>
          <w:szCs w:val="21"/>
        </w:rPr>
        <w:t>魔女：安格泠，坚持住，我来救你了。</w:t>
      </w:r>
    </w:p>
    <w:p w14:paraId="0B421B61">
      <w:pPr>
        <w:ind w:firstLine="420" w:firstLineChars="200"/>
        <w:rPr>
          <w:rFonts w:ascii="微软雅黑" w:hAnsi="微软雅黑" w:eastAsia="微软雅黑"/>
          <w:szCs w:val="21"/>
        </w:rPr>
      </w:pPr>
      <w:r>
        <w:rPr>
          <w:rFonts w:hint="eastAsia" w:ascii="微软雅黑" w:hAnsi="微软雅黑" w:eastAsia="微软雅黑"/>
          <w:szCs w:val="21"/>
        </w:rPr>
        <w:t>达奈莉姆：哦？不仅没有逃跑，反而勇敢地进入了城堡——</w:t>
      </w:r>
    </w:p>
    <w:p w14:paraId="12B2D85F">
      <w:pPr>
        <w:ind w:firstLine="420" w:firstLineChars="200"/>
        <w:rPr>
          <w:rFonts w:ascii="微软雅黑" w:hAnsi="微软雅黑" w:eastAsia="微软雅黑"/>
          <w:szCs w:val="21"/>
        </w:rPr>
      </w:pPr>
      <w:r>
        <w:rPr>
          <w:rFonts w:hint="eastAsia" w:ascii="微软雅黑" w:hAnsi="微软雅黑" w:eastAsia="微软雅黑"/>
          <w:szCs w:val="21"/>
        </w:rPr>
        <w:t>魔女：安格泠，你还好吗？</w:t>
      </w:r>
    </w:p>
    <w:p w14:paraId="1A70D512">
      <w:pPr>
        <w:ind w:firstLine="420" w:firstLineChars="200"/>
        <w:rPr>
          <w:rFonts w:ascii="微软雅黑" w:hAnsi="微软雅黑" w:eastAsia="微软雅黑"/>
          <w:szCs w:val="21"/>
        </w:rPr>
      </w:pPr>
      <w:r>
        <w:rPr>
          <w:rFonts w:hint="eastAsia" w:ascii="微软雅黑" w:hAnsi="微软雅黑" w:eastAsia="微软雅黑"/>
          <w:szCs w:val="21"/>
        </w:rPr>
        <w:t>安格泠：我没事，快去就爱迪希亚！</w:t>
      </w:r>
    </w:p>
    <w:p w14:paraId="3C3FAF4D">
      <w:pPr>
        <w:ind w:firstLine="420" w:firstLineChars="200"/>
        <w:rPr>
          <w:rFonts w:ascii="微软雅黑" w:hAnsi="微软雅黑" w:eastAsia="微软雅黑"/>
          <w:szCs w:val="21"/>
        </w:rPr>
      </w:pPr>
      <w:r>
        <w:rPr>
          <w:rFonts w:hint="eastAsia" w:ascii="微软雅黑" w:hAnsi="微软雅黑" w:eastAsia="微软雅黑"/>
          <w:szCs w:val="21"/>
        </w:rPr>
        <w:t>魔女：海精灵，交出爱迪希亚。</w:t>
      </w:r>
    </w:p>
    <w:p w14:paraId="56146E42">
      <w:pPr>
        <w:ind w:firstLine="420" w:firstLineChars="200"/>
        <w:rPr>
          <w:rFonts w:ascii="微软雅黑" w:hAnsi="微软雅黑" w:eastAsia="微软雅黑"/>
          <w:szCs w:val="21"/>
        </w:rPr>
      </w:pPr>
      <w:r>
        <w:rPr>
          <w:rFonts w:hint="eastAsia" w:ascii="微软雅黑" w:hAnsi="微软雅黑" w:eastAsia="微软雅黑"/>
          <w:szCs w:val="21"/>
        </w:rPr>
        <w:t>达奈莉姆：可恶，竟然还敢威胁我……</w:t>
      </w:r>
    </w:p>
    <w:p w14:paraId="2DBAB46C">
      <w:pPr>
        <w:ind w:firstLine="420" w:firstLineChars="200"/>
        <w:rPr>
          <w:rFonts w:ascii="微软雅黑" w:hAnsi="微软雅黑" w:eastAsia="微软雅黑"/>
          <w:szCs w:val="21"/>
        </w:rPr>
      </w:pPr>
      <w:r>
        <w:rPr>
          <w:rFonts w:hint="eastAsia" w:ascii="微软雅黑" w:hAnsi="微软雅黑" w:eastAsia="微软雅黑"/>
          <w:szCs w:val="21"/>
        </w:rPr>
        <w:t>达奈莉姆：你这样的垃圾人类，我都懒得自己出手，精灵龙，替我教训她！</w:t>
      </w:r>
    </w:p>
    <w:p w14:paraId="19AE2548">
      <w:pPr>
        <w:ind w:firstLine="420" w:firstLineChars="200"/>
        <w:rPr>
          <w:rFonts w:ascii="微软雅黑" w:hAnsi="微软雅黑" w:eastAsia="微软雅黑"/>
          <w:b/>
          <w:szCs w:val="21"/>
        </w:rPr>
      </w:pPr>
      <w:r>
        <w:rPr>
          <w:rFonts w:hint="eastAsia" w:ascii="微软雅黑" w:hAnsi="微软雅黑" w:eastAsia="微软雅黑"/>
          <w:b/>
          <w:szCs w:val="21"/>
        </w:rPr>
        <w:t>战后剧情：</w:t>
      </w:r>
    </w:p>
    <w:p w14:paraId="3FE6891F">
      <w:pPr>
        <w:ind w:firstLine="420" w:firstLineChars="200"/>
        <w:rPr>
          <w:rFonts w:ascii="微软雅黑" w:hAnsi="微软雅黑" w:eastAsia="微软雅黑"/>
          <w:szCs w:val="21"/>
        </w:rPr>
      </w:pPr>
      <w:r>
        <w:rPr>
          <w:rFonts w:hint="eastAsia" w:ascii="微软雅黑" w:hAnsi="微软雅黑" w:eastAsia="微软雅黑"/>
          <w:szCs w:val="21"/>
        </w:rPr>
        <w:t>达奈莉姆：什……什么？精灵龙竟然被打倒了……</w:t>
      </w:r>
    </w:p>
    <w:p w14:paraId="79B26AFF">
      <w:pPr>
        <w:ind w:firstLine="420" w:firstLineChars="200"/>
        <w:rPr>
          <w:rFonts w:ascii="微软雅黑" w:hAnsi="微软雅黑" w:eastAsia="微软雅黑"/>
          <w:szCs w:val="21"/>
        </w:rPr>
      </w:pPr>
      <w:r>
        <w:rPr>
          <w:rFonts w:hint="eastAsia" w:ascii="微软雅黑" w:hAnsi="微软雅黑" w:eastAsia="微软雅黑"/>
          <w:szCs w:val="21"/>
        </w:rPr>
        <w:t>魔女：这种程度的精灵，还伤不到我。</w:t>
      </w:r>
    </w:p>
    <w:p w14:paraId="6BFB83E5">
      <w:pPr>
        <w:ind w:firstLine="420" w:firstLineChars="200"/>
        <w:rPr>
          <w:rFonts w:ascii="微软雅黑" w:hAnsi="微软雅黑" w:eastAsia="微软雅黑"/>
          <w:szCs w:val="21"/>
        </w:rPr>
      </w:pPr>
      <w:r>
        <w:rPr>
          <w:rFonts w:hint="eastAsia" w:ascii="微软雅黑" w:hAnsi="微软雅黑" w:eastAsia="微软雅黑"/>
          <w:szCs w:val="21"/>
        </w:rPr>
        <w:t>魔女：快点交出爱迪希亚。</w:t>
      </w:r>
    </w:p>
    <w:p w14:paraId="528A4088">
      <w:pPr>
        <w:ind w:firstLine="420" w:firstLineChars="200"/>
        <w:rPr>
          <w:rFonts w:ascii="微软雅黑" w:hAnsi="微软雅黑" w:eastAsia="微软雅黑"/>
          <w:szCs w:val="21"/>
        </w:rPr>
      </w:pPr>
      <w:r>
        <w:rPr>
          <w:rFonts w:hint="eastAsia" w:ascii="微软雅黑" w:hAnsi="微软雅黑" w:eastAsia="微软雅黑"/>
          <w:szCs w:val="21"/>
        </w:rPr>
        <w:t>达奈莉姆：哼，你以为我只有这……</w:t>
      </w:r>
    </w:p>
    <w:p w14:paraId="317F9E2D">
      <w:pPr>
        <w:ind w:firstLine="420" w:firstLineChars="200"/>
        <w:rPr>
          <w:rFonts w:ascii="微软雅黑" w:hAnsi="微软雅黑" w:eastAsia="微软雅黑"/>
          <w:szCs w:val="21"/>
        </w:rPr>
      </w:pPr>
      <w:r>
        <w:rPr>
          <w:rFonts w:hint="eastAsia" w:ascii="微软雅黑" w:hAnsi="微软雅黑" w:eastAsia="微软雅黑"/>
          <w:szCs w:val="21"/>
        </w:rPr>
        <w:t>旁白：一根细不可闻的鱼线从达奈莉姆视野死角的深坑中抛出，精准地勾到了达奈莉姆的裙子……</w:t>
      </w:r>
    </w:p>
    <w:p w14:paraId="41ED35D5">
      <w:pPr>
        <w:ind w:firstLine="420" w:firstLineChars="200"/>
        <w:rPr>
          <w:rFonts w:ascii="微软雅黑" w:hAnsi="微软雅黑" w:eastAsia="微软雅黑"/>
          <w:szCs w:val="21"/>
        </w:rPr>
      </w:pPr>
      <w:r>
        <w:rPr>
          <w:rFonts w:hint="eastAsia" w:ascii="微软雅黑" w:hAnsi="微软雅黑" w:eastAsia="微软雅黑"/>
          <w:szCs w:val="21"/>
        </w:rPr>
        <w:t>达奈莉姆：欸……这是什么？</w:t>
      </w:r>
    </w:p>
    <w:p w14:paraId="11D1217B">
      <w:pPr>
        <w:ind w:firstLine="420" w:firstLineChars="200"/>
        <w:rPr>
          <w:rFonts w:ascii="微软雅黑" w:hAnsi="微软雅黑" w:eastAsia="微软雅黑"/>
          <w:szCs w:val="21"/>
        </w:rPr>
      </w:pPr>
      <w:r>
        <w:rPr>
          <w:rFonts w:hint="eastAsia" w:ascii="微软雅黑" w:hAnsi="微软雅黑" w:eastAsia="微软雅黑"/>
          <w:szCs w:val="21"/>
        </w:rPr>
        <w:t>安格泠：嚣张的海精灵，给我——下来吧你！</w:t>
      </w:r>
    </w:p>
    <w:p w14:paraId="2364A1AD">
      <w:pPr>
        <w:ind w:firstLine="420" w:firstLineChars="200"/>
        <w:rPr>
          <w:rFonts w:ascii="微软雅黑" w:hAnsi="微软雅黑" w:eastAsia="微软雅黑"/>
          <w:szCs w:val="21"/>
        </w:rPr>
      </w:pPr>
      <w:r>
        <w:rPr>
          <w:rFonts w:hint="eastAsia" w:ascii="微软雅黑" w:hAnsi="微软雅黑" w:eastAsia="微软雅黑"/>
          <w:szCs w:val="21"/>
        </w:rPr>
        <w:t>达奈莉姆：啊啊啊啊啊啊啊啊！</w:t>
      </w:r>
    </w:p>
    <w:p w14:paraId="2B39C04F">
      <w:pPr>
        <w:ind w:firstLine="420" w:firstLineChars="200"/>
        <w:rPr>
          <w:rFonts w:ascii="微软雅黑" w:hAnsi="微软雅黑" w:eastAsia="微软雅黑"/>
          <w:szCs w:val="21"/>
        </w:rPr>
      </w:pPr>
    </w:p>
    <w:p w14:paraId="597944ED">
      <w:pPr>
        <w:pStyle w:val="3"/>
        <w:rPr>
          <w:rFonts w:ascii="微软雅黑" w:hAnsi="微软雅黑" w:eastAsia="微软雅黑"/>
        </w:rPr>
      </w:pPr>
      <w:bookmarkStart w:id="25" w:name="_Toc109147822"/>
      <w:r>
        <w:rPr>
          <w:rFonts w:hint="eastAsia" w:ascii="微软雅黑" w:hAnsi="微软雅黑" w:eastAsia="微软雅黑"/>
        </w:rPr>
        <w:t>隐秘城堡（第八关）</w:t>
      </w:r>
      <w:bookmarkEnd w:id="25"/>
    </w:p>
    <w:p w14:paraId="0DBDA4E0">
      <w:pPr>
        <w:ind w:firstLine="420" w:firstLineChars="200"/>
        <w:rPr>
          <w:rFonts w:ascii="微软雅黑" w:hAnsi="微软雅黑" w:eastAsia="微软雅黑"/>
          <w:b/>
          <w:szCs w:val="21"/>
        </w:rPr>
      </w:pPr>
      <w:r>
        <w:rPr>
          <w:rFonts w:hint="eastAsia" w:ascii="微软雅黑" w:hAnsi="微软雅黑" w:eastAsia="微软雅黑"/>
          <w:b/>
          <w:szCs w:val="21"/>
        </w:rPr>
        <w:t>战前剧情：</w:t>
      </w:r>
    </w:p>
    <w:p w14:paraId="1DEAF15F">
      <w:pPr>
        <w:ind w:firstLine="420" w:firstLineChars="200"/>
        <w:rPr>
          <w:rFonts w:ascii="微软雅黑" w:hAnsi="微软雅黑" w:eastAsia="微软雅黑"/>
          <w:szCs w:val="21"/>
        </w:rPr>
      </w:pPr>
      <w:r>
        <w:rPr>
          <w:rFonts w:hint="eastAsia" w:ascii="微软雅黑" w:hAnsi="微软雅黑" w:eastAsia="微软雅黑"/>
          <w:szCs w:val="21"/>
        </w:rPr>
        <w:t>达奈莉姆：气死我了……竟然被这样的垃圾暗算……</w:t>
      </w:r>
    </w:p>
    <w:p w14:paraId="6F261C42">
      <w:pPr>
        <w:ind w:firstLine="420" w:firstLineChars="200"/>
        <w:rPr>
          <w:rFonts w:ascii="微软雅黑" w:hAnsi="微软雅黑" w:eastAsia="微软雅黑"/>
          <w:szCs w:val="21"/>
        </w:rPr>
      </w:pPr>
      <w:r>
        <w:rPr>
          <w:rFonts w:hint="eastAsia" w:ascii="微软雅黑" w:hAnsi="微软雅黑" w:eastAsia="微软雅黑"/>
          <w:szCs w:val="21"/>
        </w:rPr>
        <w:t>魔女：海精灵，你的游戏已经结束了。</w:t>
      </w:r>
    </w:p>
    <w:p w14:paraId="38684ED7">
      <w:pPr>
        <w:ind w:firstLine="420" w:firstLineChars="200"/>
        <w:rPr>
          <w:rFonts w:ascii="微软雅黑" w:hAnsi="微软雅黑" w:eastAsia="微软雅黑"/>
          <w:szCs w:val="21"/>
        </w:rPr>
      </w:pPr>
      <w:r>
        <w:rPr>
          <w:rFonts w:hint="eastAsia" w:ascii="微软雅黑" w:hAnsi="微软雅黑" w:eastAsia="微软雅黑"/>
          <w:szCs w:val="21"/>
        </w:rPr>
        <w:t>魔女：乖乖交出爱迪希亚，我相信你没有伤害她。</w:t>
      </w:r>
    </w:p>
    <w:p w14:paraId="35752A84">
      <w:pPr>
        <w:ind w:firstLine="420" w:firstLineChars="200"/>
        <w:rPr>
          <w:rFonts w:ascii="微软雅黑" w:hAnsi="微软雅黑" w:eastAsia="微软雅黑"/>
          <w:szCs w:val="21"/>
        </w:rPr>
      </w:pPr>
      <w:r>
        <w:rPr>
          <w:rFonts w:hint="eastAsia" w:ascii="微软雅黑" w:hAnsi="微软雅黑" w:eastAsia="微软雅黑"/>
          <w:szCs w:val="21"/>
        </w:rPr>
        <w:t>达奈莉姆：可恶的人类。竟然敢这么跟我说话！</w:t>
      </w:r>
    </w:p>
    <w:p w14:paraId="0765AACA">
      <w:pPr>
        <w:ind w:firstLine="420" w:firstLineChars="200"/>
        <w:rPr>
          <w:rFonts w:ascii="微软雅黑" w:hAnsi="微软雅黑" w:eastAsia="微软雅黑"/>
          <w:szCs w:val="21"/>
        </w:rPr>
      </w:pPr>
      <w:r>
        <w:rPr>
          <w:rFonts w:hint="eastAsia" w:ascii="微软雅黑" w:hAnsi="微软雅黑" w:eastAsia="微软雅黑"/>
          <w:szCs w:val="21"/>
        </w:rPr>
        <w:t>达奈莉姆：我还没有放弃，来和我决战吧！</w:t>
      </w:r>
    </w:p>
    <w:p w14:paraId="0F189557">
      <w:pPr>
        <w:ind w:firstLine="420" w:firstLineChars="200"/>
        <w:rPr>
          <w:rFonts w:ascii="微软雅黑" w:hAnsi="微软雅黑" w:eastAsia="微软雅黑"/>
          <w:szCs w:val="21"/>
        </w:rPr>
      </w:pPr>
      <w:r>
        <w:rPr>
          <w:rFonts w:hint="eastAsia" w:ascii="微软雅黑" w:hAnsi="微软雅黑" w:eastAsia="微软雅黑"/>
          <w:szCs w:val="21"/>
        </w:rPr>
        <w:t>魔女：奉陪到底。</w:t>
      </w:r>
    </w:p>
    <w:p w14:paraId="6F3CA2B9">
      <w:pPr>
        <w:ind w:firstLine="420" w:firstLineChars="200"/>
        <w:rPr>
          <w:rFonts w:ascii="微软雅黑" w:hAnsi="微软雅黑" w:eastAsia="微软雅黑"/>
          <w:szCs w:val="21"/>
        </w:rPr>
      </w:pPr>
      <w:r>
        <w:rPr>
          <w:rFonts w:hint="eastAsia" w:ascii="微软雅黑" w:hAnsi="微软雅黑" w:eastAsia="微软雅黑"/>
          <w:szCs w:val="21"/>
        </w:rPr>
        <w:t>旁白：魔女和达奈莉姆两人在城堡中的空地开始战斗，就在此时，城堡侧门被偷偷打开，一个娇小的身影偷偷跑了出来。</w:t>
      </w:r>
    </w:p>
    <w:p w14:paraId="0D2C5F8E">
      <w:pPr>
        <w:ind w:firstLine="420" w:firstLineChars="200"/>
        <w:rPr>
          <w:rFonts w:ascii="微软雅黑" w:hAnsi="微软雅黑" w:eastAsia="微软雅黑"/>
          <w:szCs w:val="21"/>
          <w:highlight w:val="lightGray"/>
        </w:rPr>
      </w:pPr>
      <w:r>
        <w:rPr>
          <w:rFonts w:hint="eastAsia" w:ascii="微软雅黑" w:hAnsi="微软雅黑" w:eastAsia="微软雅黑"/>
          <w:szCs w:val="21"/>
          <w:highlight w:val="lightGray"/>
        </w:rPr>
        <w:t>皎：爱迪希亚，那边危险，不能过去！</w:t>
      </w:r>
    </w:p>
    <w:p w14:paraId="496CADD0">
      <w:pPr>
        <w:ind w:firstLine="420" w:firstLineChars="200"/>
        <w:rPr>
          <w:rFonts w:ascii="微软雅黑" w:hAnsi="微软雅黑" w:eastAsia="微软雅黑"/>
          <w:szCs w:val="21"/>
          <w:highlight w:val="lightGray"/>
        </w:rPr>
      </w:pPr>
      <w:r>
        <w:rPr>
          <w:rFonts w:hint="eastAsia" w:ascii="微软雅黑" w:hAnsi="微软雅黑" w:eastAsia="微软雅黑"/>
          <w:szCs w:val="21"/>
          <w:highlight w:val="lightGray"/>
        </w:rPr>
        <w:t>旁白：嘭！</w:t>
      </w:r>
    </w:p>
    <w:p w14:paraId="6A41D370">
      <w:pPr>
        <w:ind w:firstLine="420" w:firstLineChars="200"/>
        <w:rPr>
          <w:rFonts w:ascii="微软雅黑" w:hAnsi="微软雅黑" w:eastAsia="微软雅黑"/>
          <w:szCs w:val="21"/>
          <w:highlight w:val="lightGray"/>
        </w:rPr>
      </w:pPr>
      <w:r>
        <w:rPr>
          <w:rFonts w:hint="eastAsia" w:ascii="微软雅黑" w:hAnsi="微软雅黑" w:eastAsia="微软雅黑"/>
          <w:szCs w:val="21"/>
          <w:highlight w:val="lightGray"/>
        </w:rPr>
        <w:t>皎：呀！城堡的门怎么突然关上了……</w:t>
      </w:r>
    </w:p>
    <w:p w14:paraId="29593E85">
      <w:pPr>
        <w:ind w:firstLine="420" w:firstLineChars="200"/>
        <w:rPr>
          <w:rFonts w:ascii="微软雅黑" w:hAnsi="微软雅黑" w:eastAsia="微软雅黑"/>
          <w:szCs w:val="21"/>
          <w:highlight w:val="lightGray"/>
        </w:rPr>
      </w:pPr>
      <w:r>
        <w:rPr>
          <w:rFonts w:hint="eastAsia" w:ascii="微软雅黑" w:hAnsi="微软雅黑" w:eastAsia="微软雅黑"/>
          <w:szCs w:val="21"/>
          <w:highlight w:val="lightGray"/>
        </w:rPr>
        <w:t>皎：呼……呼……不行，在里面根本打不开……</w:t>
      </w:r>
    </w:p>
    <w:p w14:paraId="466F8AD8">
      <w:pPr>
        <w:ind w:firstLine="420" w:firstLineChars="200"/>
        <w:rPr>
          <w:rFonts w:ascii="微软雅黑" w:hAnsi="微软雅黑" w:eastAsia="微软雅黑"/>
          <w:b/>
          <w:szCs w:val="21"/>
        </w:rPr>
      </w:pPr>
      <w:r>
        <w:rPr>
          <w:rFonts w:hint="eastAsia" w:ascii="微软雅黑" w:hAnsi="微软雅黑" w:eastAsia="微软雅黑"/>
          <w:b/>
          <w:szCs w:val="21"/>
          <w:highlight w:val="lightGray"/>
        </w:rPr>
        <w:t>压黑转场。</w:t>
      </w:r>
    </w:p>
    <w:p w14:paraId="2E632036">
      <w:pPr>
        <w:ind w:firstLine="420" w:firstLineChars="200"/>
        <w:rPr>
          <w:rFonts w:ascii="微软雅黑" w:hAnsi="微软雅黑" w:eastAsia="微软雅黑"/>
          <w:szCs w:val="21"/>
        </w:rPr>
      </w:pPr>
      <w:r>
        <w:rPr>
          <w:rFonts w:hint="eastAsia" w:ascii="微软雅黑" w:hAnsi="微软雅黑" w:eastAsia="微软雅黑"/>
          <w:szCs w:val="21"/>
        </w:rPr>
        <w:t>爱迪希亚：好重……的绳子……</w:t>
      </w:r>
    </w:p>
    <w:p w14:paraId="6BA0584E">
      <w:pPr>
        <w:ind w:firstLine="420" w:firstLineChars="200"/>
        <w:rPr>
          <w:rFonts w:ascii="微软雅黑" w:hAnsi="微软雅黑" w:eastAsia="微软雅黑"/>
          <w:szCs w:val="21"/>
        </w:rPr>
      </w:pPr>
      <w:r>
        <w:rPr>
          <w:rFonts w:hint="eastAsia" w:ascii="微软雅黑" w:hAnsi="微软雅黑" w:eastAsia="微软雅黑"/>
          <w:szCs w:val="21"/>
        </w:rPr>
        <w:t>安格泠：爱迪希亚，你怎么在这？</w:t>
      </w:r>
    </w:p>
    <w:p w14:paraId="5AC0BD04">
      <w:pPr>
        <w:ind w:firstLine="420" w:firstLineChars="200"/>
        <w:rPr>
          <w:rFonts w:ascii="微软雅黑" w:hAnsi="微软雅黑" w:eastAsia="微软雅黑"/>
          <w:szCs w:val="21"/>
        </w:rPr>
      </w:pPr>
      <w:r>
        <w:rPr>
          <w:rFonts w:hint="eastAsia" w:ascii="微软雅黑" w:hAnsi="微软雅黑" w:eastAsia="微软雅黑"/>
          <w:szCs w:val="21"/>
        </w:rPr>
        <w:t>安格泠：原来她说的朋友是你啊！</w:t>
      </w:r>
    </w:p>
    <w:p w14:paraId="77137C19">
      <w:pPr>
        <w:ind w:firstLine="420" w:firstLineChars="200"/>
        <w:rPr>
          <w:rFonts w:ascii="微软雅黑" w:hAnsi="微软雅黑" w:eastAsia="微软雅黑"/>
          <w:szCs w:val="21"/>
        </w:rPr>
      </w:pPr>
      <w:r>
        <w:rPr>
          <w:rFonts w:hint="eastAsia" w:ascii="微软雅黑" w:hAnsi="微软雅黑" w:eastAsia="微软雅黑"/>
          <w:szCs w:val="21"/>
        </w:rPr>
        <w:t>爱迪希亚：下面很危险，快点爬上来！</w:t>
      </w:r>
    </w:p>
    <w:p w14:paraId="18671D9A">
      <w:pPr>
        <w:ind w:firstLine="420" w:firstLineChars="200"/>
        <w:rPr>
          <w:rFonts w:ascii="微软雅黑" w:hAnsi="微软雅黑" w:eastAsia="微软雅黑"/>
          <w:szCs w:val="21"/>
        </w:rPr>
      </w:pPr>
      <w:r>
        <w:rPr>
          <w:rFonts w:hint="eastAsia" w:ascii="微软雅黑" w:hAnsi="微软雅黑" w:eastAsia="微软雅黑"/>
          <w:szCs w:val="21"/>
        </w:rPr>
        <w:t>选项：（剧烈的魔法风暴）</w:t>
      </w:r>
    </w:p>
    <w:p w14:paraId="3DCB5E77">
      <w:pPr>
        <w:ind w:firstLine="420" w:firstLineChars="200"/>
        <w:rPr>
          <w:rFonts w:ascii="微软雅黑" w:hAnsi="微软雅黑" w:eastAsia="微软雅黑"/>
          <w:szCs w:val="21"/>
        </w:rPr>
      </w:pPr>
      <w:r>
        <w:rPr>
          <w:rFonts w:hint="eastAsia" w:ascii="微软雅黑" w:hAnsi="微软雅黑" w:eastAsia="微软雅黑"/>
          <w:szCs w:val="21"/>
        </w:rPr>
        <w:t>爱迪希亚：快——点——我快抓不住绳子了——</w:t>
      </w:r>
    </w:p>
    <w:p w14:paraId="03263477">
      <w:pPr>
        <w:ind w:firstLine="420" w:firstLineChars="200"/>
        <w:rPr>
          <w:rFonts w:ascii="微软雅黑" w:hAnsi="微软雅黑" w:eastAsia="微软雅黑"/>
          <w:szCs w:val="21"/>
        </w:rPr>
      </w:pPr>
      <w:r>
        <w:rPr>
          <w:rFonts w:hint="eastAsia" w:ascii="微软雅黑" w:hAnsi="微软雅黑" w:eastAsia="微软雅黑"/>
          <w:szCs w:val="21"/>
        </w:rPr>
        <w:t>安格泠：爱迪希亚！</w:t>
      </w:r>
    </w:p>
    <w:p w14:paraId="437A50DD">
      <w:pPr>
        <w:ind w:firstLine="420" w:firstLineChars="200"/>
        <w:rPr>
          <w:rFonts w:ascii="微软雅黑" w:hAnsi="微软雅黑" w:eastAsia="微软雅黑"/>
          <w:b/>
          <w:szCs w:val="21"/>
        </w:rPr>
      </w:pPr>
      <w:r>
        <w:rPr>
          <w:rFonts w:hint="eastAsia" w:ascii="微软雅黑" w:hAnsi="微软雅黑" w:eastAsia="微软雅黑"/>
          <w:b/>
          <w:szCs w:val="21"/>
        </w:rPr>
        <w:t>战后剧情：</w:t>
      </w:r>
    </w:p>
    <w:p w14:paraId="0E36E0A3">
      <w:pPr>
        <w:ind w:firstLine="420" w:firstLineChars="200"/>
        <w:rPr>
          <w:rFonts w:ascii="微软雅黑" w:hAnsi="微软雅黑" w:eastAsia="微软雅黑"/>
          <w:szCs w:val="21"/>
        </w:rPr>
      </w:pPr>
      <w:r>
        <w:rPr>
          <w:rFonts w:hint="eastAsia" w:ascii="微软雅黑" w:hAnsi="微软雅黑" w:eastAsia="微软雅黑"/>
          <w:szCs w:val="21"/>
        </w:rPr>
        <w:t>达奈莉姆：爱迪希亚，我来了，快抓紧我！</w:t>
      </w:r>
    </w:p>
    <w:p w14:paraId="2BEEE6FF">
      <w:pPr>
        <w:ind w:firstLine="420" w:firstLineChars="200"/>
        <w:rPr>
          <w:rFonts w:ascii="微软雅黑" w:hAnsi="微软雅黑" w:eastAsia="微软雅黑"/>
          <w:szCs w:val="21"/>
        </w:rPr>
      </w:pPr>
      <w:r>
        <w:rPr>
          <w:rFonts w:hint="eastAsia" w:ascii="微软雅黑" w:hAnsi="微软雅黑" w:eastAsia="微软雅黑"/>
          <w:szCs w:val="21"/>
        </w:rPr>
        <w:t>旁白：嘭！</w:t>
      </w:r>
    </w:p>
    <w:p w14:paraId="1BA3FC73">
      <w:pPr>
        <w:ind w:firstLine="420" w:firstLineChars="200"/>
        <w:rPr>
          <w:rFonts w:ascii="微软雅黑" w:hAnsi="微软雅黑" w:eastAsia="微软雅黑"/>
          <w:szCs w:val="21"/>
        </w:rPr>
      </w:pPr>
      <w:r>
        <w:rPr>
          <w:rFonts w:hint="eastAsia" w:ascii="微软雅黑" w:hAnsi="微软雅黑" w:eastAsia="微软雅黑"/>
          <w:szCs w:val="21"/>
        </w:rPr>
        <w:t>旁白：由于事出紧急，达奈莉姆突然收手跑去救爱迪希亚，魔女的技能没能来及调整方向，不偏不倚地正好集中了原先在达奈莉姆身后的城堡……</w:t>
      </w:r>
    </w:p>
    <w:p w14:paraId="6220D1E3">
      <w:pPr>
        <w:ind w:firstLine="420" w:firstLineChars="200"/>
        <w:rPr>
          <w:rFonts w:ascii="微软雅黑" w:hAnsi="微软雅黑" w:eastAsia="微软雅黑"/>
          <w:szCs w:val="21"/>
        </w:rPr>
      </w:pPr>
      <w:r>
        <w:rPr>
          <w:rFonts w:hint="eastAsia" w:ascii="微软雅黑" w:hAnsi="微软雅黑" w:eastAsia="微软雅黑"/>
          <w:szCs w:val="21"/>
        </w:rPr>
        <w:t>旁白：强大的魔法将城堡顶部削去一大块，露出了里面的房间布置……</w:t>
      </w:r>
    </w:p>
    <w:p w14:paraId="5E613216">
      <w:pPr>
        <w:ind w:firstLine="420" w:firstLineChars="200"/>
        <w:rPr>
          <w:rFonts w:ascii="微软雅黑" w:hAnsi="微软雅黑" w:eastAsia="微软雅黑"/>
          <w:szCs w:val="21"/>
        </w:rPr>
      </w:pPr>
      <w:r>
        <w:rPr>
          <w:rFonts w:hint="eastAsia" w:ascii="微软雅黑" w:hAnsi="微软雅黑" w:eastAsia="微软雅黑"/>
          <w:szCs w:val="21"/>
        </w:rPr>
        <w:t>达奈莉姆：啊，我的城堡！</w:t>
      </w:r>
    </w:p>
    <w:p w14:paraId="2348F291">
      <w:pPr>
        <w:ind w:firstLine="420" w:firstLineChars="200"/>
        <w:rPr>
          <w:rFonts w:ascii="微软雅黑" w:hAnsi="微软雅黑" w:eastAsia="微软雅黑"/>
          <w:szCs w:val="21"/>
        </w:rPr>
      </w:pPr>
      <w:r>
        <w:rPr>
          <w:rFonts w:hint="eastAsia" w:ascii="微软雅黑" w:hAnsi="微软雅黑" w:eastAsia="微软雅黑"/>
          <w:szCs w:val="21"/>
        </w:rPr>
        <w:t>达奈莉姆：人类，你真的太卑鄙了！</w:t>
      </w:r>
    </w:p>
    <w:p w14:paraId="13925350">
      <w:pPr>
        <w:ind w:firstLine="420" w:firstLineChars="200"/>
        <w:rPr>
          <w:rFonts w:ascii="微软雅黑" w:hAnsi="微软雅黑" w:eastAsia="微软雅黑"/>
          <w:szCs w:val="21"/>
        </w:rPr>
      </w:pPr>
      <w:r>
        <w:rPr>
          <w:rFonts w:hint="eastAsia" w:ascii="微软雅黑" w:hAnsi="微软雅黑" w:eastAsia="微软雅黑"/>
          <w:szCs w:val="21"/>
        </w:rPr>
        <w:t>魔女：对……对不起。</w:t>
      </w:r>
    </w:p>
    <w:p w14:paraId="64416587">
      <w:pPr>
        <w:ind w:firstLine="420" w:firstLineChars="200"/>
        <w:rPr>
          <w:rFonts w:ascii="微软雅黑" w:hAnsi="微软雅黑" w:eastAsia="微软雅黑"/>
          <w:szCs w:val="21"/>
        </w:rPr>
      </w:pPr>
      <w:r>
        <w:rPr>
          <w:rFonts w:hint="eastAsia" w:ascii="微软雅黑" w:hAnsi="微软雅黑" w:eastAsia="微软雅黑"/>
          <w:szCs w:val="21"/>
        </w:rPr>
        <w:t>选项：嘭嘭嘭！</w:t>
      </w:r>
    </w:p>
    <w:p w14:paraId="1372B8F2">
      <w:pPr>
        <w:ind w:firstLine="420" w:firstLineChars="200"/>
        <w:rPr>
          <w:rFonts w:ascii="微软雅黑" w:hAnsi="微软雅黑" w:eastAsia="微软雅黑"/>
          <w:szCs w:val="21"/>
        </w:rPr>
      </w:pPr>
      <w:r>
        <w:rPr>
          <w:rFonts w:hint="eastAsia" w:ascii="微软雅黑" w:hAnsi="微软雅黑" w:eastAsia="微软雅黑"/>
          <w:szCs w:val="21"/>
        </w:rPr>
        <w:t>希尔达：洛哈伯王国皇家骑士团团长，奉命率领伯恩顿小镇骑士团前来调查，快点把门打开！</w:t>
      </w:r>
    </w:p>
    <w:p w14:paraId="24BAE46D">
      <w:pPr>
        <w:ind w:firstLine="420" w:firstLineChars="200"/>
        <w:rPr>
          <w:rFonts w:ascii="微软雅黑" w:hAnsi="微软雅黑" w:eastAsia="微软雅黑"/>
          <w:szCs w:val="21"/>
        </w:rPr>
      </w:pPr>
      <w:r>
        <w:rPr>
          <w:rFonts w:hint="eastAsia" w:ascii="微软雅黑" w:hAnsi="微软雅黑" w:eastAsia="微软雅黑"/>
          <w:szCs w:val="21"/>
        </w:rPr>
        <w:t>希尔达：伯恩顿骑士团全体听令，封锁此地！</w:t>
      </w:r>
    </w:p>
    <w:p w14:paraId="5AEE2AEF">
      <w:pPr>
        <w:ind w:firstLine="420" w:firstLineChars="200"/>
        <w:rPr>
          <w:rFonts w:ascii="微软雅黑" w:hAnsi="微软雅黑" w:eastAsia="微软雅黑"/>
          <w:szCs w:val="21"/>
        </w:rPr>
      </w:pPr>
      <w:r>
        <w:rPr>
          <w:rFonts w:hint="eastAsia" w:ascii="微软雅黑" w:hAnsi="微软雅黑" w:eastAsia="微软雅黑"/>
          <w:szCs w:val="21"/>
        </w:rPr>
        <w:t>伯恩顿骑士团：是！</w:t>
      </w:r>
    </w:p>
    <w:p w14:paraId="1CB8CABF">
      <w:pPr>
        <w:ind w:firstLine="420" w:firstLineChars="200"/>
        <w:rPr>
          <w:rFonts w:ascii="微软雅黑" w:hAnsi="微软雅黑" w:eastAsia="微软雅黑"/>
          <w:szCs w:val="21"/>
        </w:rPr>
      </w:pPr>
      <w:r>
        <w:rPr>
          <w:rFonts w:hint="eastAsia" w:ascii="微软雅黑" w:hAnsi="微软雅黑" w:eastAsia="微软雅黑"/>
          <w:szCs w:val="21"/>
        </w:rPr>
        <w:t>希尔达：嗯？怎么是你。</w:t>
      </w:r>
    </w:p>
    <w:p w14:paraId="17DD524C">
      <w:pPr>
        <w:ind w:firstLine="420" w:firstLineChars="200"/>
        <w:rPr>
          <w:rFonts w:ascii="微软雅黑" w:hAnsi="微软雅黑" w:eastAsia="微软雅黑"/>
          <w:szCs w:val="21"/>
        </w:rPr>
      </w:pPr>
      <w:r>
        <w:rPr>
          <w:rFonts w:hint="eastAsia" w:ascii="微软雅黑" w:hAnsi="微软雅黑" w:eastAsia="微软雅黑"/>
          <w:szCs w:val="21"/>
        </w:rPr>
        <w:t>达奈莉姆：又……又是一群人类！</w:t>
      </w:r>
    </w:p>
    <w:p w14:paraId="37E43F07">
      <w:pPr>
        <w:ind w:firstLine="420" w:firstLineChars="200"/>
        <w:rPr>
          <w:rFonts w:ascii="微软雅黑" w:hAnsi="微软雅黑" w:eastAsia="微软雅黑"/>
          <w:szCs w:val="21"/>
        </w:rPr>
      </w:pPr>
      <w:r>
        <w:rPr>
          <w:rFonts w:hint="eastAsia" w:ascii="微软雅黑" w:hAnsi="微软雅黑" w:eastAsia="微软雅黑"/>
          <w:szCs w:val="21"/>
        </w:rPr>
        <w:t>达奈莉姆：不管了不管了，你们欺负人，你们人类全是坏人，就知道欺负我，呜呜……</w:t>
      </w:r>
    </w:p>
    <w:p w14:paraId="2379D97E">
      <w:pPr>
        <w:ind w:firstLine="420" w:firstLineChars="200"/>
        <w:rPr>
          <w:rFonts w:ascii="微软雅黑" w:hAnsi="微软雅黑" w:eastAsia="微软雅黑"/>
          <w:szCs w:val="21"/>
        </w:rPr>
      </w:pPr>
      <w:r>
        <w:rPr>
          <w:rFonts w:hint="eastAsia" w:ascii="微软雅黑" w:hAnsi="微软雅黑" w:eastAsia="微软雅黑"/>
          <w:szCs w:val="21"/>
        </w:rPr>
        <w:t>安格泠：唉，怎么搞得一团糟啊……</w:t>
      </w:r>
    </w:p>
    <w:p w14:paraId="4CC66398">
      <w:pPr>
        <w:ind w:firstLine="420" w:firstLineChars="200"/>
        <w:rPr>
          <w:rFonts w:ascii="微软雅黑" w:hAnsi="微软雅黑" w:eastAsia="微软雅黑"/>
          <w:szCs w:val="21"/>
        </w:rPr>
      </w:pPr>
      <w:r>
        <w:rPr>
          <w:rFonts w:hint="eastAsia" w:ascii="微软雅黑" w:hAnsi="微软雅黑" w:eastAsia="微软雅黑"/>
          <w:szCs w:val="21"/>
        </w:rPr>
        <w:t>希尔达：你来说下发生了什么事情。</w:t>
      </w:r>
    </w:p>
    <w:p w14:paraId="14F89BCB">
      <w:pPr>
        <w:ind w:firstLine="420" w:firstLineChars="200"/>
        <w:rPr>
          <w:rFonts w:ascii="微软雅黑" w:hAnsi="微软雅黑" w:eastAsia="微软雅黑"/>
          <w:szCs w:val="21"/>
        </w:rPr>
      </w:pPr>
      <w:r>
        <w:rPr>
          <w:rFonts w:hint="eastAsia" w:ascii="微软雅黑" w:hAnsi="微软雅黑" w:eastAsia="微软雅黑"/>
          <w:szCs w:val="21"/>
        </w:rPr>
        <w:t>选项：把事情的起因经过告诉希尔达</w:t>
      </w:r>
    </w:p>
    <w:p w14:paraId="13BA0412">
      <w:pPr>
        <w:ind w:firstLine="420" w:firstLineChars="200"/>
        <w:rPr>
          <w:rFonts w:ascii="微软雅黑" w:hAnsi="微软雅黑" w:eastAsia="微软雅黑"/>
          <w:szCs w:val="21"/>
        </w:rPr>
      </w:pPr>
      <w:r>
        <w:rPr>
          <w:rFonts w:hint="eastAsia" w:ascii="微软雅黑" w:hAnsi="微软雅黑" w:eastAsia="微软雅黑"/>
          <w:szCs w:val="21"/>
        </w:rPr>
        <w:t>希尔达：嗯……事情的经过我已经了解，没受伤就好。</w:t>
      </w:r>
    </w:p>
    <w:p w14:paraId="54406711">
      <w:pPr>
        <w:ind w:firstLine="420" w:firstLineChars="200"/>
        <w:rPr>
          <w:rFonts w:ascii="微软雅黑" w:hAnsi="微软雅黑" w:eastAsia="微软雅黑"/>
          <w:szCs w:val="21"/>
        </w:rPr>
      </w:pPr>
      <w:r>
        <w:rPr>
          <w:rFonts w:hint="eastAsia" w:ascii="微软雅黑" w:hAnsi="微软雅黑" w:eastAsia="微软雅黑"/>
          <w:szCs w:val="21"/>
        </w:rPr>
        <w:t>希尔达：不过我们要带走这个海精灵，我们怀疑之前集市的海兽暴走事件和她有关系。</w:t>
      </w:r>
    </w:p>
    <w:p w14:paraId="5878544A">
      <w:pPr>
        <w:ind w:firstLine="420" w:firstLineChars="200"/>
        <w:rPr>
          <w:rFonts w:ascii="微软雅黑" w:hAnsi="微软雅黑" w:eastAsia="微软雅黑"/>
          <w:szCs w:val="21"/>
        </w:rPr>
      </w:pPr>
      <w:r>
        <w:rPr>
          <w:rFonts w:hint="eastAsia" w:ascii="微软雅黑" w:hAnsi="微软雅黑" w:eastAsia="微软雅黑"/>
          <w:szCs w:val="21"/>
        </w:rPr>
        <w:t>达奈莉姆：放开我，不然我就踢你了！</w:t>
      </w:r>
    </w:p>
    <w:p w14:paraId="241B52DF">
      <w:pPr>
        <w:ind w:firstLine="420" w:firstLineChars="200"/>
        <w:rPr>
          <w:rFonts w:ascii="微软雅黑" w:hAnsi="微软雅黑" w:eastAsia="微软雅黑"/>
          <w:szCs w:val="21"/>
        </w:rPr>
      </w:pPr>
      <w:r>
        <w:rPr>
          <w:rFonts w:hint="eastAsia" w:ascii="微软雅黑" w:hAnsi="微软雅黑" w:eastAsia="微软雅黑"/>
          <w:szCs w:val="21"/>
        </w:rPr>
        <w:t>希尔达：我们会将你移交给海精灵相关负责人，到时候由你们海精灵内部对你进行处罚。</w:t>
      </w:r>
    </w:p>
    <w:p w14:paraId="20884E19">
      <w:pPr>
        <w:ind w:firstLine="420" w:firstLineChars="200"/>
        <w:rPr>
          <w:rFonts w:ascii="微软雅黑" w:hAnsi="微软雅黑" w:eastAsia="微软雅黑"/>
          <w:szCs w:val="21"/>
        </w:rPr>
      </w:pPr>
      <w:r>
        <w:rPr>
          <w:rFonts w:hint="eastAsia" w:ascii="微软雅黑" w:hAnsi="微软雅黑" w:eastAsia="微软雅黑"/>
          <w:szCs w:val="21"/>
        </w:rPr>
        <w:t>达奈莉姆：不要，放开我！</w:t>
      </w:r>
    </w:p>
    <w:p w14:paraId="5A1E3CB0">
      <w:pPr>
        <w:ind w:firstLine="420" w:firstLineChars="200"/>
        <w:rPr>
          <w:rFonts w:ascii="微软雅黑" w:hAnsi="微软雅黑" w:eastAsia="微软雅黑"/>
          <w:szCs w:val="21"/>
        </w:rPr>
      </w:pPr>
      <w:r>
        <w:rPr>
          <w:rFonts w:hint="eastAsia" w:ascii="微软雅黑" w:hAnsi="微软雅黑" w:eastAsia="微软雅黑"/>
          <w:szCs w:val="21"/>
        </w:rPr>
        <w:t>爱迪希亚：达奈莉姆不是坏的海精灵，你们不能抓她！</w:t>
      </w:r>
    </w:p>
    <w:p w14:paraId="2425CF93">
      <w:pPr>
        <w:ind w:firstLine="420" w:firstLineChars="200"/>
        <w:rPr>
          <w:rFonts w:ascii="微软雅黑" w:hAnsi="微软雅黑" w:eastAsia="微软雅黑"/>
          <w:szCs w:val="21"/>
        </w:rPr>
      </w:pPr>
      <w:r>
        <w:rPr>
          <w:rFonts w:hint="eastAsia" w:ascii="微软雅黑" w:hAnsi="微软雅黑" w:eastAsia="微软雅黑"/>
          <w:szCs w:val="21"/>
        </w:rPr>
        <w:t>安格泠：这下事情又变得更令人头疼了……</w:t>
      </w:r>
    </w:p>
    <w:p w14:paraId="7D9C9FE3">
      <w:pPr>
        <w:ind w:firstLine="420" w:firstLineChars="200"/>
        <w:rPr>
          <w:rFonts w:ascii="微软雅黑" w:hAnsi="微软雅黑" w:eastAsia="微软雅黑"/>
          <w:szCs w:val="21"/>
        </w:rPr>
      </w:pPr>
      <w:r>
        <w:rPr>
          <w:rFonts w:hint="eastAsia" w:ascii="微软雅黑" w:hAnsi="微软雅黑" w:eastAsia="微软雅黑"/>
          <w:szCs w:val="21"/>
        </w:rPr>
        <w:t>魔女：希尔达，这件事情可能存在误会。</w:t>
      </w:r>
    </w:p>
    <w:p w14:paraId="3486243F">
      <w:pPr>
        <w:ind w:firstLine="420" w:firstLineChars="200"/>
        <w:rPr>
          <w:rFonts w:ascii="微软雅黑" w:hAnsi="微软雅黑" w:eastAsia="微软雅黑"/>
          <w:szCs w:val="21"/>
        </w:rPr>
      </w:pPr>
      <w:r>
        <w:rPr>
          <w:rFonts w:hint="eastAsia" w:ascii="微软雅黑" w:hAnsi="微软雅黑" w:eastAsia="微软雅黑"/>
          <w:szCs w:val="21"/>
        </w:rPr>
        <w:t>希尔达：误会？只有海精灵能够操控海兽，人类根本不可能做到，集市的海兽暴走就算不是她做的，也和她有关系。</w:t>
      </w:r>
    </w:p>
    <w:p w14:paraId="7689FFB7">
      <w:pPr>
        <w:ind w:firstLine="420" w:firstLineChars="200"/>
        <w:rPr>
          <w:rFonts w:ascii="微软雅黑" w:hAnsi="微软雅黑" w:eastAsia="微软雅黑"/>
          <w:szCs w:val="21"/>
        </w:rPr>
      </w:pPr>
      <w:r>
        <w:rPr>
          <w:rFonts w:hint="eastAsia" w:ascii="微软雅黑" w:hAnsi="微软雅黑" w:eastAsia="微软雅黑"/>
          <w:szCs w:val="21"/>
        </w:rPr>
        <w:t>魔女：希尔达，当时我也在现场，是她和我一起击退了海兽。</w:t>
      </w:r>
    </w:p>
    <w:p w14:paraId="3A0EBD07">
      <w:pPr>
        <w:ind w:firstLine="420" w:firstLineChars="200"/>
        <w:rPr>
          <w:rFonts w:ascii="微软雅黑" w:hAnsi="微软雅黑" w:eastAsia="微软雅黑"/>
          <w:szCs w:val="21"/>
        </w:rPr>
      </w:pPr>
      <w:r>
        <w:rPr>
          <w:rFonts w:hint="eastAsia" w:ascii="微软雅黑" w:hAnsi="微软雅黑" w:eastAsia="微软雅黑"/>
          <w:szCs w:val="21"/>
        </w:rPr>
        <w:t>魔女：如果你不信的话，可以去问集市的摊主们。</w:t>
      </w:r>
    </w:p>
    <w:p w14:paraId="49EE3B6F">
      <w:pPr>
        <w:ind w:firstLine="420" w:firstLineChars="200"/>
        <w:rPr>
          <w:rFonts w:ascii="微软雅黑" w:hAnsi="微软雅黑" w:eastAsia="微软雅黑"/>
          <w:szCs w:val="21"/>
        </w:rPr>
      </w:pPr>
      <w:r>
        <w:rPr>
          <w:rFonts w:hint="eastAsia" w:ascii="微软雅黑" w:hAnsi="微软雅黑" w:eastAsia="微软雅黑"/>
          <w:szCs w:val="21"/>
        </w:rPr>
        <w:t>希尔达：好吧，我会调查清楚这件事情。</w:t>
      </w:r>
    </w:p>
    <w:p w14:paraId="2B6229E8">
      <w:pPr>
        <w:ind w:firstLine="420" w:firstLineChars="200"/>
        <w:rPr>
          <w:rFonts w:ascii="微软雅黑" w:hAnsi="微软雅黑" w:eastAsia="微软雅黑"/>
          <w:szCs w:val="21"/>
        </w:rPr>
      </w:pPr>
      <w:r>
        <w:rPr>
          <w:rFonts w:hint="eastAsia" w:ascii="微软雅黑" w:hAnsi="微软雅黑" w:eastAsia="微软雅黑"/>
          <w:szCs w:val="21"/>
        </w:rPr>
        <w:t>希尔达：伯恩顿骑士团全体听令，返回集市！</w:t>
      </w:r>
    </w:p>
    <w:p w14:paraId="0E006814">
      <w:pPr>
        <w:ind w:firstLine="420" w:firstLineChars="200"/>
        <w:rPr>
          <w:rFonts w:ascii="微软雅黑" w:hAnsi="微软雅黑" w:eastAsia="微软雅黑"/>
          <w:szCs w:val="21"/>
        </w:rPr>
      </w:pPr>
      <w:r>
        <w:rPr>
          <w:rFonts w:hint="eastAsia" w:ascii="微软雅黑" w:hAnsi="微软雅黑" w:eastAsia="微软雅黑"/>
          <w:szCs w:val="21"/>
        </w:rPr>
        <w:t>伯恩顿骑士团：是！</w:t>
      </w:r>
    </w:p>
    <w:p w14:paraId="6932CA59">
      <w:pPr>
        <w:ind w:firstLine="420" w:firstLineChars="200"/>
        <w:rPr>
          <w:rFonts w:ascii="微软雅黑" w:hAnsi="微软雅黑" w:eastAsia="微软雅黑"/>
          <w:szCs w:val="21"/>
        </w:rPr>
      </w:pPr>
      <w:r>
        <w:rPr>
          <w:rFonts w:hint="eastAsia" w:ascii="微软雅黑" w:hAnsi="微软雅黑" w:eastAsia="微软雅黑"/>
          <w:szCs w:val="21"/>
        </w:rPr>
        <w:t>希尔达：我会去集市调查清楚，如果这件事和你有关系，我还会来找你。</w:t>
      </w:r>
    </w:p>
    <w:p w14:paraId="5EEECFCB">
      <w:pPr>
        <w:ind w:firstLine="420" w:firstLineChars="200"/>
        <w:rPr>
          <w:rFonts w:ascii="微软雅黑" w:hAnsi="微软雅黑" w:eastAsia="微软雅黑"/>
          <w:szCs w:val="21"/>
        </w:rPr>
      </w:pPr>
      <w:r>
        <w:rPr>
          <w:rFonts w:hint="eastAsia" w:ascii="微软雅黑" w:hAnsi="微软雅黑" w:eastAsia="微软雅黑"/>
          <w:szCs w:val="21"/>
        </w:rPr>
        <w:t>达奈莉姆：哼！所以说，尊贵的达奈莉姆根本不屑于操控海兽袭击垃圾人类。</w:t>
      </w:r>
    </w:p>
    <w:p w14:paraId="7C18B162">
      <w:pPr>
        <w:ind w:firstLine="420" w:firstLineChars="200"/>
        <w:rPr>
          <w:rFonts w:ascii="微软雅黑" w:hAnsi="微软雅黑" w:eastAsia="微软雅黑"/>
          <w:szCs w:val="21"/>
        </w:rPr>
      </w:pPr>
      <w:r>
        <w:rPr>
          <w:rFonts w:hint="eastAsia" w:ascii="微软雅黑" w:hAnsi="微软雅黑" w:eastAsia="微软雅黑"/>
          <w:szCs w:val="21"/>
        </w:rPr>
        <w:t>希尔达：用污言秽语诋毁人类同样会受到惩罚。</w:t>
      </w:r>
    </w:p>
    <w:p w14:paraId="24250932">
      <w:pPr>
        <w:ind w:firstLine="420" w:firstLineChars="200"/>
        <w:rPr>
          <w:rFonts w:ascii="微软雅黑" w:hAnsi="微软雅黑" w:eastAsia="微软雅黑"/>
          <w:szCs w:val="21"/>
        </w:rPr>
      </w:pPr>
      <w:r>
        <w:rPr>
          <w:rFonts w:hint="eastAsia" w:ascii="微软雅黑" w:hAnsi="微软雅黑" w:eastAsia="微软雅黑"/>
          <w:szCs w:val="21"/>
        </w:rPr>
        <w:t>达奈莉姆：嘁……只会说些大道理……</w:t>
      </w:r>
    </w:p>
    <w:p w14:paraId="3FCB5AB6">
      <w:pPr>
        <w:ind w:firstLine="420" w:firstLineChars="200"/>
        <w:rPr>
          <w:rFonts w:ascii="微软雅黑" w:hAnsi="微软雅黑" w:eastAsia="微软雅黑"/>
          <w:szCs w:val="21"/>
        </w:rPr>
      </w:pPr>
      <w:r>
        <w:rPr>
          <w:rFonts w:hint="eastAsia" w:ascii="微软雅黑" w:hAnsi="微软雅黑" w:eastAsia="微软雅黑"/>
          <w:szCs w:val="21"/>
        </w:rPr>
        <w:t>希尔达：你说什么？</w:t>
      </w:r>
    </w:p>
    <w:p w14:paraId="044D08EE">
      <w:pPr>
        <w:ind w:firstLine="420" w:firstLineChars="200"/>
        <w:rPr>
          <w:rFonts w:ascii="微软雅黑" w:hAnsi="微软雅黑" w:eastAsia="微软雅黑"/>
          <w:szCs w:val="21"/>
        </w:rPr>
      </w:pPr>
      <w:r>
        <w:rPr>
          <w:rFonts w:hint="eastAsia" w:ascii="微软雅黑" w:hAnsi="微软雅黑" w:eastAsia="微软雅黑"/>
          <w:szCs w:val="21"/>
        </w:rPr>
        <w:t>魔女：希尔达，达奈莉姆本性不坏，这件事算了吧。</w:t>
      </w:r>
    </w:p>
    <w:p w14:paraId="505644C8">
      <w:pPr>
        <w:ind w:firstLine="420" w:firstLineChars="200"/>
        <w:rPr>
          <w:rFonts w:ascii="微软雅黑" w:hAnsi="微软雅黑" w:eastAsia="微软雅黑"/>
          <w:szCs w:val="21"/>
        </w:rPr>
      </w:pPr>
      <w:r>
        <w:rPr>
          <w:rFonts w:hint="eastAsia" w:ascii="微软雅黑" w:hAnsi="微软雅黑" w:eastAsia="微软雅黑"/>
          <w:szCs w:val="21"/>
        </w:rPr>
        <w:t>希尔达：好吧，既然是你做的担保，那这件事就先这样吧，告辞！</w:t>
      </w:r>
    </w:p>
    <w:p w14:paraId="71522061">
      <w:pPr>
        <w:ind w:firstLine="420" w:firstLineChars="200"/>
        <w:rPr>
          <w:rFonts w:ascii="微软雅黑" w:hAnsi="微软雅黑" w:eastAsia="微软雅黑"/>
          <w:b/>
          <w:szCs w:val="21"/>
          <w:highlight w:val="lightGray"/>
        </w:rPr>
      </w:pPr>
      <w:r>
        <w:rPr>
          <w:rFonts w:hint="eastAsia" w:ascii="微软雅黑" w:hAnsi="微软雅黑" w:eastAsia="微软雅黑"/>
          <w:b/>
          <w:szCs w:val="21"/>
          <w:highlight w:val="lightGray"/>
        </w:rPr>
        <w:t>压黑转场。</w:t>
      </w:r>
    </w:p>
    <w:p w14:paraId="4B25B7AC">
      <w:pPr>
        <w:ind w:firstLine="420" w:firstLineChars="200"/>
        <w:rPr>
          <w:rFonts w:ascii="微软雅黑" w:hAnsi="微软雅黑" w:eastAsia="微软雅黑"/>
          <w:szCs w:val="21"/>
          <w:highlight w:val="lightGray"/>
        </w:rPr>
      </w:pPr>
      <w:r>
        <w:rPr>
          <w:rFonts w:hint="eastAsia" w:ascii="微软雅黑" w:hAnsi="微软雅黑" w:eastAsia="微软雅黑"/>
          <w:szCs w:val="21"/>
          <w:highlight w:val="lightGray"/>
        </w:rPr>
        <w:t>皎：救……救命……谁能来救救我……</w:t>
      </w:r>
    </w:p>
    <w:p w14:paraId="4EC37D4C">
      <w:pPr>
        <w:ind w:firstLine="420" w:firstLineChars="200"/>
        <w:rPr>
          <w:rFonts w:ascii="微软雅黑" w:hAnsi="微软雅黑" w:eastAsia="微软雅黑"/>
          <w:szCs w:val="21"/>
          <w:highlight w:val="lightGray"/>
        </w:rPr>
      </w:pPr>
      <w:r>
        <w:rPr>
          <w:rFonts w:hint="eastAsia" w:ascii="微软雅黑" w:hAnsi="微软雅黑" w:eastAsia="微软雅黑"/>
          <w:szCs w:val="21"/>
          <w:highlight w:val="lightGray"/>
        </w:rPr>
        <w:t>皎：呜呜呜……我从一开始就不应该对外界好奇，如果不好奇外界，也不至于发生意外，如果不发生意外，我也不会和族人走散，如果没有和族人走散我也不会来到这里，如果没有来到这里，我也不会被坍塌的城堡困在这里——</w:t>
      </w:r>
    </w:p>
    <w:p w14:paraId="6B30B5A4">
      <w:pPr>
        <w:ind w:firstLine="420" w:firstLineChars="200"/>
        <w:rPr>
          <w:rFonts w:ascii="微软雅黑" w:hAnsi="微软雅黑" w:eastAsia="微软雅黑"/>
          <w:szCs w:val="21"/>
        </w:rPr>
      </w:pPr>
      <w:r>
        <w:rPr>
          <w:rFonts w:hint="eastAsia" w:ascii="微软雅黑" w:hAnsi="微软雅黑" w:eastAsia="微软雅黑"/>
          <w:szCs w:val="21"/>
          <w:highlight w:val="lightGray"/>
        </w:rPr>
        <w:t>皎：我想回家……我想回到水里……谁能来救救我……</w:t>
      </w:r>
    </w:p>
    <w:p w14:paraId="79CF9C8D">
      <w:pPr>
        <w:pStyle w:val="3"/>
        <w:rPr>
          <w:rFonts w:ascii="微软雅黑" w:hAnsi="微软雅黑" w:eastAsia="微软雅黑"/>
        </w:rPr>
      </w:pPr>
      <w:bookmarkStart w:id="26" w:name="_Toc109147823"/>
      <w:r>
        <w:rPr>
          <w:rFonts w:hint="eastAsia" w:ascii="微软雅黑" w:hAnsi="微软雅黑" w:eastAsia="微软雅黑"/>
        </w:rPr>
        <w:t>困难本开启</w:t>
      </w:r>
      <w:bookmarkEnd w:id="26"/>
    </w:p>
    <w:p w14:paraId="4BC65448">
      <w:pPr>
        <w:ind w:firstLine="420" w:firstLineChars="200"/>
        <w:rPr>
          <w:rFonts w:ascii="微软雅黑" w:hAnsi="微软雅黑" w:eastAsia="微软雅黑"/>
          <w:szCs w:val="21"/>
        </w:rPr>
      </w:pPr>
      <w:r>
        <w:rPr>
          <w:rFonts w:hint="eastAsia" w:ascii="微软雅黑" w:hAnsi="微软雅黑" w:eastAsia="微软雅黑"/>
          <w:szCs w:val="21"/>
        </w:rPr>
        <w:t>达奈莉姆：呜呜呜……我的城堡啊……</w:t>
      </w:r>
    </w:p>
    <w:p w14:paraId="5C94C887">
      <w:pPr>
        <w:ind w:firstLine="420" w:firstLineChars="200"/>
        <w:rPr>
          <w:rFonts w:ascii="微软雅黑" w:hAnsi="微软雅黑" w:eastAsia="微软雅黑"/>
          <w:szCs w:val="21"/>
        </w:rPr>
      </w:pPr>
      <w:r>
        <w:rPr>
          <w:rFonts w:hint="eastAsia" w:ascii="微软雅黑" w:hAnsi="微软雅黑" w:eastAsia="微软雅黑"/>
          <w:szCs w:val="21"/>
        </w:rPr>
        <w:t>爱迪希亚：这件事我会跟妈妈说的！</w:t>
      </w:r>
    </w:p>
    <w:p w14:paraId="03898A78">
      <w:pPr>
        <w:ind w:firstLine="420" w:firstLineChars="200"/>
        <w:rPr>
          <w:rFonts w:ascii="微软雅黑" w:hAnsi="微软雅黑" w:eastAsia="微软雅黑"/>
          <w:szCs w:val="21"/>
        </w:rPr>
      </w:pPr>
      <w:r>
        <w:rPr>
          <w:rFonts w:hint="eastAsia" w:ascii="微软雅黑" w:hAnsi="微软雅黑" w:eastAsia="微软雅黑"/>
          <w:szCs w:val="21"/>
        </w:rPr>
        <w:t>达奈莉姆：爱迪希亚不要啊！</w:t>
      </w:r>
    </w:p>
    <w:p w14:paraId="6341F914">
      <w:pPr>
        <w:ind w:firstLine="420" w:firstLineChars="200"/>
        <w:rPr>
          <w:rFonts w:ascii="微软雅黑" w:hAnsi="微软雅黑" w:eastAsia="微软雅黑"/>
          <w:szCs w:val="21"/>
        </w:rPr>
      </w:pPr>
      <w:r>
        <w:rPr>
          <w:rFonts w:hint="eastAsia" w:ascii="微软雅黑" w:hAnsi="微软雅黑" w:eastAsia="微软雅黑"/>
          <w:szCs w:val="21"/>
        </w:rPr>
        <w:t>爱迪希亚：就算我不和妈妈说，妈妈迟早也会知道的。</w:t>
      </w:r>
    </w:p>
    <w:p w14:paraId="157F0D08">
      <w:pPr>
        <w:ind w:firstLine="420" w:firstLineChars="200"/>
        <w:rPr>
          <w:rFonts w:ascii="微软雅黑" w:hAnsi="微软雅黑" w:eastAsia="微软雅黑"/>
          <w:szCs w:val="21"/>
        </w:rPr>
      </w:pPr>
      <w:r>
        <w:rPr>
          <w:rFonts w:hint="eastAsia" w:ascii="微软雅黑" w:hAnsi="微软雅黑" w:eastAsia="微软雅黑"/>
          <w:szCs w:val="21"/>
        </w:rPr>
        <w:t>爱迪希亚：这个城堡是用海精灵特有的材料制成，而且破了这么大一块，肯定要不少材料。</w:t>
      </w:r>
    </w:p>
    <w:p w14:paraId="11C2BBB6">
      <w:pPr>
        <w:ind w:firstLine="420" w:firstLineChars="200"/>
        <w:rPr>
          <w:rFonts w:ascii="微软雅黑" w:hAnsi="微软雅黑" w:eastAsia="微软雅黑"/>
          <w:szCs w:val="21"/>
        </w:rPr>
      </w:pPr>
      <w:r>
        <w:rPr>
          <w:rFonts w:hint="eastAsia" w:ascii="微软雅黑" w:hAnsi="微软雅黑" w:eastAsia="微软雅黑"/>
          <w:szCs w:val="21"/>
        </w:rPr>
        <w:t>达奈莉姆：哼~不就是缺点材料，我一个人就可以轻松搞定。</w:t>
      </w:r>
    </w:p>
    <w:p w14:paraId="617A970E">
      <w:pPr>
        <w:ind w:firstLine="420" w:firstLineChars="200"/>
        <w:rPr>
          <w:rFonts w:ascii="微软雅黑" w:hAnsi="微软雅黑" w:eastAsia="微软雅黑"/>
          <w:szCs w:val="21"/>
        </w:rPr>
      </w:pPr>
      <w:r>
        <w:rPr>
          <w:rFonts w:hint="eastAsia" w:ascii="微软雅黑" w:hAnsi="微软雅黑" w:eastAsia="微软雅黑"/>
          <w:szCs w:val="21"/>
        </w:rPr>
        <w:t>爱迪希亚：但是，当时你说要修建一个最尊贵、最豪华的城堡，从妈妈那里要了不少稀有材料。</w:t>
      </w:r>
    </w:p>
    <w:p w14:paraId="2F2EAADD">
      <w:pPr>
        <w:ind w:firstLine="420" w:firstLineChars="200"/>
        <w:rPr>
          <w:rFonts w:ascii="微软雅黑" w:hAnsi="微软雅黑" w:eastAsia="微软雅黑"/>
          <w:szCs w:val="21"/>
        </w:rPr>
      </w:pPr>
      <w:r>
        <w:rPr>
          <w:rFonts w:hint="eastAsia" w:ascii="微软雅黑" w:hAnsi="微软雅黑" w:eastAsia="微软雅黑"/>
          <w:szCs w:val="21"/>
        </w:rPr>
        <w:t>达奈莉姆：就……就算没有那些材料，我的城堡也依旧是最尊贵、最豪华的！</w:t>
      </w:r>
    </w:p>
    <w:p w14:paraId="1CAB792F">
      <w:pPr>
        <w:ind w:firstLine="420" w:firstLineChars="200"/>
        <w:rPr>
          <w:rFonts w:ascii="微软雅黑" w:hAnsi="微软雅黑" w:eastAsia="微软雅黑"/>
          <w:szCs w:val="21"/>
        </w:rPr>
      </w:pPr>
      <w:r>
        <w:rPr>
          <w:rFonts w:hint="eastAsia" w:ascii="微软雅黑" w:hAnsi="微软雅黑" w:eastAsia="微软雅黑"/>
          <w:szCs w:val="21"/>
        </w:rPr>
        <w:t>爱迪希亚：可是，没有星光照耀，城堡很快就会变成散沙……</w:t>
      </w:r>
    </w:p>
    <w:p w14:paraId="530B4B2C">
      <w:pPr>
        <w:ind w:firstLine="420" w:firstLineChars="200"/>
        <w:rPr>
          <w:rFonts w:ascii="微软雅黑" w:hAnsi="微软雅黑" w:eastAsia="微软雅黑"/>
          <w:szCs w:val="21"/>
        </w:rPr>
      </w:pPr>
      <w:r>
        <w:rPr>
          <w:rFonts w:hint="eastAsia" w:ascii="微软雅黑" w:hAnsi="微软雅黑" w:eastAsia="微软雅黑"/>
          <w:szCs w:val="21"/>
        </w:rPr>
        <w:t>达奈莉姆：我……</w:t>
      </w:r>
    </w:p>
    <w:p w14:paraId="420C60EE">
      <w:pPr>
        <w:ind w:firstLine="420" w:firstLineChars="200"/>
        <w:rPr>
          <w:rFonts w:ascii="微软雅黑" w:hAnsi="微软雅黑" w:eastAsia="微软雅黑"/>
          <w:szCs w:val="21"/>
        </w:rPr>
      </w:pPr>
      <w:r>
        <w:rPr>
          <w:rFonts w:hint="eastAsia" w:ascii="微软雅黑" w:hAnsi="微软雅黑" w:eastAsia="微软雅黑"/>
          <w:szCs w:val="21"/>
        </w:rPr>
        <w:t>达奈莉姆：呜呜呜……这下真的要彻底完蛋了……</w:t>
      </w:r>
    </w:p>
    <w:p w14:paraId="4F98BDB8">
      <w:pPr>
        <w:ind w:firstLine="420" w:firstLineChars="200"/>
        <w:rPr>
          <w:rFonts w:ascii="微软雅黑" w:hAnsi="微软雅黑" w:eastAsia="微软雅黑"/>
          <w:szCs w:val="21"/>
        </w:rPr>
      </w:pPr>
      <w:r>
        <w:rPr>
          <w:rFonts w:hint="eastAsia" w:ascii="微软雅黑" w:hAnsi="微软雅黑" w:eastAsia="微软雅黑"/>
          <w:szCs w:val="21"/>
        </w:rPr>
        <w:t>魔女：别慌，我知道谁可以帮我们修复城堡。</w:t>
      </w:r>
    </w:p>
    <w:p w14:paraId="006000BF">
      <w:pPr>
        <w:ind w:firstLine="420" w:firstLineChars="200"/>
        <w:rPr>
          <w:rFonts w:ascii="微软雅黑" w:hAnsi="微软雅黑" w:eastAsia="微软雅黑"/>
          <w:szCs w:val="21"/>
        </w:rPr>
      </w:pPr>
      <w:r>
        <w:rPr>
          <w:rFonts w:hint="eastAsia" w:ascii="微软雅黑" w:hAnsi="微软雅黑" w:eastAsia="微软雅黑"/>
          <w:szCs w:val="21"/>
        </w:rPr>
        <w:t>达奈莉姆：真……真的嘛！</w:t>
      </w:r>
    </w:p>
    <w:p w14:paraId="7243A8D0">
      <w:pPr>
        <w:ind w:firstLine="420" w:firstLineChars="200"/>
        <w:rPr>
          <w:rFonts w:ascii="微软雅黑" w:hAnsi="微软雅黑" w:eastAsia="微软雅黑"/>
          <w:szCs w:val="21"/>
        </w:rPr>
      </w:pPr>
      <w:r>
        <w:rPr>
          <w:rFonts w:hint="eastAsia" w:ascii="微软雅黑" w:hAnsi="微软雅黑" w:eastAsia="微软雅黑"/>
          <w:szCs w:val="21"/>
        </w:rPr>
        <w:t>达奈莉姆：哼哼，只要你告诉我是谁，我就承认你是个和我一样优秀的人类。</w:t>
      </w:r>
    </w:p>
    <w:p w14:paraId="41BED926">
      <w:pPr>
        <w:ind w:firstLine="420" w:firstLineChars="200"/>
        <w:rPr>
          <w:rFonts w:ascii="微软雅黑" w:hAnsi="微软雅黑" w:eastAsia="微软雅黑"/>
          <w:szCs w:val="21"/>
        </w:rPr>
      </w:pPr>
      <w:r>
        <w:rPr>
          <w:rFonts w:hint="eastAsia" w:ascii="微软雅黑" w:hAnsi="微软雅黑" w:eastAsia="微软雅黑"/>
          <w:szCs w:val="21"/>
        </w:rPr>
        <w:t>达奈莉姆：要知道，人类想得到尊贵精灵的认可是很难的~</w:t>
      </w:r>
    </w:p>
    <w:p w14:paraId="5ADCA400">
      <w:pPr>
        <w:ind w:firstLine="420" w:firstLineChars="200"/>
        <w:rPr>
          <w:rFonts w:ascii="微软雅黑" w:hAnsi="微软雅黑" w:eastAsia="微软雅黑"/>
          <w:szCs w:val="21"/>
        </w:rPr>
      </w:pPr>
      <w:r>
        <w:rPr>
          <w:rFonts w:hint="eastAsia" w:ascii="微软雅黑" w:hAnsi="微软雅黑" w:eastAsia="微软雅黑"/>
          <w:szCs w:val="21"/>
        </w:rPr>
        <w:t>安格泠：事到如今还在嘴硬吗……</w:t>
      </w:r>
    </w:p>
    <w:p w14:paraId="5CFAB50E">
      <w:pPr>
        <w:ind w:firstLine="420" w:firstLineChars="200"/>
        <w:rPr>
          <w:rFonts w:ascii="微软雅黑" w:hAnsi="微软雅黑" w:eastAsia="微软雅黑"/>
          <w:szCs w:val="21"/>
        </w:rPr>
      </w:pPr>
      <w:r>
        <w:rPr>
          <w:rFonts w:hint="eastAsia" w:ascii="微软雅黑" w:hAnsi="微软雅黑" w:eastAsia="微软雅黑"/>
          <w:szCs w:val="21"/>
        </w:rPr>
        <w:t>魔女：露达，她一定有办法修复。</w:t>
      </w:r>
    </w:p>
    <w:p w14:paraId="7B287797">
      <w:pPr>
        <w:ind w:firstLine="420" w:firstLineChars="200"/>
        <w:rPr>
          <w:rFonts w:ascii="微软雅黑" w:hAnsi="微软雅黑" w:eastAsia="微软雅黑"/>
          <w:szCs w:val="21"/>
        </w:rPr>
      </w:pPr>
      <w:r>
        <w:rPr>
          <w:rFonts w:hint="eastAsia" w:ascii="微软雅黑" w:hAnsi="微软雅黑" w:eastAsia="微软雅黑"/>
          <w:szCs w:val="21"/>
        </w:rPr>
        <w:t>露达：听说有人在呼唤我——哦~原来是我的追随者。</w:t>
      </w:r>
    </w:p>
    <w:p w14:paraId="0A4C45F2">
      <w:pPr>
        <w:ind w:firstLine="420" w:firstLineChars="200"/>
        <w:rPr>
          <w:rFonts w:ascii="微软雅黑" w:hAnsi="微软雅黑" w:eastAsia="微软雅黑"/>
          <w:szCs w:val="21"/>
        </w:rPr>
      </w:pPr>
      <w:r>
        <w:rPr>
          <w:rFonts w:hint="eastAsia" w:ascii="微软雅黑" w:hAnsi="微软雅黑" w:eastAsia="微软雅黑"/>
          <w:szCs w:val="21"/>
        </w:rPr>
        <w:t>露达：说吧，有什么事情需要我的帮助，我对自己的追随者一直都很慷慨。</w:t>
      </w:r>
    </w:p>
    <w:p w14:paraId="7887219A">
      <w:pPr>
        <w:ind w:firstLine="420" w:firstLineChars="200"/>
        <w:rPr>
          <w:rFonts w:ascii="微软雅黑" w:hAnsi="微软雅黑" w:eastAsia="微软雅黑"/>
          <w:szCs w:val="21"/>
        </w:rPr>
      </w:pPr>
      <w:r>
        <w:rPr>
          <w:rFonts w:hint="eastAsia" w:ascii="微软雅黑" w:hAnsi="微软雅黑" w:eastAsia="微软雅黑"/>
          <w:szCs w:val="21"/>
        </w:rPr>
        <w:t>魔女：正如你所见，我们需要你的星光力量来修复城堡。</w:t>
      </w:r>
    </w:p>
    <w:p w14:paraId="1D92449E">
      <w:pPr>
        <w:ind w:firstLine="420" w:firstLineChars="200"/>
        <w:rPr>
          <w:rFonts w:ascii="微软雅黑" w:hAnsi="微软雅黑" w:eastAsia="微软雅黑"/>
          <w:szCs w:val="21"/>
        </w:rPr>
      </w:pPr>
      <w:r>
        <w:rPr>
          <w:rFonts w:hint="eastAsia" w:ascii="微软雅黑" w:hAnsi="微软雅黑" w:eastAsia="微软雅黑"/>
          <w:szCs w:val="21"/>
        </w:rPr>
        <w:t>露达：没问题，不过我有两个条件。</w:t>
      </w:r>
    </w:p>
    <w:p w14:paraId="332A7563">
      <w:pPr>
        <w:ind w:firstLine="420" w:firstLineChars="200"/>
        <w:rPr>
          <w:rFonts w:ascii="微软雅黑" w:hAnsi="微软雅黑" w:eastAsia="微软雅黑"/>
          <w:szCs w:val="21"/>
        </w:rPr>
      </w:pPr>
      <w:r>
        <w:rPr>
          <w:rFonts w:hint="eastAsia" w:ascii="微软雅黑" w:hAnsi="微软雅黑" w:eastAsia="微软雅黑"/>
          <w:szCs w:val="21"/>
        </w:rPr>
        <w:t>魔女：只要是我能做到的就行。</w:t>
      </w:r>
    </w:p>
    <w:p w14:paraId="5D4CEA43">
      <w:pPr>
        <w:ind w:firstLine="420" w:firstLineChars="200"/>
        <w:rPr>
          <w:rFonts w:ascii="微软雅黑" w:hAnsi="微软雅黑" w:eastAsia="微软雅黑"/>
          <w:szCs w:val="21"/>
        </w:rPr>
      </w:pPr>
      <w:r>
        <w:rPr>
          <w:rFonts w:hint="eastAsia" w:ascii="微软雅黑" w:hAnsi="微软雅黑" w:eastAsia="微软雅黑"/>
          <w:szCs w:val="21"/>
        </w:rPr>
        <w:t>露达：不，我从来不为难自己的追随者——</w:t>
      </w:r>
    </w:p>
    <w:p w14:paraId="39D4B57C">
      <w:pPr>
        <w:ind w:firstLine="420" w:firstLineChars="200"/>
        <w:rPr>
          <w:rFonts w:ascii="微软雅黑" w:hAnsi="微软雅黑" w:eastAsia="微软雅黑"/>
          <w:szCs w:val="21"/>
        </w:rPr>
      </w:pPr>
      <w:r>
        <w:rPr>
          <w:rFonts w:hint="eastAsia" w:ascii="微软雅黑" w:hAnsi="微软雅黑" w:eastAsia="微软雅黑"/>
          <w:szCs w:val="21"/>
        </w:rPr>
        <w:t>露达：那边的钓鱼小姑娘，我很中意你的烤鱼，我想吃你做的烤鱼。</w:t>
      </w:r>
    </w:p>
    <w:p w14:paraId="051E5151">
      <w:pPr>
        <w:ind w:firstLine="420" w:firstLineChars="200"/>
        <w:rPr>
          <w:rFonts w:ascii="微软雅黑" w:hAnsi="微软雅黑" w:eastAsia="微软雅黑"/>
          <w:szCs w:val="21"/>
        </w:rPr>
      </w:pPr>
      <w:r>
        <w:rPr>
          <w:rFonts w:hint="eastAsia" w:ascii="微软雅黑" w:hAnsi="微软雅黑" w:eastAsia="微软雅黑"/>
          <w:szCs w:val="21"/>
        </w:rPr>
        <w:t>安格泠：没问题，这种小菜一碟的任务就交给我吧！</w:t>
      </w:r>
    </w:p>
    <w:p w14:paraId="755CD5E4">
      <w:pPr>
        <w:ind w:firstLine="420" w:firstLineChars="200"/>
        <w:rPr>
          <w:rFonts w:ascii="微软雅黑" w:hAnsi="微软雅黑" w:eastAsia="微软雅黑"/>
          <w:szCs w:val="21"/>
        </w:rPr>
      </w:pPr>
      <w:r>
        <w:rPr>
          <w:rFonts w:hint="eastAsia" w:ascii="微软雅黑" w:hAnsi="微软雅黑" w:eastAsia="微软雅黑"/>
          <w:szCs w:val="21"/>
        </w:rPr>
        <w:t>露达：很好，那么第二个要求就是，那边那个小矮子——</w:t>
      </w:r>
    </w:p>
    <w:p w14:paraId="12FA4AC7">
      <w:pPr>
        <w:ind w:firstLine="420" w:firstLineChars="200"/>
        <w:rPr>
          <w:rFonts w:ascii="微软雅黑" w:hAnsi="微软雅黑" w:eastAsia="微软雅黑"/>
          <w:szCs w:val="21"/>
        </w:rPr>
      </w:pPr>
      <w:r>
        <w:rPr>
          <w:rFonts w:hint="eastAsia" w:ascii="微软雅黑" w:hAnsi="微软雅黑" w:eastAsia="微软雅黑"/>
          <w:szCs w:val="21"/>
        </w:rPr>
        <w:t>达奈莉姆：你说谁是小矮子！</w:t>
      </w:r>
    </w:p>
    <w:p w14:paraId="65043644">
      <w:pPr>
        <w:ind w:firstLine="420" w:firstLineChars="200"/>
        <w:rPr>
          <w:rFonts w:ascii="微软雅黑" w:hAnsi="微软雅黑" w:eastAsia="微软雅黑"/>
          <w:szCs w:val="21"/>
        </w:rPr>
      </w:pPr>
      <w:r>
        <w:rPr>
          <w:rFonts w:hint="eastAsia" w:ascii="微软雅黑" w:hAnsi="微软雅黑" w:eastAsia="微软雅黑"/>
          <w:szCs w:val="21"/>
        </w:rPr>
        <w:t>露达：态度这么差，我看我还是不帮忙好了。</w:t>
      </w:r>
    </w:p>
    <w:p w14:paraId="3A4134B4">
      <w:pPr>
        <w:ind w:firstLine="420" w:firstLineChars="200"/>
        <w:rPr>
          <w:rFonts w:ascii="微软雅黑" w:hAnsi="微软雅黑" w:eastAsia="微软雅黑"/>
          <w:szCs w:val="21"/>
        </w:rPr>
      </w:pPr>
      <w:r>
        <w:rPr>
          <w:rFonts w:hint="eastAsia" w:ascii="微软雅黑" w:hAnsi="微软雅黑" w:eastAsia="微软雅黑"/>
          <w:szCs w:val="21"/>
        </w:rPr>
        <w:t>爱迪希亚：美丽的姐姐，请说说你的要求吧。</w:t>
      </w:r>
    </w:p>
    <w:p w14:paraId="05883D6D">
      <w:pPr>
        <w:ind w:firstLine="420" w:firstLineChars="200"/>
        <w:rPr>
          <w:rFonts w:ascii="微软雅黑" w:hAnsi="微软雅黑" w:eastAsia="微软雅黑"/>
          <w:szCs w:val="21"/>
        </w:rPr>
      </w:pPr>
      <w:r>
        <w:rPr>
          <w:rFonts w:hint="eastAsia" w:ascii="微软雅黑" w:hAnsi="微软雅黑" w:eastAsia="微软雅黑"/>
          <w:szCs w:val="21"/>
        </w:rPr>
        <w:t>露达：还是这个小姑娘嘴甜，要不要成为我的追随者？</w:t>
      </w:r>
    </w:p>
    <w:p w14:paraId="23976304">
      <w:pPr>
        <w:ind w:firstLine="420" w:firstLineChars="200"/>
        <w:rPr>
          <w:rFonts w:ascii="微软雅黑" w:hAnsi="微软雅黑" w:eastAsia="微软雅黑"/>
          <w:szCs w:val="21"/>
        </w:rPr>
      </w:pPr>
      <w:r>
        <w:rPr>
          <w:rFonts w:hint="eastAsia" w:ascii="微软雅黑" w:hAnsi="微软雅黑" w:eastAsia="微软雅黑"/>
          <w:szCs w:val="21"/>
        </w:rPr>
        <w:t>爱迪希亚：还……还是不要了，妈妈说过不能和陌生人走……</w:t>
      </w:r>
    </w:p>
    <w:p w14:paraId="4F585B2D">
      <w:pPr>
        <w:ind w:firstLine="420" w:firstLineChars="200"/>
        <w:rPr>
          <w:rFonts w:ascii="微软雅黑" w:hAnsi="微软雅黑" w:eastAsia="微软雅黑"/>
          <w:szCs w:val="21"/>
        </w:rPr>
      </w:pPr>
      <w:r>
        <w:rPr>
          <w:rFonts w:hint="eastAsia" w:ascii="微软雅黑" w:hAnsi="微软雅黑" w:eastAsia="微软雅黑"/>
          <w:szCs w:val="21"/>
        </w:rPr>
        <w:t>露达：那可真是太遗憾了——我的第二个要求是，那边的小矮子听好，我需要借用你的城堡。</w:t>
      </w:r>
    </w:p>
    <w:p w14:paraId="3884E9F2">
      <w:pPr>
        <w:ind w:firstLine="420" w:firstLineChars="200"/>
        <w:rPr>
          <w:rFonts w:ascii="微软雅黑" w:hAnsi="微软雅黑" w:eastAsia="微软雅黑"/>
          <w:szCs w:val="21"/>
        </w:rPr>
      </w:pPr>
      <w:r>
        <w:rPr>
          <w:rFonts w:hint="eastAsia" w:ascii="微软雅黑" w:hAnsi="微软雅黑" w:eastAsia="微软雅黑"/>
          <w:szCs w:val="21"/>
        </w:rPr>
        <w:t>露达：只要你的城堡给我用一用，之前的事情不仅能一笔勾销，我还能帮你修复城堡。</w:t>
      </w:r>
    </w:p>
    <w:p w14:paraId="28C3DB93">
      <w:pPr>
        <w:ind w:firstLine="420" w:firstLineChars="200"/>
        <w:rPr>
          <w:rFonts w:ascii="微软雅黑" w:hAnsi="微软雅黑" w:eastAsia="微软雅黑"/>
          <w:szCs w:val="21"/>
        </w:rPr>
      </w:pPr>
      <w:r>
        <w:rPr>
          <w:rFonts w:hint="eastAsia" w:ascii="微软雅黑" w:hAnsi="微软雅黑" w:eastAsia="微软雅黑"/>
          <w:szCs w:val="21"/>
        </w:rPr>
        <w:t>达奈莉姆：哈？这是我的城堡，凭什么给你！</w:t>
      </w:r>
    </w:p>
    <w:p w14:paraId="6220CFC9">
      <w:pPr>
        <w:ind w:firstLine="420" w:firstLineChars="200"/>
        <w:rPr>
          <w:rFonts w:ascii="微软雅黑" w:hAnsi="微软雅黑" w:eastAsia="微软雅黑"/>
          <w:szCs w:val="21"/>
        </w:rPr>
      </w:pPr>
      <w:r>
        <w:rPr>
          <w:rFonts w:hint="eastAsia" w:ascii="微软雅黑" w:hAnsi="微软雅黑" w:eastAsia="微软雅黑"/>
          <w:szCs w:val="21"/>
        </w:rPr>
        <w:t>达奈莉姆：哎哟，爱迪希亚快松手，好疼……我给，给你还不行吗！</w:t>
      </w:r>
    </w:p>
    <w:p w14:paraId="5963757E">
      <w:pPr>
        <w:ind w:firstLine="420" w:firstLineChars="200"/>
        <w:rPr>
          <w:rFonts w:ascii="微软雅黑" w:hAnsi="微软雅黑" w:eastAsia="微软雅黑"/>
          <w:szCs w:val="21"/>
        </w:rPr>
      </w:pPr>
      <w:r>
        <w:rPr>
          <w:rFonts w:hint="eastAsia" w:ascii="微软雅黑" w:hAnsi="微软雅黑" w:eastAsia="微软雅黑"/>
          <w:szCs w:val="21"/>
        </w:rPr>
        <w:t>露达：别误会，姐姐我又不是什么坏人，只是我发现这里吸收星光的效率更高一些。</w:t>
      </w:r>
    </w:p>
    <w:p w14:paraId="0A297178">
      <w:pPr>
        <w:ind w:firstLine="420" w:firstLineChars="200"/>
        <w:rPr>
          <w:rFonts w:ascii="微软雅黑" w:hAnsi="微软雅黑" w:eastAsia="微软雅黑"/>
          <w:szCs w:val="21"/>
        </w:rPr>
      </w:pPr>
      <w:r>
        <w:rPr>
          <w:rFonts w:hint="eastAsia" w:ascii="微软雅黑" w:hAnsi="微软雅黑" w:eastAsia="微软雅黑"/>
          <w:szCs w:val="21"/>
        </w:rPr>
        <w:t>达奈莉姆：哼……哼~既然你诚心诚意地拜托我，帮你也不是不行。</w:t>
      </w:r>
    </w:p>
    <w:p w14:paraId="4F71EF52">
      <w:pPr>
        <w:ind w:firstLine="420" w:firstLineChars="200"/>
        <w:rPr>
          <w:rFonts w:ascii="微软雅黑" w:hAnsi="微软雅黑" w:eastAsia="微软雅黑"/>
          <w:szCs w:val="21"/>
        </w:rPr>
      </w:pPr>
      <w:r>
        <w:rPr>
          <w:rFonts w:hint="eastAsia" w:ascii="微软雅黑" w:hAnsi="微软雅黑" w:eastAsia="微软雅黑"/>
          <w:szCs w:val="21"/>
        </w:rPr>
        <w:t>露达：既然如此，那我们就一言为定了。</w:t>
      </w:r>
    </w:p>
    <w:p w14:paraId="4B423DAA">
      <w:pPr>
        <w:ind w:firstLine="420" w:firstLineChars="200"/>
        <w:rPr>
          <w:rFonts w:ascii="微软雅黑" w:hAnsi="微软雅黑" w:eastAsia="微软雅黑"/>
          <w:szCs w:val="21"/>
        </w:rPr>
      </w:pPr>
      <w:r>
        <w:rPr>
          <w:rFonts w:hint="eastAsia" w:ascii="微软雅黑" w:hAnsi="微软雅黑" w:eastAsia="微软雅黑"/>
          <w:szCs w:val="21"/>
        </w:rPr>
        <w:t>安格泠：喂~大家跟我一起出海捕鱼吧~</w:t>
      </w:r>
    </w:p>
    <w:p w14:paraId="3C17650A">
      <w:pPr>
        <w:ind w:firstLine="420" w:firstLineChars="200"/>
        <w:rPr>
          <w:rFonts w:ascii="微软雅黑" w:hAnsi="微软雅黑" w:eastAsia="微软雅黑"/>
          <w:szCs w:val="21"/>
        </w:rPr>
      </w:pPr>
      <w:r>
        <w:rPr>
          <w:rFonts w:hint="eastAsia" w:ascii="微软雅黑" w:hAnsi="微软雅黑" w:eastAsia="微软雅黑"/>
          <w:szCs w:val="21"/>
        </w:rPr>
        <w:t>魔女：我们去帮安格泠抓鱼吧。</w:t>
      </w:r>
    </w:p>
    <w:p w14:paraId="4866F999">
      <w:pPr>
        <w:ind w:firstLine="420" w:firstLineChars="200"/>
        <w:rPr>
          <w:rFonts w:ascii="微软雅黑" w:hAnsi="微软雅黑" w:eastAsia="微软雅黑"/>
          <w:szCs w:val="21"/>
        </w:rPr>
      </w:pPr>
      <w:r>
        <w:rPr>
          <w:rFonts w:hint="eastAsia" w:ascii="微软雅黑" w:hAnsi="微软雅黑" w:eastAsia="微软雅黑"/>
          <w:szCs w:val="21"/>
        </w:rPr>
        <w:t>达奈莉姆：这种脏活累活一点都不符合我的身份，我不去！</w:t>
      </w:r>
    </w:p>
    <w:p w14:paraId="262F51BC">
      <w:pPr>
        <w:ind w:firstLine="420" w:firstLineChars="200"/>
        <w:rPr>
          <w:rFonts w:ascii="微软雅黑" w:hAnsi="微软雅黑" w:eastAsia="微软雅黑"/>
          <w:szCs w:val="21"/>
        </w:rPr>
      </w:pPr>
      <w:r>
        <w:rPr>
          <w:rFonts w:hint="eastAsia" w:ascii="微软雅黑" w:hAnsi="微软雅黑" w:eastAsia="微软雅黑"/>
          <w:szCs w:val="21"/>
        </w:rPr>
        <w:t>爱迪希亚：不去的话，就没有烤鱼吃了哦~我记得你也很想吃安格泠做的烤鱼吧。</w:t>
      </w:r>
    </w:p>
    <w:p w14:paraId="5F033EEE">
      <w:pPr>
        <w:ind w:firstLine="420" w:firstLineChars="200"/>
        <w:rPr>
          <w:rFonts w:ascii="微软雅黑" w:hAnsi="微软雅黑" w:eastAsia="微软雅黑"/>
          <w:szCs w:val="21"/>
        </w:rPr>
      </w:pPr>
      <w:r>
        <w:rPr>
          <w:rFonts w:hint="eastAsia" w:ascii="微软雅黑" w:hAnsi="微软雅黑" w:eastAsia="微软雅黑"/>
          <w:szCs w:val="21"/>
        </w:rPr>
        <w:t>达奈莉姆：就算是这样，我也……除非有人……</w:t>
      </w:r>
    </w:p>
    <w:p w14:paraId="4ACD3D4E">
      <w:pPr>
        <w:ind w:firstLine="420" w:firstLineChars="200"/>
        <w:rPr>
          <w:rFonts w:ascii="微软雅黑" w:hAnsi="微软雅黑" w:eastAsia="微软雅黑"/>
          <w:szCs w:val="21"/>
        </w:rPr>
      </w:pPr>
      <w:r>
        <w:rPr>
          <w:rFonts w:hint="eastAsia" w:ascii="微软雅黑" w:hAnsi="微软雅黑" w:eastAsia="微软雅黑"/>
          <w:szCs w:val="21"/>
        </w:rPr>
        <w:t>爱迪希亚：达奈莉姆最棒了，有达奈莉姆在的话，我们捕鱼会顺利的。</w:t>
      </w:r>
    </w:p>
    <w:p w14:paraId="0968F74A">
      <w:pPr>
        <w:ind w:firstLine="420" w:firstLineChars="200"/>
        <w:rPr>
          <w:rFonts w:ascii="微软雅黑" w:hAnsi="微软雅黑" w:eastAsia="微软雅黑"/>
          <w:szCs w:val="21"/>
        </w:rPr>
      </w:pPr>
      <w:r>
        <w:rPr>
          <w:rFonts w:hint="eastAsia" w:ascii="微软雅黑" w:hAnsi="微软雅黑" w:eastAsia="微软雅黑"/>
          <w:szCs w:val="21"/>
        </w:rPr>
        <w:t>达奈莉姆：哼哼，我就知道你们少了我不行~</w:t>
      </w:r>
    </w:p>
    <w:p w14:paraId="691ED0E4">
      <w:pPr>
        <w:ind w:firstLine="420" w:firstLineChars="200"/>
        <w:rPr>
          <w:rFonts w:ascii="微软雅黑" w:hAnsi="微软雅黑" w:eastAsia="微软雅黑"/>
          <w:szCs w:val="21"/>
        </w:rPr>
      </w:pPr>
      <w:r>
        <w:rPr>
          <w:rFonts w:hint="eastAsia" w:ascii="微软雅黑" w:hAnsi="微软雅黑" w:eastAsia="微软雅黑"/>
          <w:szCs w:val="21"/>
        </w:rPr>
        <w:t>达奈莉姆：好吧，既然是爱迪希亚诚心诚意地拜托我，那我就只好勉为其难地帮你们一下……</w:t>
      </w:r>
    </w:p>
    <w:p w14:paraId="551C1007">
      <w:pPr>
        <w:ind w:firstLine="420" w:firstLineChars="200"/>
        <w:rPr>
          <w:rFonts w:ascii="微软雅黑" w:hAnsi="微软雅黑" w:eastAsia="微软雅黑"/>
          <w:szCs w:val="21"/>
        </w:rPr>
      </w:pPr>
      <w:r>
        <w:rPr>
          <w:rFonts w:hint="eastAsia" w:ascii="微软雅黑" w:hAnsi="微软雅黑" w:eastAsia="微软雅黑"/>
          <w:szCs w:val="21"/>
        </w:rPr>
        <w:t>爱迪希亚：嗯嗯，我们一起去玩吧！</w:t>
      </w:r>
    </w:p>
    <w:p w14:paraId="4DA634CD">
      <w:pPr>
        <w:pStyle w:val="3"/>
        <w:rPr>
          <w:rFonts w:ascii="微软雅黑" w:hAnsi="微软雅黑" w:eastAsia="微软雅黑"/>
        </w:rPr>
      </w:pPr>
      <w:bookmarkStart w:id="27" w:name="_Toc109147824"/>
      <w:r>
        <w:rPr>
          <w:rFonts w:hint="eastAsia" w:ascii="微软雅黑" w:hAnsi="微软雅黑" w:eastAsia="微软雅黑"/>
        </w:rPr>
        <w:t>困难B</w:t>
      </w:r>
      <w:r>
        <w:rPr>
          <w:rFonts w:ascii="微软雅黑" w:hAnsi="微软雅黑" w:eastAsia="微软雅黑"/>
        </w:rPr>
        <w:t>OSS</w:t>
      </w:r>
      <w:r>
        <w:rPr>
          <w:rFonts w:hint="eastAsia" w:ascii="微软雅黑" w:hAnsi="微软雅黑" w:eastAsia="微软雅黑"/>
        </w:rPr>
        <w:t>关</w:t>
      </w:r>
      <w:bookmarkEnd w:id="27"/>
    </w:p>
    <w:p w14:paraId="5C914335">
      <w:pPr>
        <w:ind w:firstLine="420" w:firstLineChars="200"/>
        <w:rPr>
          <w:rFonts w:ascii="微软雅黑" w:hAnsi="微软雅黑" w:eastAsia="微软雅黑"/>
          <w:b/>
          <w:szCs w:val="21"/>
        </w:rPr>
      </w:pPr>
      <w:r>
        <w:rPr>
          <w:rFonts w:hint="eastAsia" w:ascii="微软雅黑" w:hAnsi="微软雅黑" w:eastAsia="微软雅黑"/>
          <w:b/>
          <w:szCs w:val="21"/>
        </w:rPr>
        <w:t>战前剧情：</w:t>
      </w:r>
    </w:p>
    <w:p w14:paraId="59E55CEB">
      <w:pPr>
        <w:ind w:firstLine="420" w:firstLineChars="200"/>
        <w:rPr>
          <w:rFonts w:ascii="微软雅黑" w:hAnsi="微软雅黑" w:eastAsia="微软雅黑"/>
          <w:szCs w:val="21"/>
        </w:rPr>
      </w:pPr>
      <w:r>
        <w:rPr>
          <w:rFonts w:hint="eastAsia" w:ascii="微软雅黑" w:hAnsi="微软雅黑" w:eastAsia="微软雅黑"/>
          <w:szCs w:val="21"/>
        </w:rPr>
        <w:t>安格泠：今天真是收货满满的一天，辛苦大家啦！</w:t>
      </w:r>
    </w:p>
    <w:p w14:paraId="07C6E523">
      <w:pPr>
        <w:ind w:firstLine="420" w:firstLineChars="200"/>
        <w:rPr>
          <w:rFonts w:ascii="微软雅黑" w:hAnsi="微软雅黑" w:eastAsia="微软雅黑"/>
          <w:szCs w:val="21"/>
        </w:rPr>
      </w:pPr>
      <w:r>
        <w:rPr>
          <w:rFonts w:hint="eastAsia" w:ascii="微软雅黑" w:hAnsi="微软雅黑" w:eastAsia="微软雅黑"/>
          <w:szCs w:val="21"/>
        </w:rPr>
        <w:t>达奈莉姆：还不是因为有我这么强的队友，哼哼~</w:t>
      </w:r>
    </w:p>
    <w:p w14:paraId="0CBDF7D5">
      <w:pPr>
        <w:ind w:firstLine="420" w:firstLineChars="200"/>
        <w:rPr>
          <w:rFonts w:ascii="微软雅黑" w:hAnsi="微软雅黑" w:eastAsia="微软雅黑"/>
          <w:szCs w:val="21"/>
        </w:rPr>
      </w:pPr>
      <w:r>
        <w:rPr>
          <w:rFonts w:hint="eastAsia" w:ascii="微软雅黑" w:hAnsi="微软雅黑" w:eastAsia="微软雅黑"/>
          <w:szCs w:val="21"/>
        </w:rPr>
        <w:t>安格泠：可是你刚才明明就在一直偷懒……</w:t>
      </w:r>
    </w:p>
    <w:p w14:paraId="41BEEAB9">
      <w:pPr>
        <w:ind w:firstLine="420" w:firstLineChars="200"/>
        <w:rPr>
          <w:rFonts w:ascii="微软雅黑" w:hAnsi="微软雅黑" w:eastAsia="微软雅黑"/>
          <w:szCs w:val="21"/>
        </w:rPr>
      </w:pPr>
      <w:r>
        <w:rPr>
          <w:rFonts w:hint="eastAsia" w:ascii="微软雅黑" w:hAnsi="微软雅黑" w:eastAsia="微软雅黑"/>
          <w:szCs w:val="21"/>
        </w:rPr>
        <w:t>达奈莉姆：那是因为，这种简单的事情我根本不屑去做。</w:t>
      </w:r>
    </w:p>
    <w:p w14:paraId="23A384EC">
      <w:pPr>
        <w:ind w:firstLine="420" w:firstLineChars="200"/>
        <w:rPr>
          <w:rFonts w:ascii="微软雅黑" w:hAnsi="微软雅黑" w:eastAsia="微软雅黑"/>
          <w:szCs w:val="21"/>
        </w:rPr>
      </w:pPr>
      <w:r>
        <w:rPr>
          <w:rFonts w:hint="eastAsia" w:ascii="微软雅黑" w:hAnsi="微软雅黑" w:eastAsia="微软雅黑"/>
          <w:szCs w:val="21"/>
        </w:rPr>
        <w:t>达奈莉姆：高贵的精灵怎么可能会亲自动手~</w:t>
      </w:r>
    </w:p>
    <w:p w14:paraId="50D0FFBD">
      <w:pPr>
        <w:ind w:firstLine="420" w:firstLineChars="200"/>
        <w:rPr>
          <w:rFonts w:ascii="微软雅黑" w:hAnsi="微软雅黑" w:eastAsia="微软雅黑"/>
          <w:szCs w:val="21"/>
        </w:rPr>
      </w:pPr>
      <w:r>
        <w:rPr>
          <w:rFonts w:hint="eastAsia" w:ascii="微软雅黑" w:hAnsi="微软雅黑" w:eastAsia="微软雅黑"/>
          <w:szCs w:val="21"/>
        </w:rPr>
        <w:t>安格泠：那晚上的烤鱼……没你的份了。</w:t>
      </w:r>
    </w:p>
    <w:p w14:paraId="38A66E71">
      <w:pPr>
        <w:ind w:firstLine="420" w:firstLineChars="200"/>
        <w:rPr>
          <w:rFonts w:ascii="微软雅黑" w:hAnsi="微软雅黑" w:eastAsia="微软雅黑"/>
          <w:szCs w:val="21"/>
        </w:rPr>
      </w:pPr>
      <w:r>
        <w:rPr>
          <w:rFonts w:hint="eastAsia" w:ascii="微软雅黑" w:hAnsi="微软雅黑" w:eastAsia="微软雅黑"/>
          <w:szCs w:val="21"/>
        </w:rPr>
        <w:t>达奈莉姆：卑……卑鄙的人类，竟敢用这种事情要挟我……</w:t>
      </w:r>
    </w:p>
    <w:p w14:paraId="7CA0DC47">
      <w:pPr>
        <w:ind w:firstLine="420" w:firstLineChars="200"/>
        <w:rPr>
          <w:rFonts w:ascii="微软雅黑" w:hAnsi="微软雅黑" w:eastAsia="微软雅黑"/>
          <w:szCs w:val="21"/>
        </w:rPr>
      </w:pPr>
      <w:r>
        <w:rPr>
          <w:rFonts w:hint="eastAsia" w:ascii="微软雅黑" w:hAnsi="微软雅黑" w:eastAsia="微软雅黑"/>
          <w:szCs w:val="21"/>
        </w:rPr>
        <w:t>安格泠：去把这些海鱼处理干净，就当是弥补你捕鱼时偷懒了。</w:t>
      </w:r>
    </w:p>
    <w:p w14:paraId="08DC1FC3">
      <w:pPr>
        <w:ind w:firstLine="420" w:firstLineChars="200"/>
        <w:rPr>
          <w:rFonts w:ascii="微软雅黑" w:hAnsi="微软雅黑" w:eastAsia="微软雅黑"/>
          <w:szCs w:val="21"/>
        </w:rPr>
      </w:pPr>
      <w:r>
        <w:rPr>
          <w:rFonts w:hint="eastAsia" w:ascii="微软雅黑" w:hAnsi="微软雅黑" w:eastAsia="微软雅黑"/>
          <w:szCs w:val="21"/>
        </w:rPr>
        <w:t>达奈莉姆：竟然敢命令我，可恶，我是不会善罢甘休的！</w:t>
      </w:r>
    </w:p>
    <w:p w14:paraId="6640AEDA">
      <w:pPr>
        <w:ind w:firstLine="420" w:firstLineChars="200"/>
        <w:rPr>
          <w:rFonts w:ascii="微软雅黑" w:hAnsi="微软雅黑" w:eastAsia="微软雅黑"/>
          <w:szCs w:val="21"/>
        </w:rPr>
      </w:pPr>
      <w:r>
        <w:rPr>
          <w:rFonts w:hint="eastAsia" w:ascii="微软雅黑" w:hAnsi="微软雅黑" w:eastAsia="微软雅黑"/>
          <w:szCs w:val="21"/>
        </w:rPr>
        <w:t>爱迪希亚：达奈莉姆，我来帮你吧，妈妈曾经教过我怎么处理海鱼。</w:t>
      </w:r>
    </w:p>
    <w:p w14:paraId="06573DC1">
      <w:pPr>
        <w:ind w:firstLine="420" w:firstLineChars="200"/>
        <w:rPr>
          <w:rFonts w:ascii="微软雅黑" w:hAnsi="微软雅黑" w:eastAsia="微软雅黑"/>
          <w:szCs w:val="21"/>
        </w:rPr>
      </w:pPr>
      <w:r>
        <w:rPr>
          <w:rFonts w:hint="eastAsia" w:ascii="微软雅黑" w:hAnsi="微软雅黑" w:eastAsia="微软雅黑"/>
          <w:szCs w:val="21"/>
        </w:rPr>
        <w:t>旁白：一群人有说有笑地处理着海鲜，随着夕阳染红天边，露达也修复好了城堡。</w:t>
      </w:r>
    </w:p>
    <w:p w14:paraId="44B1AFE0">
      <w:pPr>
        <w:ind w:firstLine="420" w:firstLineChars="200"/>
        <w:rPr>
          <w:rFonts w:ascii="微软雅黑" w:hAnsi="微软雅黑" w:eastAsia="微软雅黑"/>
          <w:szCs w:val="21"/>
        </w:rPr>
      </w:pPr>
      <w:r>
        <w:rPr>
          <w:rFonts w:hint="eastAsia" w:ascii="微软雅黑" w:hAnsi="微软雅黑" w:eastAsia="微软雅黑"/>
          <w:szCs w:val="21"/>
        </w:rPr>
        <w:t>安格泠：啊哈哈哈，烤鱼来咯~</w:t>
      </w:r>
    </w:p>
    <w:p w14:paraId="2D9ED85A">
      <w:pPr>
        <w:ind w:firstLine="420" w:firstLineChars="200"/>
        <w:rPr>
          <w:rFonts w:ascii="微软雅黑" w:hAnsi="微软雅黑" w:eastAsia="微软雅黑"/>
          <w:szCs w:val="21"/>
        </w:rPr>
      </w:pPr>
      <w:r>
        <w:rPr>
          <w:rFonts w:hint="eastAsia" w:ascii="微软雅黑" w:hAnsi="微软雅黑" w:eastAsia="微软雅黑"/>
          <w:szCs w:val="21"/>
        </w:rPr>
        <w:t>魔女：好奇怪的笑声……</w:t>
      </w:r>
    </w:p>
    <w:p w14:paraId="1013A201">
      <w:pPr>
        <w:ind w:firstLine="420" w:firstLineChars="200"/>
        <w:rPr>
          <w:rFonts w:ascii="微软雅黑" w:hAnsi="微软雅黑" w:eastAsia="微软雅黑"/>
          <w:szCs w:val="21"/>
        </w:rPr>
      </w:pPr>
      <w:r>
        <w:rPr>
          <w:rFonts w:hint="eastAsia" w:ascii="微软雅黑" w:hAnsi="微软雅黑" w:eastAsia="微软雅黑"/>
          <w:szCs w:val="21"/>
        </w:rPr>
        <w:t>达奈莉姆：没错没错，就像是往烤鱼里加了什么东西一样……</w:t>
      </w:r>
    </w:p>
    <w:p w14:paraId="1890E682">
      <w:pPr>
        <w:ind w:firstLine="420" w:firstLineChars="200"/>
        <w:rPr>
          <w:rFonts w:ascii="微软雅黑" w:hAnsi="微软雅黑" w:eastAsia="微软雅黑"/>
          <w:szCs w:val="21"/>
        </w:rPr>
      </w:pPr>
      <w:r>
        <w:rPr>
          <w:rFonts w:hint="eastAsia" w:ascii="微软雅黑" w:hAnsi="微软雅黑" w:eastAsia="微软雅黑"/>
          <w:szCs w:val="21"/>
        </w:rPr>
        <w:t>魔女：好香啊，我先尝一口。</w:t>
      </w:r>
    </w:p>
    <w:p w14:paraId="6914BE6C">
      <w:pPr>
        <w:ind w:firstLine="420" w:firstLineChars="200"/>
        <w:rPr>
          <w:rFonts w:ascii="微软雅黑" w:hAnsi="微软雅黑" w:eastAsia="微软雅黑"/>
          <w:szCs w:val="21"/>
        </w:rPr>
      </w:pPr>
      <w:r>
        <w:rPr>
          <w:rFonts w:hint="eastAsia" w:ascii="微软雅黑" w:hAnsi="微软雅黑" w:eastAsia="微软雅黑"/>
          <w:szCs w:val="21"/>
        </w:rPr>
        <w:t>达奈莉姆：等下，还不能吃！快点把烤鱼给我。</w:t>
      </w:r>
    </w:p>
    <w:p w14:paraId="71C92225">
      <w:pPr>
        <w:ind w:firstLine="420" w:firstLineChars="200"/>
        <w:rPr>
          <w:rFonts w:ascii="微软雅黑" w:hAnsi="微软雅黑" w:eastAsia="微软雅黑"/>
          <w:szCs w:val="21"/>
        </w:rPr>
      </w:pPr>
      <w:r>
        <w:rPr>
          <w:rFonts w:hint="eastAsia" w:ascii="微软雅黑" w:hAnsi="微软雅黑" w:eastAsia="微软雅黑"/>
          <w:szCs w:val="21"/>
        </w:rPr>
        <w:t>魔女：嗯，有什么问题吗？</w:t>
      </w:r>
    </w:p>
    <w:p w14:paraId="47358C5A">
      <w:pPr>
        <w:ind w:firstLine="420" w:firstLineChars="200"/>
        <w:rPr>
          <w:rFonts w:ascii="微软雅黑" w:hAnsi="微软雅黑" w:eastAsia="微软雅黑"/>
          <w:szCs w:val="21"/>
        </w:rPr>
      </w:pPr>
      <w:r>
        <w:rPr>
          <w:rFonts w:hint="eastAsia" w:ascii="微软雅黑" w:hAnsi="微软雅黑" w:eastAsia="微软雅黑"/>
          <w:szCs w:val="21"/>
        </w:rPr>
        <w:t>达奈莉姆：这样……这样我的计划就完成了！</w:t>
      </w:r>
    </w:p>
    <w:p w14:paraId="5A3338C5">
      <w:pPr>
        <w:ind w:firstLine="420" w:firstLineChars="200"/>
        <w:rPr>
          <w:rFonts w:ascii="微软雅黑" w:hAnsi="微软雅黑" w:eastAsia="微软雅黑"/>
          <w:szCs w:val="21"/>
        </w:rPr>
      </w:pPr>
      <w:r>
        <w:rPr>
          <w:rFonts w:hint="eastAsia" w:ascii="微软雅黑" w:hAnsi="微软雅黑" w:eastAsia="微软雅黑"/>
          <w:szCs w:val="21"/>
        </w:rPr>
        <w:t>达奈莉姆：现在烤鱼都在我的手里，我要一个人把它们都吃完，哇哈哈哈！</w:t>
      </w:r>
    </w:p>
    <w:p w14:paraId="7F8D4042">
      <w:pPr>
        <w:ind w:firstLine="420" w:firstLineChars="200"/>
        <w:rPr>
          <w:rFonts w:ascii="微软雅黑" w:hAnsi="微软雅黑" w:eastAsia="微软雅黑"/>
          <w:szCs w:val="21"/>
        </w:rPr>
      </w:pPr>
      <w:r>
        <w:rPr>
          <w:rFonts w:hint="eastAsia" w:ascii="微软雅黑" w:hAnsi="微软雅黑" w:eastAsia="微软雅黑"/>
          <w:szCs w:val="21"/>
        </w:rPr>
        <w:t>达奈莉姆：只有我这种高贵的精灵才配得上这些美味的烤鱼！</w:t>
      </w:r>
    </w:p>
    <w:p w14:paraId="0A1CAF82">
      <w:pPr>
        <w:ind w:firstLine="420" w:firstLineChars="200"/>
        <w:rPr>
          <w:rFonts w:ascii="微软雅黑" w:hAnsi="微软雅黑" w:eastAsia="微软雅黑"/>
          <w:szCs w:val="21"/>
        </w:rPr>
      </w:pPr>
      <w:r>
        <w:rPr>
          <w:rFonts w:hint="eastAsia" w:ascii="微软雅黑" w:hAnsi="微软雅黑" w:eastAsia="微软雅黑"/>
          <w:szCs w:val="21"/>
        </w:rPr>
        <w:t>爱迪希亚：达奈莉姆，不可以这样做！</w:t>
      </w:r>
    </w:p>
    <w:p w14:paraId="5C87A18C">
      <w:pPr>
        <w:ind w:firstLine="420" w:firstLineChars="200"/>
        <w:rPr>
          <w:rFonts w:ascii="微软雅黑" w:hAnsi="微软雅黑" w:eastAsia="微软雅黑"/>
          <w:szCs w:val="21"/>
        </w:rPr>
      </w:pPr>
      <w:r>
        <w:rPr>
          <w:rFonts w:hint="eastAsia" w:ascii="微软雅黑" w:hAnsi="微软雅黑" w:eastAsia="微软雅黑"/>
          <w:szCs w:val="21"/>
        </w:rPr>
        <w:t>安格泠：呜哇，怎么又开始了……我印象中海精灵的性格都挺温和的……</w:t>
      </w:r>
    </w:p>
    <w:p w14:paraId="6317D8A7">
      <w:pPr>
        <w:ind w:firstLine="420" w:firstLineChars="200"/>
        <w:rPr>
          <w:rFonts w:ascii="微软雅黑" w:hAnsi="微软雅黑" w:eastAsia="微软雅黑"/>
          <w:szCs w:val="21"/>
        </w:rPr>
      </w:pPr>
      <w:r>
        <w:rPr>
          <w:rFonts w:hint="eastAsia" w:ascii="微软雅黑" w:hAnsi="微软雅黑" w:eastAsia="微软雅黑"/>
          <w:szCs w:val="21"/>
        </w:rPr>
        <w:t>魔女：看来必须要出手教训一下了。</w:t>
      </w:r>
    </w:p>
    <w:p w14:paraId="1C3EAA25">
      <w:pPr>
        <w:ind w:firstLine="420" w:firstLineChars="200"/>
        <w:rPr>
          <w:rFonts w:ascii="微软雅黑" w:hAnsi="微软雅黑" w:eastAsia="微软雅黑"/>
          <w:b/>
          <w:szCs w:val="21"/>
        </w:rPr>
      </w:pPr>
      <w:r>
        <w:rPr>
          <w:rFonts w:hint="eastAsia" w:ascii="微软雅黑" w:hAnsi="微软雅黑" w:eastAsia="微软雅黑"/>
          <w:b/>
          <w:szCs w:val="21"/>
        </w:rPr>
        <w:t>战后剧情：</w:t>
      </w:r>
    </w:p>
    <w:p w14:paraId="27467476">
      <w:pPr>
        <w:ind w:firstLine="420" w:firstLineChars="200"/>
        <w:rPr>
          <w:rFonts w:ascii="微软雅黑" w:hAnsi="微软雅黑" w:eastAsia="微软雅黑"/>
          <w:szCs w:val="21"/>
        </w:rPr>
      </w:pPr>
      <w:r>
        <w:rPr>
          <w:rFonts w:hint="eastAsia" w:ascii="微软雅黑" w:hAnsi="微软雅黑" w:eastAsia="微软雅黑"/>
          <w:szCs w:val="21"/>
        </w:rPr>
        <w:t>魔女：好了，这些烤鱼大家都拿回去分了吧。</w:t>
      </w:r>
    </w:p>
    <w:p w14:paraId="11A63A8A">
      <w:pPr>
        <w:ind w:firstLine="420" w:firstLineChars="200"/>
        <w:rPr>
          <w:rFonts w:ascii="微软雅黑" w:hAnsi="微软雅黑" w:eastAsia="微软雅黑"/>
          <w:szCs w:val="21"/>
        </w:rPr>
      </w:pPr>
      <w:r>
        <w:rPr>
          <w:rFonts w:hint="eastAsia" w:ascii="微软雅黑" w:hAnsi="微软雅黑" w:eastAsia="微软雅黑"/>
          <w:szCs w:val="21"/>
        </w:rPr>
        <w:t>达奈莉姆：可恶……我的烤鱼……</w:t>
      </w:r>
    </w:p>
    <w:p w14:paraId="390FA9FE">
      <w:pPr>
        <w:ind w:firstLine="420" w:firstLineChars="200"/>
        <w:rPr>
          <w:rFonts w:ascii="微软雅黑" w:hAnsi="微软雅黑" w:eastAsia="微软雅黑"/>
          <w:szCs w:val="21"/>
        </w:rPr>
      </w:pPr>
      <w:r>
        <w:rPr>
          <w:rFonts w:hint="eastAsia" w:ascii="微软雅黑" w:hAnsi="微软雅黑" w:eastAsia="微软雅黑"/>
          <w:szCs w:val="21"/>
        </w:rPr>
        <w:t>安格泠：啊，昏过去了，不要紧吧？</w:t>
      </w:r>
    </w:p>
    <w:p w14:paraId="380AB915">
      <w:pPr>
        <w:ind w:firstLine="420" w:firstLineChars="200"/>
        <w:rPr>
          <w:rFonts w:ascii="微软雅黑" w:hAnsi="微软雅黑" w:eastAsia="微软雅黑"/>
          <w:szCs w:val="21"/>
        </w:rPr>
      </w:pPr>
      <w:r>
        <w:rPr>
          <w:rFonts w:hint="eastAsia" w:ascii="微软雅黑" w:hAnsi="微软雅黑" w:eastAsia="微软雅黑"/>
          <w:szCs w:val="21"/>
        </w:rPr>
        <w:t>魔女：没关系，我出手没用力。</w:t>
      </w:r>
    </w:p>
    <w:p w14:paraId="3B106925">
      <w:pPr>
        <w:ind w:firstLine="420" w:firstLineChars="200"/>
        <w:rPr>
          <w:rFonts w:ascii="微软雅黑" w:hAnsi="微软雅黑" w:eastAsia="微软雅黑"/>
          <w:szCs w:val="21"/>
        </w:rPr>
      </w:pPr>
      <w:r>
        <w:rPr>
          <w:rFonts w:hint="eastAsia" w:ascii="微软雅黑" w:hAnsi="微软雅黑" w:eastAsia="微软雅黑"/>
          <w:szCs w:val="21"/>
        </w:rPr>
        <w:t>安格泠：唉，算了，烤鱼冷了就不好吃了，大家快点吃吧。</w:t>
      </w:r>
    </w:p>
    <w:p w14:paraId="63829E28">
      <w:pPr>
        <w:ind w:firstLine="420" w:firstLineChars="200"/>
        <w:rPr>
          <w:rFonts w:ascii="微软雅黑" w:hAnsi="微软雅黑" w:eastAsia="微软雅黑"/>
          <w:szCs w:val="21"/>
        </w:rPr>
      </w:pPr>
      <w:r>
        <w:rPr>
          <w:rFonts w:hint="eastAsia" w:ascii="微软雅黑" w:hAnsi="微软雅黑" w:eastAsia="微软雅黑"/>
          <w:szCs w:val="21"/>
        </w:rPr>
        <w:t>露达：唔！这个烤鱼的味道，果然和星光一样美妙。</w:t>
      </w:r>
    </w:p>
    <w:p w14:paraId="572A0B3B">
      <w:pPr>
        <w:ind w:firstLine="420" w:firstLineChars="200"/>
        <w:rPr>
          <w:rFonts w:ascii="微软雅黑" w:hAnsi="微软雅黑" w:eastAsia="微软雅黑"/>
          <w:szCs w:val="21"/>
        </w:rPr>
      </w:pPr>
      <w:r>
        <w:rPr>
          <w:rFonts w:hint="eastAsia" w:ascii="微软雅黑" w:hAnsi="微软雅黑" w:eastAsia="微软雅黑"/>
          <w:szCs w:val="21"/>
        </w:rPr>
        <w:t>露达：如果能天天吃的话，说不定对我的皮肤也有好处。</w:t>
      </w:r>
    </w:p>
    <w:p w14:paraId="4C94E3C3">
      <w:pPr>
        <w:ind w:firstLine="420" w:firstLineChars="200"/>
        <w:rPr>
          <w:rFonts w:ascii="微软雅黑" w:hAnsi="微软雅黑" w:eastAsia="微软雅黑"/>
          <w:szCs w:val="21"/>
        </w:rPr>
      </w:pPr>
      <w:r>
        <w:rPr>
          <w:rFonts w:hint="eastAsia" w:ascii="微软雅黑" w:hAnsi="微软雅黑" w:eastAsia="微软雅黑"/>
          <w:szCs w:val="21"/>
        </w:rPr>
        <w:t>魔女：嗯……嗯……确实很好吃。</w:t>
      </w:r>
    </w:p>
    <w:p w14:paraId="498857E5">
      <w:pPr>
        <w:ind w:firstLine="420" w:firstLineChars="200"/>
        <w:rPr>
          <w:rFonts w:ascii="微软雅黑" w:hAnsi="微软雅黑" w:eastAsia="微软雅黑"/>
          <w:szCs w:val="21"/>
        </w:rPr>
      </w:pPr>
      <w:r>
        <w:rPr>
          <w:rFonts w:hint="eastAsia" w:ascii="微软雅黑" w:hAnsi="微软雅黑" w:eastAsia="微软雅黑"/>
          <w:szCs w:val="21"/>
        </w:rPr>
        <w:t>旁白：就在大家品尝美味的烤鱼时，爱迪希亚偷偷拿走一份，悄悄来到达奈莉姆身边。</w:t>
      </w:r>
    </w:p>
    <w:p w14:paraId="7A8FB103">
      <w:pPr>
        <w:ind w:firstLine="420" w:firstLineChars="200"/>
        <w:rPr>
          <w:rFonts w:ascii="微软雅黑" w:hAnsi="微软雅黑" w:eastAsia="微软雅黑"/>
          <w:szCs w:val="21"/>
        </w:rPr>
      </w:pPr>
      <w:r>
        <w:rPr>
          <w:rFonts w:hint="eastAsia" w:ascii="微软雅黑" w:hAnsi="微软雅黑" w:eastAsia="微软雅黑"/>
          <w:szCs w:val="21"/>
        </w:rPr>
        <w:t>达奈莉姆：呜呜呜……为什么会这样……</w:t>
      </w:r>
    </w:p>
    <w:p w14:paraId="2DD8F892">
      <w:pPr>
        <w:ind w:firstLine="420" w:firstLineChars="200"/>
        <w:rPr>
          <w:rFonts w:ascii="微软雅黑" w:hAnsi="微软雅黑" w:eastAsia="微软雅黑"/>
          <w:szCs w:val="21"/>
        </w:rPr>
      </w:pPr>
      <w:r>
        <w:rPr>
          <w:rFonts w:hint="eastAsia" w:ascii="微软雅黑" w:hAnsi="微软雅黑" w:eastAsia="微软雅黑"/>
          <w:szCs w:val="21"/>
        </w:rPr>
        <w:t>达奈莉姆：我只不过是想吃烤鱼……</w:t>
      </w:r>
    </w:p>
    <w:p w14:paraId="70FC7625">
      <w:pPr>
        <w:ind w:firstLine="420" w:firstLineChars="200"/>
        <w:rPr>
          <w:rFonts w:ascii="微软雅黑" w:hAnsi="微软雅黑" w:eastAsia="微软雅黑"/>
          <w:szCs w:val="21"/>
        </w:rPr>
      </w:pPr>
      <w:r>
        <w:rPr>
          <w:rFonts w:hint="eastAsia" w:ascii="微软雅黑" w:hAnsi="微软雅黑" w:eastAsia="微软雅黑"/>
          <w:szCs w:val="21"/>
        </w:rPr>
        <w:t>爱迪希亚：达奈莉姆，我来啦——嘘，看看这个是什么。</w:t>
      </w:r>
    </w:p>
    <w:p w14:paraId="2A0AB9A6">
      <w:pPr>
        <w:ind w:firstLine="420" w:firstLineChars="200"/>
        <w:rPr>
          <w:rFonts w:ascii="微软雅黑" w:hAnsi="微软雅黑" w:eastAsia="微软雅黑"/>
          <w:szCs w:val="21"/>
        </w:rPr>
      </w:pPr>
      <w:r>
        <w:rPr>
          <w:rFonts w:hint="eastAsia" w:ascii="微软雅黑" w:hAnsi="微软雅黑" w:eastAsia="微软雅黑"/>
          <w:szCs w:val="21"/>
        </w:rPr>
        <w:t>达奈莉姆：烤……烤鱼！</w:t>
      </w:r>
    </w:p>
    <w:p w14:paraId="4B61FCD5">
      <w:pPr>
        <w:ind w:firstLine="420" w:firstLineChars="200"/>
        <w:rPr>
          <w:rFonts w:ascii="微软雅黑" w:hAnsi="微软雅黑" w:eastAsia="微软雅黑"/>
          <w:szCs w:val="21"/>
        </w:rPr>
      </w:pPr>
      <w:r>
        <w:rPr>
          <w:rFonts w:hint="eastAsia" w:ascii="微软雅黑" w:hAnsi="微软雅黑" w:eastAsia="微软雅黑"/>
          <w:szCs w:val="21"/>
        </w:rPr>
        <w:t>达奈莉姆：还是爱迪希亚你对我好，她们那些人类太卑鄙了，我讨厌人类！</w:t>
      </w:r>
    </w:p>
    <w:p w14:paraId="6EB4F7A3">
      <w:pPr>
        <w:ind w:firstLine="420" w:firstLineChars="200"/>
        <w:rPr>
          <w:rFonts w:ascii="微软雅黑" w:hAnsi="微软雅黑" w:eastAsia="微软雅黑"/>
          <w:szCs w:val="21"/>
        </w:rPr>
      </w:pPr>
      <w:r>
        <w:rPr>
          <w:rFonts w:hint="eastAsia" w:ascii="微软雅黑" w:hAnsi="微软雅黑" w:eastAsia="微软雅黑"/>
          <w:szCs w:val="21"/>
        </w:rPr>
        <w:t>爱迪希亚：不能这么说哦，我也是人类呢。</w:t>
      </w:r>
    </w:p>
    <w:p w14:paraId="6CA32F53">
      <w:pPr>
        <w:ind w:firstLine="420" w:firstLineChars="200"/>
        <w:rPr>
          <w:rFonts w:ascii="微软雅黑" w:hAnsi="微软雅黑" w:eastAsia="微软雅黑"/>
          <w:szCs w:val="21"/>
        </w:rPr>
      </w:pPr>
      <w:r>
        <w:rPr>
          <w:rFonts w:hint="eastAsia" w:ascii="微软雅黑" w:hAnsi="微软雅黑" w:eastAsia="微软雅黑"/>
          <w:szCs w:val="21"/>
        </w:rPr>
        <w:t>达奈莉姆：但是你和她们不一样！</w:t>
      </w:r>
    </w:p>
    <w:p w14:paraId="7EB28CF1">
      <w:pPr>
        <w:ind w:firstLine="420" w:firstLineChars="200"/>
        <w:rPr>
          <w:rFonts w:ascii="微软雅黑" w:hAnsi="微软雅黑" w:eastAsia="微软雅黑"/>
          <w:szCs w:val="21"/>
        </w:rPr>
      </w:pPr>
      <w:r>
        <w:rPr>
          <w:rFonts w:hint="eastAsia" w:ascii="微软雅黑" w:hAnsi="微软雅黑" w:eastAsia="微软雅黑"/>
          <w:szCs w:val="21"/>
        </w:rPr>
        <w:t>爱迪希亚：大家其实都是很好的人，吃完后一定要去和大家道歉，知道了吗？</w:t>
      </w:r>
    </w:p>
    <w:p w14:paraId="35E86476">
      <w:pPr>
        <w:ind w:firstLine="420" w:firstLineChars="200"/>
        <w:rPr>
          <w:rFonts w:ascii="微软雅黑" w:hAnsi="微软雅黑" w:eastAsia="微软雅黑"/>
          <w:szCs w:val="21"/>
        </w:rPr>
      </w:pPr>
      <w:r>
        <w:rPr>
          <w:rFonts w:hint="eastAsia" w:ascii="微软雅黑" w:hAnsi="微软雅黑" w:eastAsia="微软雅黑"/>
          <w:szCs w:val="21"/>
        </w:rPr>
        <w:t>达奈莉姆：向那些人道歉？不，我绝不……</w:t>
      </w:r>
    </w:p>
    <w:p w14:paraId="6A74004E">
      <w:pPr>
        <w:ind w:firstLine="420" w:firstLineChars="200"/>
        <w:rPr>
          <w:rFonts w:ascii="微软雅黑" w:hAnsi="微软雅黑" w:eastAsia="微软雅黑"/>
          <w:szCs w:val="21"/>
        </w:rPr>
      </w:pPr>
      <w:r>
        <w:rPr>
          <w:rFonts w:hint="eastAsia" w:ascii="微软雅黑" w:hAnsi="微软雅黑" w:eastAsia="微软雅黑"/>
          <w:szCs w:val="21"/>
        </w:rPr>
        <w:t>安格泠：既然醒了就过来一起坐吧，给你留了一些烤鱼。</w:t>
      </w:r>
    </w:p>
    <w:p w14:paraId="09502B8C">
      <w:pPr>
        <w:ind w:firstLine="420" w:firstLineChars="200"/>
        <w:rPr>
          <w:rFonts w:ascii="微软雅黑" w:hAnsi="微软雅黑" w:eastAsia="微软雅黑"/>
          <w:szCs w:val="21"/>
        </w:rPr>
      </w:pPr>
      <w:r>
        <w:rPr>
          <w:rFonts w:hint="eastAsia" w:ascii="微软雅黑" w:hAnsi="微软雅黑" w:eastAsia="微软雅黑"/>
          <w:szCs w:val="21"/>
        </w:rPr>
        <w:t>魔女：没错，冷了就不好吃了。</w:t>
      </w:r>
    </w:p>
    <w:p w14:paraId="32B0FB8A">
      <w:pPr>
        <w:ind w:firstLine="420" w:firstLineChars="200"/>
        <w:rPr>
          <w:rFonts w:ascii="微软雅黑" w:hAnsi="微软雅黑" w:eastAsia="微软雅黑"/>
          <w:szCs w:val="21"/>
        </w:rPr>
      </w:pPr>
      <w:r>
        <w:rPr>
          <w:rFonts w:hint="eastAsia" w:ascii="微软雅黑" w:hAnsi="微软雅黑" w:eastAsia="微软雅黑"/>
          <w:szCs w:val="21"/>
        </w:rPr>
        <w:t>达奈莉姆：我……我……</w:t>
      </w:r>
    </w:p>
    <w:p w14:paraId="6AE95951">
      <w:pPr>
        <w:ind w:firstLine="420" w:firstLineChars="200"/>
        <w:rPr>
          <w:rFonts w:ascii="微软雅黑" w:hAnsi="微软雅黑" w:eastAsia="微软雅黑"/>
          <w:szCs w:val="21"/>
        </w:rPr>
      </w:pPr>
      <w:r>
        <w:rPr>
          <w:rFonts w:hint="eastAsia" w:ascii="微软雅黑" w:hAnsi="微软雅黑" w:eastAsia="微软雅黑"/>
          <w:szCs w:val="21"/>
        </w:rPr>
        <w:t>安格泠：哎呀，今天一不小心努力过头，烤鱼做得太多吃不完了，要怎么办呢……</w:t>
      </w:r>
    </w:p>
    <w:p w14:paraId="428B3884">
      <w:pPr>
        <w:ind w:firstLine="420" w:firstLineChars="200"/>
        <w:rPr>
          <w:rFonts w:ascii="微软雅黑" w:hAnsi="微软雅黑" w:eastAsia="微软雅黑"/>
          <w:szCs w:val="21"/>
        </w:rPr>
      </w:pPr>
      <w:r>
        <w:rPr>
          <w:rFonts w:hint="eastAsia" w:ascii="微软雅黑" w:hAnsi="微软雅黑" w:eastAsia="微软雅黑"/>
          <w:szCs w:val="21"/>
        </w:rPr>
        <w:t>达奈莉姆：哼，我就知道你们需要我的帮助。</w:t>
      </w:r>
    </w:p>
    <w:p w14:paraId="7CE7303F">
      <w:pPr>
        <w:ind w:firstLine="420" w:firstLineChars="200"/>
        <w:rPr>
          <w:rFonts w:ascii="微软雅黑" w:hAnsi="微软雅黑" w:eastAsia="微软雅黑"/>
          <w:szCs w:val="21"/>
        </w:rPr>
      </w:pPr>
      <w:r>
        <w:rPr>
          <w:rFonts w:hint="eastAsia" w:ascii="微软雅黑" w:hAnsi="微软雅黑" w:eastAsia="微软雅黑"/>
          <w:szCs w:val="21"/>
        </w:rPr>
        <w:t>达奈莉姆：既然这样，那我就大发慈悲地原谅你们吧~</w:t>
      </w:r>
    </w:p>
    <w:p w14:paraId="2D6CE86F">
      <w:pPr>
        <w:ind w:firstLine="420" w:firstLineChars="200"/>
        <w:rPr>
          <w:rFonts w:ascii="微软雅黑" w:hAnsi="微软雅黑" w:eastAsia="微软雅黑"/>
          <w:szCs w:val="21"/>
        </w:rPr>
      </w:pPr>
      <w:r>
        <w:rPr>
          <w:rFonts w:hint="eastAsia" w:ascii="微软雅黑" w:hAnsi="微软雅黑" w:eastAsia="微软雅黑"/>
          <w:szCs w:val="21"/>
        </w:rPr>
        <w:t>达奈莉姆：烤鱼，烤鱼，我来了</w:t>
      </w:r>
      <w:bookmarkStart w:id="28" w:name="_GoBack"/>
      <w:bookmarkEnd w:id="28"/>
      <w:r>
        <w:rPr>
          <w:rFonts w:hint="eastAsia" w:ascii="微软雅黑" w:hAnsi="微软雅黑" w:eastAsia="微软雅黑"/>
          <w:szCs w:val="21"/>
        </w:rPr>
        <w:t>！</w:t>
      </w:r>
    </w:p>
    <w:p w14:paraId="6195BFC0">
      <w:pPr>
        <w:ind w:firstLine="420" w:firstLineChars="200"/>
        <w:rPr>
          <w:rFonts w:hint="eastAsia" w:ascii="微软雅黑" w:hAnsi="微软雅黑" w:eastAsia="微软雅黑"/>
          <w:szCs w:val="21"/>
        </w:rPr>
      </w:pPr>
      <w:r>
        <w:rPr>
          <w:rFonts w:hint="eastAsia" w:ascii="微软雅黑" w:hAnsi="微软雅黑" w:eastAsia="微软雅黑"/>
          <w:szCs w:val="21"/>
        </w:rPr>
        <w:t>达奈莉姆：哎，我的烤鱼呢？</w:t>
      </w:r>
    </w:p>
    <w:p w14:paraId="1CE1F4FD">
      <w:pPr>
        <w:ind w:firstLine="420" w:firstLineChars="200"/>
        <w:rPr>
          <w:rFonts w:hint="eastAsia" w:ascii="微软雅黑" w:hAnsi="微软雅黑" w:eastAsia="微软雅黑"/>
          <w:szCs w:val="21"/>
        </w:rPr>
      </w:pPr>
      <w:r>
        <w:rPr>
          <w:rFonts w:hint="eastAsia" w:ascii="微软雅黑" w:hAnsi="微软雅黑" w:eastAsia="微软雅黑"/>
          <w:szCs w:val="21"/>
        </w:rPr>
        <w:t>爱迪希亚：刚刚明明是放在这里的……</w:t>
      </w:r>
    </w:p>
    <w:p w14:paraId="278D4086">
      <w:pPr>
        <w:ind w:firstLine="420" w:firstLineChars="200"/>
        <w:rPr>
          <w:rFonts w:hint="eastAsia" w:ascii="微软雅黑" w:hAnsi="微软雅黑" w:eastAsia="微软雅黑"/>
          <w:szCs w:val="21"/>
        </w:rPr>
      </w:pPr>
      <w:r>
        <w:rPr>
          <w:rFonts w:hint="eastAsia" w:ascii="微软雅黑" w:hAnsi="微软雅黑" w:eastAsia="微软雅黑"/>
          <w:szCs w:val="21"/>
        </w:rPr>
        <w:t>达奈莉姆：是谁，竟然敢抢我的烤鱼！</w:t>
      </w:r>
    </w:p>
    <w:p w14:paraId="05F86C27">
      <w:pPr>
        <w:ind w:firstLine="420" w:firstLineChars="200"/>
        <w:rPr>
          <w:rFonts w:hint="eastAsia" w:ascii="微软雅黑" w:hAnsi="微软雅黑" w:eastAsia="微软雅黑"/>
          <w:szCs w:val="21"/>
        </w:rPr>
      </w:pPr>
      <w:r>
        <w:rPr>
          <w:rFonts w:hint="eastAsia" w:ascii="微软雅黑" w:hAnsi="微软雅黑" w:eastAsia="微软雅黑"/>
          <w:szCs w:val="21"/>
        </w:rPr>
        <w:t>魔女：我的烤鱼也不见了。</w:t>
      </w:r>
    </w:p>
    <w:p w14:paraId="15331893">
      <w:pPr>
        <w:ind w:firstLine="420" w:firstLineChars="200"/>
        <w:rPr>
          <w:rFonts w:hint="eastAsia" w:ascii="微软雅黑" w:hAnsi="微软雅黑" w:eastAsia="微软雅黑"/>
          <w:szCs w:val="21"/>
        </w:rPr>
      </w:pPr>
      <w:r>
        <w:rPr>
          <w:rFonts w:hint="eastAsia" w:ascii="微软雅黑" w:hAnsi="微软雅黑" w:eastAsia="微软雅黑"/>
          <w:szCs w:val="21"/>
        </w:rPr>
        <w:t xml:space="preserve">？？？：啊呜啊呜——好好吃的烤鱼，呜呜呜，我已经一天没吃饭…… </w:t>
      </w:r>
    </w:p>
    <w:p w14:paraId="5CDF69D9">
      <w:pPr>
        <w:ind w:firstLine="420" w:firstLineChars="200"/>
        <w:rPr>
          <w:rFonts w:hint="eastAsia" w:ascii="微软雅黑" w:hAnsi="微软雅黑" w:eastAsia="微软雅黑"/>
          <w:szCs w:val="21"/>
        </w:rPr>
      </w:pPr>
      <w:r>
        <w:rPr>
          <w:rFonts w:hint="eastAsia" w:ascii="微软雅黑" w:hAnsi="微软雅黑" w:eastAsia="微软雅黑"/>
          <w:szCs w:val="21"/>
        </w:rPr>
        <w:t>爱迪希亚：皎？</w:t>
      </w:r>
    </w:p>
    <w:p w14:paraId="513BAAB7">
      <w:pPr>
        <w:ind w:firstLine="420" w:firstLineChars="200"/>
        <w:rPr>
          <w:rFonts w:hint="eastAsia" w:ascii="微软雅黑" w:hAnsi="微软雅黑" w:eastAsia="微软雅黑"/>
          <w:szCs w:val="21"/>
        </w:rPr>
      </w:pPr>
      <w:r>
        <w:rPr>
          <w:rFonts w:hint="eastAsia" w:ascii="微软雅黑" w:hAnsi="微软雅黑" w:eastAsia="微软雅黑"/>
          <w:szCs w:val="21"/>
        </w:rPr>
        <w:t>达奈莉姆：你怎么会在这！</w:t>
      </w:r>
    </w:p>
    <w:p w14:paraId="10E4C632">
      <w:pPr>
        <w:ind w:firstLine="420" w:firstLineChars="200"/>
        <w:rPr>
          <w:rFonts w:hint="eastAsia" w:ascii="微软雅黑" w:hAnsi="微软雅黑" w:eastAsia="微软雅黑"/>
          <w:szCs w:val="21"/>
        </w:rPr>
      </w:pPr>
      <w:r>
        <w:rPr>
          <w:rFonts w:hint="eastAsia" w:ascii="微软雅黑" w:hAnsi="微软雅黑" w:eastAsia="微软雅黑"/>
          <w:szCs w:val="21"/>
        </w:rPr>
        <w:t>选项：皎声泪俱下地诉说自己的遭遇</w:t>
      </w:r>
    </w:p>
    <w:p w14:paraId="7D868D37">
      <w:pPr>
        <w:ind w:firstLine="420" w:firstLineChars="200"/>
        <w:rPr>
          <w:rFonts w:hint="eastAsia" w:ascii="微软雅黑" w:hAnsi="微软雅黑" w:eastAsia="微软雅黑"/>
          <w:szCs w:val="21"/>
        </w:rPr>
      </w:pPr>
      <w:r>
        <w:rPr>
          <w:rFonts w:hint="eastAsia" w:ascii="微软雅黑" w:hAnsi="微软雅黑" w:eastAsia="微软雅黑"/>
          <w:szCs w:val="21"/>
        </w:rPr>
        <w:t>魔女：慢点吃，别噎着了。</w:t>
      </w:r>
    </w:p>
    <w:p w14:paraId="66EB9FCC">
      <w:pPr>
        <w:ind w:firstLine="420" w:firstLineChars="200"/>
        <w:rPr>
          <w:rFonts w:hint="eastAsia" w:ascii="微软雅黑" w:hAnsi="微软雅黑" w:eastAsia="微软雅黑"/>
          <w:szCs w:val="21"/>
        </w:rPr>
      </w:pPr>
      <w:r>
        <w:rPr>
          <w:rFonts w:hint="eastAsia" w:ascii="微软雅黑" w:hAnsi="微软雅黑" w:eastAsia="微软雅黑"/>
          <w:szCs w:val="21"/>
        </w:rPr>
        <w:t>爱迪希亚：对不起，我以为你已经离开了……</w:t>
      </w:r>
    </w:p>
    <w:p w14:paraId="3452E74E">
      <w:pPr>
        <w:ind w:firstLine="420" w:firstLineChars="200"/>
        <w:rPr>
          <w:rFonts w:hint="eastAsia" w:ascii="微软雅黑" w:hAnsi="微软雅黑" w:eastAsia="微软雅黑"/>
          <w:szCs w:val="21"/>
        </w:rPr>
      </w:pPr>
      <w:r>
        <w:rPr>
          <w:rFonts w:hint="eastAsia" w:ascii="微软雅黑" w:hAnsi="微软雅黑" w:eastAsia="微软雅黑"/>
          <w:szCs w:val="21"/>
        </w:rPr>
        <w:t>达奈莉姆：别，别看我啊！虽然人是我抓……咳，带来的，但我也不知道城堡坍塌的时候她还在里面。</w:t>
      </w:r>
    </w:p>
    <w:p w14:paraId="558815AC">
      <w:pPr>
        <w:ind w:firstLine="420" w:firstLineChars="200"/>
        <w:rPr>
          <w:rFonts w:hint="eastAsia" w:ascii="微软雅黑" w:hAnsi="微软雅黑" w:eastAsia="微软雅黑"/>
          <w:szCs w:val="21"/>
        </w:rPr>
      </w:pPr>
      <w:r>
        <w:rPr>
          <w:rFonts w:hint="eastAsia" w:ascii="微软雅黑" w:hAnsi="微软雅黑" w:eastAsia="微软雅黑"/>
          <w:szCs w:val="21"/>
        </w:rPr>
        <w:t>皎：呜呜呜，烤鱼，还有吗？</w:t>
      </w:r>
    </w:p>
    <w:p w14:paraId="2C540984">
      <w:pPr>
        <w:ind w:firstLine="420" w:firstLineChars="200"/>
        <w:rPr>
          <w:rFonts w:hint="eastAsia" w:ascii="微软雅黑" w:hAnsi="微软雅黑" w:eastAsia="微软雅黑"/>
          <w:szCs w:val="21"/>
        </w:rPr>
      </w:pPr>
      <w:r>
        <w:rPr>
          <w:rFonts w:hint="eastAsia" w:ascii="微软雅黑" w:hAnsi="微软雅黑" w:eastAsia="微软雅黑"/>
          <w:szCs w:val="21"/>
        </w:rPr>
        <w:t>安格泠：哈哈哈，想吃多少都可以，这里还有很多呢。</w:t>
      </w:r>
    </w:p>
    <w:p w14:paraId="4386CDA2">
      <w:pPr>
        <w:ind w:firstLine="420" w:firstLineChars="200"/>
        <w:rPr>
          <w:rFonts w:hint="eastAsia" w:ascii="微软雅黑" w:hAnsi="微软雅黑" w:eastAsia="微软雅黑"/>
          <w:szCs w:val="21"/>
        </w:rPr>
      </w:pPr>
      <w:r>
        <w:rPr>
          <w:rFonts w:hint="eastAsia" w:ascii="微软雅黑" w:hAnsi="微软雅黑" w:eastAsia="微软雅黑"/>
          <w:szCs w:val="21"/>
        </w:rPr>
        <w:t>露达：你们看到皎……原来是跑到这里来了。</w:t>
      </w:r>
    </w:p>
    <w:p w14:paraId="03DBA2B3">
      <w:pPr>
        <w:ind w:firstLine="420" w:firstLineChars="200"/>
        <w:rPr>
          <w:rFonts w:hint="eastAsia" w:ascii="微软雅黑" w:hAnsi="微软雅黑" w:eastAsia="微软雅黑"/>
          <w:szCs w:val="21"/>
        </w:rPr>
      </w:pPr>
      <w:r>
        <w:rPr>
          <w:rFonts w:hint="eastAsia" w:ascii="微软雅黑" w:hAnsi="微软雅黑" w:eastAsia="微软雅黑"/>
          <w:szCs w:val="21"/>
        </w:rPr>
        <w:t>露达：城堡已经修好了，好饿啊，给我也来一串烤鱼。</w:t>
      </w:r>
    </w:p>
    <w:p w14:paraId="24C0C5E7">
      <w:pPr>
        <w:ind w:firstLine="420" w:firstLineChars="200"/>
        <w:rPr>
          <w:rFonts w:hint="eastAsia" w:ascii="微软雅黑" w:hAnsi="微软雅黑" w:eastAsia="微软雅黑"/>
          <w:szCs w:val="21"/>
        </w:rPr>
      </w:pPr>
      <w:r>
        <w:rPr>
          <w:rFonts w:hint="eastAsia" w:ascii="微软雅黑" w:hAnsi="微软雅黑" w:eastAsia="微软雅黑"/>
          <w:szCs w:val="21"/>
        </w:rPr>
        <w:t>魔女：没想到露达还有人鱼族的朋友。</w:t>
      </w:r>
    </w:p>
    <w:p w14:paraId="20561EED">
      <w:pPr>
        <w:ind w:firstLine="420" w:firstLineChars="200"/>
        <w:rPr>
          <w:rFonts w:hint="eastAsia" w:ascii="微软雅黑" w:hAnsi="微软雅黑" w:eastAsia="微软雅黑"/>
          <w:szCs w:val="21"/>
        </w:rPr>
      </w:pPr>
      <w:r>
        <w:rPr>
          <w:rFonts w:hint="eastAsia" w:ascii="微软雅黑" w:hAnsi="微软雅黑" w:eastAsia="微软雅黑"/>
          <w:szCs w:val="21"/>
        </w:rPr>
        <w:t>露达：说来也巧，有天夜里我在沙滩吸收星光，就看到一个鬼鬼祟祟的人影从商店后面跑了出来。</w:t>
      </w:r>
    </w:p>
    <w:p w14:paraId="0733D4D5">
      <w:pPr>
        <w:ind w:firstLine="420" w:firstLineChars="200"/>
        <w:rPr>
          <w:rFonts w:hint="eastAsia" w:ascii="微软雅黑" w:hAnsi="微软雅黑" w:eastAsia="微软雅黑"/>
          <w:szCs w:val="21"/>
        </w:rPr>
      </w:pPr>
      <w:r>
        <w:rPr>
          <w:rFonts w:hint="eastAsia" w:ascii="微软雅黑" w:hAnsi="微软雅黑" w:eastAsia="微软雅黑"/>
          <w:szCs w:val="21"/>
        </w:rPr>
        <w:t>露达：一开始我还以为是小偷，结果追过去发现是个人鱼——虽然也算小偷就是。</w:t>
      </w:r>
    </w:p>
    <w:p w14:paraId="460637F4">
      <w:pPr>
        <w:ind w:firstLine="420" w:firstLineChars="200"/>
        <w:rPr>
          <w:rFonts w:hint="eastAsia" w:ascii="微软雅黑" w:hAnsi="微软雅黑" w:eastAsia="微软雅黑"/>
          <w:szCs w:val="21"/>
        </w:rPr>
      </w:pPr>
      <w:r>
        <w:rPr>
          <w:rFonts w:hint="eastAsia" w:ascii="微软雅黑" w:hAnsi="微软雅黑" w:eastAsia="微软雅黑"/>
          <w:szCs w:val="21"/>
        </w:rPr>
        <w:t>皎：自从和族人走散后，我就一直饿着肚子……</w:t>
      </w:r>
    </w:p>
    <w:p w14:paraId="3BEFE1A0">
      <w:pPr>
        <w:ind w:firstLine="420" w:firstLineChars="200"/>
        <w:rPr>
          <w:rFonts w:hint="eastAsia" w:ascii="微软雅黑" w:hAnsi="微软雅黑" w:eastAsia="微软雅黑"/>
          <w:szCs w:val="21"/>
        </w:rPr>
      </w:pPr>
      <w:r>
        <w:rPr>
          <w:rFonts w:hint="eastAsia" w:ascii="微软雅黑" w:hAnsi="微软雅黑" w:eastAsia="微软雅黑"/>
          <w:szCs w:val="21"/>
        </w:rPr>
        <w:t>皎：但是，我后来有去补上赊的账单！</w:t>
      </w:r>
    </w:p>
    <w:p w14:paraId="1882270C">
      <w:pPr>
        <w:ind w:firstLine="420" w:firstLineChars="200"/>
        <w:rPr>
          <w:rFonts w:hint="eastAsia" w:ascii="微软雅黑" w:hAnsi="微软雅黑" w:eastAsia="微软雅黑"/>
          <w:szCs w:val="21"/>
        </w:rPr>
      </w:pPr>
      <w:r>
        <w:rPr>
          <w:rFonts w:hint="eastAsia" w:ascii="微软雅黑" w:hAnsi="微软雅黑" w:eastAsia="微软雅黑"/>
          <w:szCs w:val="21"/>
        </w:rPr>
        <w:t>魔女：好可怜啊，来，再给你一串烤鱼，这里还有很多。</w:t>
      </w:r>
    </w:p>
    <w:p w14:paraId="03A55347">
      <w:pPr>
        <w:ind w:firstLine="420" w:firstLineChars="200"/>
        <w:rPr>
          <w:rFonts w:hint="eastAsia" w:ascii="微软雅黑" w:hAnsi="微软雅黑" w:eastAsia="微软雅黑"/>
          <w:szCs w:val="21"/>
        </w:rPr>
      </w:pPr>
      <w:r>
        <w:rPr>
          <w:rFonts w:hint="eastAsia" w:ascii="微软雅黑" w:hAnsi="微软雅黑" w:eastAsia="微软雅黑"/>
          <w:szCs w:val="21"/>
        </w:rPr>
        <w:t>露达：哦对，你们争来争去的那个大贝壳，其实最开始是她的家啦。</w:t>
      </w:r>
    </w:p>
    <w:p w14:paraId="70F4234D">
      <w:pPr>
        <w:ind w:firstLine="420" w:firstLineChars="200"/>
        <w:rPr>
          <w:rFonts w:hint="eastAsia" w:ascii="微软雅黑" w:hAnsi="微软雅黑" w:eastAsia="微软雅黑"/>
          <w:szCs w:val="21"/>
        </w:rPr>
      </w:pPr>
      <w:r>
        <w:rPr>
          <w:rFonts w:hint="eastAsia" w:ascii="微软雅黑" w:hAnsi="微软雅黑" w:eastAsia="微软雅黑"/>
          <w:szCs w:val="21"/>
        </w:rPr>
        <w:t>露达：我借用那个贝壳吸收星光，同样也会给她带一些人类的食物。</w:t>
      </w:r>
    </w:p>
    <w:p w14:paraId="11741E9A">
      <w:pPr>
        <w:ind w:firstLine="420" w:firstLineChars="200"/>
        <w:rPr>
          <w:rFonts w:hint="eastAsia" w:ascii="微软雅黑" w:hAnsi="微软雅黑" w:eastAsia="微软雅黑"/>
          <w:szCs w:val="21"/>
        </w:rPr>
      </w:pPr>
      <w:r>
        <w:rPr>
          <w:rFonts w:hint="eastAsia" w:ascii="微软雅黑" w:hAnsi="微软雅黑" w:eastAsia="微软雅黑"/>
          <w:szCs w:val="21"/>
        </w:rPr>
        <w:t>魔女：没有办法回到族人身边吗？</w:t>
      </w:r>
    </w:p>
    <w:p w14:paraId="00C79B05">
      <w:pPr>
        <w:ind w:firstLine="420" w:firstLineChars="200"/>
        <w:rPr>
          <w:rFonts w:hint="eastAsia" w:ascii="微软雅黑" w:hAnsi="微软雅黑" w:eastAsia="微软雅黑"/>
          <w:szCs w:val="21"/>
        </w:rPr>
      </w:pPr>
      <w:r>
        <w:rPr>
          <w:rFonts w:hint="eastAsia" w:ascii="微软雅黑" w:hAnsi="微软雅黑" w:eastAsia="微软雅黑"/>
          <w:szCs w:val="21"/>
        </w:rPr>
        <w:t>达奈莉姆：很难的啦，人鱼族早就隐居了，连我都没见过几次。</w:t>
      </w:r>
    </w:p>
    <w:p w14:paraId="36CDC906">
      <w:pPr>
        <w:ind w:firstLine="420" w:firstLineChars="200"/>
        <w:rPr>
          <w:rFonts w:hint="eastAsia" w:ascii="微软雅黑" w:hAnsi="微软雅黑" w:eastAsia="微软雅黑"/>
          <w:szCs w:val="21"/>
        </w:rPr>
      </w:pPr>
      <w:r>
        <w:rPr>
          <w:rFonts w:hint="eastAsia" w:ascii="微软雅黑" w:hAnsi="微软雅黑" w:eastAsia="微软雅黑"/>
          <w:szCs w:val="21"/>
        </w:rPr>
        <w:t>达奈莉姆：更何况他们族内还有个奇怪规矩，只要和人类接触过，就不能回去了。</w:t>
      </w:r>
    </w:p>
    <w:p w14:paraId="4C28FFC7">
      <w:pPr>
        <w:ind w:firstLine="420" w:firstLineChars="200"/>
        <w:rPr>
          <w:rFonts w:hint="eastAsia" w:ascii="微软雅黑" w:hAnsi="微软雅黑" w:eastAsia="微软雅黑"/>
          <w:szCs w:val="21"/>
        </w:rPr>
      </w:pPr>
      <w:r>
        <w:rPr>
          <w:rFonts w:hint="eastAsia" w:ascii="微软雅黑" w:hAnsi="微软雅黑" w:eastAsia="微软雅黑"/>
          <w:szCs w:val="21"/>
        </w:rPr>
        <w:t>魔女：怎么会这样……</w:t>
      </w:r>
    </w:p>
    <w:p w14:paraId="2E0110E5">
      <w:pPr>
        <w:ind w:firstLine="420" w:firstLineChars="200"/>
        <w:rPr>
          <w:rFonts w:hint="eastAsia" w:ascii="微软雅黑" w:hAnsi="微软雅黑" w:eastAsia="微软雅黑"/>
          <w:szCs w:val="21"/>
        </w:rPr>
      </w:pPr>
      <w:r>
        <w:rPr>
          <w:rFonts w:hint="eastAsia" w:ascii="微软雅黑" w:hAnsi="微软雅黑" w:eastAsia="微软雅黑"/>
          <w:szCs w:val="21"/>
        </w:rPr>
        <w:t>爱迪希亚：人鱼族的事情，我也只是听妈妈提到过几次。</w:t>
      </w:r>
    </w:p>
    <w:p w14:paraId="7549EA86">
      <w:pPr>
        <w:ind w:firstLine="420" w:firstLineChars="200"/>
        <w:rPr>
          <w:rFonts w:hint="eastAsia" w:ascii="微软雅黑" w:hAnsi="微软雅黑" w:eastAsia="微软雅黑"/>
          <w:szCs w:val="21"/>
        </w:rPr>
      </w:pPr>
      <w:r>
        <w:rPr>
          <w:rFonts w:hint="eastAsia" w:ascii="微软雅黑" w:hAnsi="微软雅黑" w:eastAsia="微软雅黑"/>
          <w:szCs w:val="21"/>
        </w:rPr>
        <w:t>爱迪希亚：不过你放心，我会把这里的情况跟妈妈说的。</w:t>
      </w:r>
    </w:p>
    <w:p w14:paraId="7EFA96AF">
      <w:pPr>
        <w:ind w:firstLine="420" w:firstLineChars="200"/>
        <w:rPr>
          <w:rFonts w:hint="eastAsia" w:ascii="微软雅黑" w:hAnsi="微软雅黑" w:eastAsia="微软雅黑"/>
          <w:szCs w:val="21"/>
        </w:rPr>
      </w:pPr>
      <w:r>
        <w:rPr>
          <w:rFonts w:hint="eastAsia" w:ascii="微软雅黑" w:hAnsi="微软雅黑" w:eastAsia="微软雅黑"/>
          <w:szCs w:val="21"/>
        </w:rPr>
        <w:t>达奈莉姆：咳，爱迪希亚，到时候能不能别……</w:t>
      </w:r>
    </w:p>
    <w:p w14:paraId="32EEC5BC">
      <w:pPr>
        <w:ind w:firstLine="420" w:firstLineChars="200"/>
        <w:rPr>
          <w:rFonts w:hint="eastAsia" w:ascii="微软雅黑" w:hAnsi="微软雅黑" w:eastAsia="微软雅黑"/>
          <w:szCs w:val="21"/>
        </w:rPr>
      </w:pPr>
      <w:r>
        <w:rPr>
          <w:rFonts w:hint="eastAsia" w:ascii="微软雅黑" w:hAnsi="微软雅黑" w:eastAsia="微软雅黑"/>
          <w:szCs w:val="21"/>
        </w:rPr>
        <w:t>爱迪希亚：想，都，别，想！</w:t>
      </w:r>
    </w:p>
    <w:p w14:paraId="7D28BFD6">
      <w:pPr>
        <w:ind w:firstLine="420" w:firstLineChars="200"/>
        <w:rPr>
          <w:rFonts w:hint="eastAsia" w:ascii="微软雅黑" w:hAnsi="微软雅黑" w:eastAsia="微软雅黑"/>
          <w:szCs w:val="21"/>
        </w:rPr>
      </w:pPr>
      <w:r>
        <w:rPr>
          <w:rFonts w:hint="eastAsia" w:ascii="微软雅黑" w:hAnsi="微软雅黑" w:eastAsia="微软雅黑"/>
          <w:szCs w:val="21"/>
        </w:rPr>
        <w:t>达奈莉姆：呜呜呜……</w:t>
      </w:r>
    </w:p>
    <w:p w14:paraId="1705C5C7">
      <w:pPr>
        <w:ind w:firstLine="420" w:firstLineChars="200"/>
        <w:rPr>
          <w:rFonts w:hint="eastAsia" w:ascii="微软雅黑" w:hAnsi="微软雅黑" w:eastAsia="微软雅黑"/>
          <w:szCs w:val="21"/>
        </w:rPr>
      </w:pPr>
      <w:r>
        <w:rPr>
          <w:rFonts w:hint="eastAsia" w:ascii="微软雅黑" w:hAnsi="微软雅黑" w:eastAsia="微软雅黑"/>
          <w:szCs w:val="21"/>
        </w:rPr>
        <w:t>爱迪希亚：不过，如果你让皎也住进城堡里的话——我可以考虑一下。</w:t>
      </w:r>
    </w:p>
    <w:p w14:paraId="045AE93D">
      <w:pPr>
        <w:ind w:firstLine="420" w:firstLineChars="200"/>
        <w:rPr>
          <w:rFonts w:hint="eastAsia" w:ascii="微软雅黑" w:hAnsi="微软雅黑" w:eastAsia="微软雅黑"/>
          <w:szCs w:val="21"/>
        </w:rPr>
      </w:pPr>
      <w:r>
        <w:rPr>
          <w:rFonts w:hint="eastAsia" w:ascii="微软雅黑" w:hAnsi="微软雅黑" w:eastAsia="微软雅黑"/>
          <w:szCs w:val="21"/>
        </w:rPr>
        <w:t>达奈莉姆：我的城堡还蛮大的啦，再住进去一个人也绰绰有余。</w:t>
      </w:r>
    </w:p>
    <w:p w14:paraId="030E637A">
      <w:pPr>
        <w:ind w:firstLine="420" w:firstLineChars="200"/>
      </w:pPr>
      <w:r>
        <w:rPr>
          <w:rFonts w:hint="eastAsia" w:ascii="微软雅黑" w:hAnsi="微软雅黑" w:eastAsia="微软雅黑"/>
          <w:szCs w:val="21"/>
        </w:rPr>
        <w:t>安格泠：好耶，既然大家都到齐了，那我们的烤鱼派对正式开始啦！</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Gill Sans">
    <w:altName w:val="Arial"/>
    <w:panose1 w:val="00000000000000000000"/>
    <w:charset w:val="00"/>
    <w:family w:val="swiss"/>
    <w:pitch w:val="default"/>
    <w:sig w:usb0="00000000" w:usb1="00000000" w:usb2="00000000" w:usb3="00000000" w:csb0="00000001" w:csb1="00000000"/>
  </w:font>
  <w:font w:name="Times">
    <w:altName w:val="Times New Roman"/>
    <w:panose1 w:val="02020603050405020304"/>
    <w:charset w:val="00"/>
    <w:family w:val="roman"/>
    <w:pitch w:val="default"/>
    <w:sig w:usb0="00000000" w:usb1="00000000" w:usb2="00000009" w:usb3="00000000" w:csb0="000001FF" w:csb1="00000000"/>
  </w:font>
  <w:font w:name="Franklin Gothic Book">
    <w:panose1 w:val="020B0503020102020204"/>
    <w:charset w:val="00"/>
    <w:family w:val="swiss"/>
    <w:pitch w:val="default"/>
    <w:sig w:usb0="00000287" w:usb1="00000000" w:usb2="00000000" w:usb3="00000000" w:csb0="2000009F" w:csb1="DFD70000"/>
  </w:font>
  <w:font w:name="微软雅黑">
    <w:panose1 w:val="020B0503020204020204"/>
    <w:charset w:val="86"/>
    <w:family w:val="swiss"/>
    <w:pitch w:val="default"/>
    <w:sig w:usb0="80000287" w:usb1="2ACF3C50" w:usb2="00000016" w:usb3="00000000" w:csb0="0004001F" w:csb1="00000000"/>
  </w:font>
  <w:font w:name="MS Mincho">
    <w:altName w:val="Yu Gothic UI"/>
    <w:panose1 w:val="02020609040205080304"/>
    <w:charset w:val="80"/>
    <w:family w:val="roma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13D64FA"/>
    <w:multiLevelType w:val="multilevel"/>
    <w:tmpl w:val="513D64FA"/>
    <w:lvl w:ilvl="0" w:tentative="0">
      <w:start w:val="1"/>
      <w:numFmt w:val="decimal"/>
      <w:pStyle w:val="2"/>
      <w:lvlText w:val="%1"/>
      <w:lvlJc w:val="left"/>
      <w:pPr>
        <w:tabs>
          <w:tab w:val="left" w:pos="432"/>
        </w:tabs>
        <w:ind w:left="432" w:hanging="432"/>
      </w:pPr>
      <w:rPr>
        <w:rFonts w:hint="default" w:ascii="Arial" w:hAnsi="Arial" w:eastAsia="宋体"/>
        <w:b/>
        <w:i w:val="0"/>
        <w:sz w:val="28"/>
      </w:rPr>
    </w:lvl>
    <w:lvl w:ilvl="1" w:tentative="0">
      <w:start w:val="1"/>
      <w:numFmt w:val="decimal"/>
      <w:pStyle w:val="3"/>
      <w:lvlText w:val="%1.%2"/>
      <w:lvlJc w:val="left"/>
      <w:pPr>
        <w:tabs>
          <w:tab w:val="left" w:pos="717"/>
        </w:tabs>
        <w:ind w:left="717" w:hanging="576"/>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2" w:tentative="0">
      <w:start w:val="1"/>
      <w:numFmt w:val="decimal"/>
      <w:pStyle w:val="4"/>
      <w:lvlText w:val="%1.%2.%3"/>
      <w:lvlJc w:val="left"/>
      <w:pPr>
        <w:tabs>
          <w:tab w:val="left" w:pos="624"/>
        </w:tabs>
        <w:ind w:left="624" w:hanging="624"/>
      </w:pPr>
      <w:rPr>
        <w:rFonts w:hint="default" w:ascii="Arial" w:hAnsi="Arial" w:eastAsia="宋体"/>
        <w:b/>
        <w:i w:val="0"/>
        <w:sz w:val="21"/>
      </w:rPr>
    </w:lvl>
    <w:lvl w:ilvl="3" w:tentative="0">
      <w:start w:val="1"/>
      <w:numFmt w:val="decimal"/>
      <w:pStyle w:val="5"/>
      <w:lvlText w:val="%1.%2.%3.%4"/>
      <w:lvlJc w:val="left"/>
      <w:pPr>
        <w:tabs>
          <w:tab w:val="left" w:pos="1106"/>
        </w:tabs>
        <w:ind w:left="1106" w:hanging="680"/>
      </w:pPr>
      <w:rPr>
        <w:rFonts w:hint="default" w:ascii="Arial" w:hAnsi="Arial" w:eastAsia="宋体"/>
        <w:sz w:val="21"/>
      </w:rPr>
    </w:lvl>
    <w:lvl w:ilvl="4" w:tentative="0">
      <w:start w:val="1"/>
      <w:numFmt w:val="decimal"/>
      <w:pStyle w:val="6"/>
      <w:lvlText w:val="%1.%2.%3.%4.%5"/>
      <w:lvlJc w:val="left"/>
      <w:pPr>
        <w:tabs>
          <w:tab w:val="left" w:pos="1080"/>
        </w:tabs>
        <w:ind w:left="737" w:hanging="737"/>
      </w:pPr>
      <w:rPr>
        <w:rFonts w:hint="default" w:ascii="Arial" w:hAnsi="Arial" w:eastAsia="宋体"/>
        <w:b w:val="0"/>
        <w:i w:val="0"/>
        <w:sz w:val="21"/>
      </w:rPr>
    </w:lvl>
    <w:lvl w:ilvl="5" w:tentative="0">
      <w:start w:val="1"/>
      <w:numFmt w:val="decimal"/>
      <w:pStyle w:val="7"/>
      <w:lvlText w:val="%6)"/>
      <w:lvlJc w:val="left"/>
      <w:pPr>
        <w:tabs>
          <w:tab w:val="left" w:pos="794"/>
        </w:tabs>
        <w:ind w:left="794" w:hanging="794"/>
      </w:pPr>
      <w:rPr>
        <w:rFonts w:hint="eastAsia"/>
      </w:rPr>
    </w:lvl>
    <w:lvl w:ilvl="6" w:tentative="0">
      <w:start w:val="1"/>
      <w:numFmt w:val="lowerLetter"/>
      <w:pStyle w:val="8"/>
      <w:lvlText w:val="%7)"/>
      <w:lvlJc w:val="left"/>
      <w:pPr>
        <w:tabs>
          <w:tab w:val="left" w:pos="794"/>
        </w:tabs>
        <w:ind w:left="794" w:hanging="794"/>
      </w:pPr>
      <w:rPr>
        <w:rFonts w:hint="eastAsia"/>
      </w:rPr>
    </w:lvl>
    <w:lvl w:ilvl="7" w:tentative="0">
      <w:start w:val="1"/>
      <w:numFmt w:val="decimal"/>
      <w:lvlText w:val="%1.%2.%3.%4.%5.%6.%7.%8"/>
      <w:lvlJc w:val="left"/>
      <w:pPr>
        <w:tabs>
          <w:tab w:val="left" w:pos="1800"/>
        </w:tabs>
        <w:ind w:left="1440" w:hanging="1440"/>
      </w:pPr>
      <w:rPr>
        <w:rFonts w:hint="eastAsia"/>
      </w:rPr>
    </w:lvl>
    <w:lvl w:ilvl="8" w:tentative="0">
      <w:start w:val="1"/>
      <w:numFmt w:val="decimal"/>
      <w:lvlText w:val="%1.%2.%3.%4.%5.%6.%7.%8.%9"/>
      <w:lvlJc w:val="left"/>
      <w:pPr>
        <w:tabs>
          <w:tab w:val="left" w:pos="2160"/>
        </w:tabs>
        <w:ind w:left="1584" w:hanging="1584"/>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metasota_documentID" w:val="8248177493050327040"/>
  </w:docVars>
  <w:rsids>
    <w:rsidRoot w:val="00A13D10"/>
    <w:rsid w:val="0000062E"/>
    <w:rsid w:val="0000075C"/>
    <w:rsid w:val="00000F54"/>
    <w:rsid w:val="000012F8"/>
    <w:rsid w:val="00002B7D"/>
    <w:rsid w:val="00002C5C"/>
    <w:rsid w:val="00003404"/>
    <w:rsid w:val="0000347A"/>
    <w:rsid w:val="0000388A"/>
    <w:rsid w:val="00004681"/>
    <w:rsid w:val="00004A44"/>
    <w:rsid w:val="00004CBA"/>
    <w:rsid w:val="00004E97"/>
    <w:rsid w:val="00005594"/>
    <w:rsid w:val="000056B9"/>
    <w:rsid w:val="00005795"/>
    <w:rsid w:val="0000649A"/>
    <w:rsid w:val="000070BB"/>
    <w:rsid w:val="0000729A"/>
    <w:rsid w:val="00007BF0"/>
    <w:rsid w:val="00007E23"/>
    <w:rsid w:val="00010153"/>
    <w:rsid w:val="00010222"/>
    <w:rsid w:val="00010C85"/>
    <w:rsid w:val="0001136F"/>
    <w:rsid w:val="00011958"/>
    <w:rsid w:val="00011EA4"/>
    <w:rsid w:val="00012A1C"/>
    <w:rsid w:val="00012ECF"/>
    <w:rsid w:val="00013149"/>
    <w:rsid w:val="000134DF"/>
    <w:rsid w:val="00014AC3"/>
    <w:rsid w:val="00014BC0"/>
    <w:rsid w:val="00015666"/>
    <w:rsid w:val="000158CD"/>
    <w:rsid w:val="00015932"/>
    <w:rsid w:val="000159E9"/>
    <w:rsid w:val="000164CB"/>
    <w:rsid w:val="000171BB"/>
    <w:rsid w:val="00017F5C"/>
    <w:rsid w:val="00017FB2"/>
    <w:rsid w:val="0002071C"/>
    <w:rsid w:val="0002079A"/>
    <w:rsid w:val="00020917"/>
    <w:rsid w:val="00020AF1"/>
    <w:rsid w:val="0002175E"/>
    <w:rsid w:val="00022202"/>
    <w:rsid w:val="00022A8F"/>
    <w:rsid w:val="00022F22"/>
    <w:rsid w:val="00023A26"/>
    <w:rsid w:val="00023AEA"/>
    <w:rsid w:val="00023FAD"/>
    <w:rsid w:val="00024FF5"/>
    <w:rsid w:val="00025593"/>
    <w:rsid w:val="0002579C"/>
    <w:rsid w:val="0002585D"/>
    <w:rsid w:val="00025EE6"/>
    <w:rsid w:val="000260E0"/>
    <w:rsid w:val="00026516"/>
    <w:rsid w:val="00027001"/>
    <w:rsid w:val="000276EB"/>
    <w:rsid w:val="00030E16"/>
    <w:rsid w:val="0003136E"/>
    <w:rsid w:val="0003230F"/>
    <w:rsid w:val="0003238C"/>
    <w:rsid w:val="00032CD0"/>
    <w:rsid w:val="00032E71"/>
    <w:rsid w:val="00032F85"/>
    <w:rsid w:val="0003325F"/>
    <w:rsid w:val="000336A2"/>
    <w:rsid w:val="0003550C"/>
    <w:rsid w:val="000355CA"/>
    <w:rsid w:val="000358AC"/>
    <w:rsid w:val="00035F94"/>
    <w:rsid w:val="00036762"/>
    <w:rsid w:val="00036C07"/>
    <w:rsid w:val="00036D1C"/>
    <w:rsid w:val="000407D7"/>
    <w:rsid w:val="00040AFC"/>
    <w:rsid w:val="000419CF"/>
    <w:rsid w:val="00042703"/>
    <w:rsid w:val="00043285"/>
    <w:rsid w:val="00043AA3"/>
    <w:rsid w:val="00044056"/>
    <w:rsid w:val="00044C53"/>
    <w:rsid w:val="0004546A"/>
    <w:rsid w:val="00045E8F"/>
    <w:rsid w:val="00046163"/>
    <w:rsid w:val="00046191"/>
    <w:rsid w:val="0004676E"/>
    <w:rsid w:val="000475F9"/>
    <w:rsid w:val="00050074"/>
    <w:rsid w:val="00050660"/>
    <w:rsid w:val="00050809"/>
    <w:rsid w:val="0005109E"/>
    <w:rsid w:val="000519B1"/>
    <w:rsid w:val="00051E1B"/>
    <w:rsid w:val="00052269"/>
    <w:rsid w:val="000522E6"/>
    <w:rsid w:val="000530F5"/>
    <w:rsid w:val="00053201"/>
    <w:rsid w:val="00054D60"/>
    <w:rsid w:val="000552C3"/>
    <w:rsid w:val="0005560C"/>
    <w:rsid w:val="0005770F"/>
    <w:rsid w:val="00057977"/>
    <w:rsid w:val="00057FF4"/>
    <w:rsid w:val="00061BE4"/>
    <w:rsid w:val="00061F55"/>
    <w:rsid w:val="00062F9F"/>
    <w:rsid w:val="00063266"/>
    <w:rsid w:val="000637B0"/>
    <w:rsid w:val="00063CF1"/>
    <w:rsid w:val="00064408"/>
    <w:rsid w:val="00064727"/>
    <w:rsid w:val="00064DFE"/>
    <w:rsid w:val="00065D67"/>
    <w:rsid w:val="0006626C"/>
    <w:rsid w:val="0006693D"/>
    <w:rsid w:val="00066DE5"/>
    <w:rsid w:val="00067CA5"/>
    <w:rsid w:val="0007080A"/>
    <w:rsid w:val="0007131B"/>
    <w:rsid w:val="00071A56"/>
    <w:rsid w:val="00071B81"/>
    <w:rsid w:val="00071B8D"/>
    <w:rsid w:val="0007294D"/>
    <w:rsid w:val="00073478"/>
    <w:rsid w:val="00073E59"/>
    <w:rsid w:val="0007469B"/>
    <w:rsid w:val="0007499E"/>
    <w:rsid w:val="00074B19"/>
    <w:rsid w:val="00074C9F"/>
    <w:rsid w:val="00074D6C"/>
    <w:rsid w:val="00075567"/>
    <w:rsid w:val="00075C37"/>
    <w:rsid w:val="00075E5F"/>
    <w:rsid w:val="0007602F"/>
    <w:rsid w:val="00076371"/>
    <w:rsid w:val="00076A34"/>
    <w:rsid w:val="00076ACC"/>
    <w:rsid w:val="0007734A"/>
    <w:rsid w:val="0007757A"/>
    <w:rsid w:val="00077BC1"/>
    <w:rsid w:val="000809B5"/>
    <w:rsid w:val="00080F91"/>
    <w:rsid w:val="000811DB"/>
    <w:rsid w:val="00082372"/>
    <w:rsid w:val="00082DE6"/>
    <w:rsid w:val="00082E14"/>
    <w:rsid w:val="00084572"/>
    <w:rsid w:val="00084753"/>
    <w:rsid w:val="00084AB6"/>
    <w:rsid w:val="00084B11"/>
    <w:rsid w:val="00085D30"/>
    <w:rsid w:val="0008663D"/>
    <w:rsid w:val="000869DC"/>
    <w:rsid w:val="0009010C"/>
    <w:rsid w:val="0009036D"/>
    <w:rsid w:val="000904AD"/>
    <w:rsid w:val="00090EC8"/>
    <w:rsid w:val="00091B00"/>
    <w:rsid w:val="00092F2C"/>
    <w:rsid w:val="00093E14"/>
    <w:rsid w:val="00094D34"/>
    <w:rsid w:val="000954E7"/>
    <w:rsid w:val="0009576E"/>
    <w:rsid w:val="00095F8A"/>
    <w:rsid w:val="00097239"/>
    <w:rsid w:val="00097661"/>
    <w:rsid w:val="00097976"/>
    <w:rsid w:val="000979F8"/>
    <w:rsid w:val="000A1710"/>
    <w:rsid w:val="000A215B"/>
    <w:rsid w:val="000A23F5"/>
    <w:rsid w:val="000A3312"/>
    <w:rsid w:val="000A3977"/>
    <w:rsid w:val="000A3F74"/>
    <w:rsid w:val="000A545F"/>
    <w:rsid w:val="000A5D97"/>
    <w:rsid w:val="000A638B"/>
    <w:rsid w:val="000A726D"/>
    <w:rsid w:val="000A7855"/>
    <w:rsid w:val="000A7AB1"/>
    <w:rsid w:val="000A7C25"/>
    <w:rsid w:val="000B04F0"/>
    <w:rsid w:val="000B1205"/>
    <w:rsid w:val="000B16C5"/>
    <w:rsid w:val="000B293D"/>
    <w:rsid w:val="000B2D14"/>
    <w:rsid w:val="000B3545"/>
    <w:rsid w:val="000B3C1F"/>
    <w:rsid w:val="000B3C99"/>
    <w:rsid w:val="000B41CB"/>
    <w:rsid w:val="000B4698"/>
    <w:rsid w:val="000B49B4"/>
    <w:rsid w:val="000B4CDA"/>
    <w:rsid w:val="000B501D"/>
    <w:rsid w:val="000B5C7A"/>
    <w:rsid w:val="000B6664"/>
    <w:rsid w:val="000B72BE"/>
    <w:rsid w:val="000C06FE"/>
    <w:rsid w:val="000C266E"/>
    <w:rsid w:val="000C4058"/>
    <w:rsid w:val="000C6274"/>
    <w:rsid w:val="000C6B55"/>
    <w:rsid w:val="000D0B4E"/>
    <w:rsid w:val="000D0C45"/>
    <w:rsid w:val="000D158D"/>
    <w:rsid w:val="000D1A78"/>
    <w:rsid w:val="000D1D8B"/>
    <w:rsid w:val="000D2296"/>
    <w:rsid w:val="000D23C4"/>
    <w:rsid w:val="000D250E"/>
    <w:rsid w:val="000D2A17"/>
    <w:rsid w:val="000D2ECB"/>
    <w:rsid w:val="000D3737"/>
    <w:rsid w:val="000D45E3"/>
    <w:rsid w:val="000D4E0D"/>
    <w:rsid w:val="000D4ED5"/>
    <w:rsid w:val="000D6561"/>
    <w:rsid w:val="000D6810"/>
    <w:rsid w:val="000D711B"/>
    <w:rsid w:val="000D7B14"/>
    <w:rsid w:val="000E0091"/>
    <w:rsid w:val="000E05C2"/>
    <w:rsid w:val="000E0914"/>
    <w:rsid w:val="000E0EAA"/>
    <w:rsid w:val="000E1287"/>
    <w:rsid w:val="000E1355"/>
    <w:rsid w:val="000E1EF9"/>
    <w:rsid w:val="000E21F1"/>
    <w:rsid w:val="000E2516"/>
    <w:rsid w:val="000E268B"/>
    <w:rsid w:val="000E38A8"/>
    <w:rsid w:val="000E45B8"/>
    <w:rsid w:val="000E45F1"/>
    <w:rsid w:val="000E507B"/>
    <w:rsid w:val="000E533C"/>
    <w:rsid w:val="000E5528"/>
    <w:rsid w:val="000E6B3B"/>
    <w:rsid w:val="000E7B83"/>
    <w:rsid w:val="000E7D1C"/>
    <w:rsid w:val="000E7FE5"/>
    <w:rsid w:val="000F106C"/>
    <w:rsid w:val="000F1350"/>
    <w:rsid w:val="000F15DE"/>
    <w:rsid w:val="000F1AD8"/>
    <w:rsid w:val="000F1D07"/>
    <w:rsid w:val="000F276E"/>
    <w:rsid w:val="000F38AA"/>
    <w:rsid w:val="000F3ABF"/>
    <w:rsid w:val="000F3F39"/>
    <w:rsid w:val="000F3FB8"/>
    <w:rsid w:val="000F3FC0"/>
    <w:rsid w:val="000F4734"/>
    <w:rsid w:val="000F509D"/>
    <w:rsid w:val="000F5203"/>
    <w:rsid w:val="000F5331"/>
    <w:rsid w:val="000F538A"/>
    <w:rsid w:val="000F549A"/>
    <w:rsid w:val="000F5968"/>
    <w:rsid w:val="000F64DE"/>
    <w:rsid w:val="000F6B41"/>
    <w:rsid w:val="000F7B20"/>
    <w:rsid w:val="000F7E05"/>
    <w:rsid w:val="001012B6"/>
    <w:rsid w:val="00101B8C"/>
    <w:rsid w:val="00102144"/>
    <w:rsid w:val="00102C9A"/>
    <w:rsid w:val="00103D8C"/>
    <w:rsid w:val="00104B0A"/>
    <w:rsid w:val="0010619C"/>
    <w:rsid w:val="00106614"/>
    <w:rsid w:val="001066B6"/>
    <w:rsid w:val="00107012"/>
    <w:rsid w:val="0011103C"/>
    <w:rsid w:val="0011152A"/>
    <w:rsid w:val="00111C0C"/>
    <w:rsid w:val="00112419"/>
    <w:rsid w:val="00112D1A"/>
    <w:rsid w:val="00113370"/>
    <w:rsid w:val="00113A62"/>
    <w:rsid w:val="00113AED"/>
    <w:rsid w:val="001145EB"/>
    <w:rsid w:val="001148E9"/>
    <w:rsid w:val="00114B29"/>
    <w:rsid w:val="00114D11"/>
    <w:rsid w:val="00115337"/>
    <w:rsid w:val="00116F35"/>
    <w:rsid w:val="001177B9"/>
    <w:rsid w:val="00120923"/>
    <w:rsid w:val="00120B82"/>
    <w:rsid w:val="00121916"/>
    <w:rsid w:val="00121BBD"/>
    <w:rsid w:val="00121E1C"/>
    <w:rsid w:val="00122444"/>
    <w:rsid w:val="0012246E"/>
    <w:rsid w:val="00122F56"/>
    <w:rsid w:val="00123314"/>
    <w:rsid w:val="001236D4"/>
    <w:rsid w:val="00123A2D"/>
    <w:rsid w:val="00123BA7"/>
    <w:rsid w:val="0012423D"/>
    <w:rsid w:val="001248A4"/>
    <w:rsid w:val="001249CB"/>
    <w:rsid w:val="00124BE0"/>
    <w:rsid w:val="001254B9"/>
    <w:rsid w:val="001262C4"/>
    <w:rsid w:val="00127892"/>
    <w:rsid w:val="00130440"/>
    <w:rsid w:val="00130AF1"/>
    <w:rsid w:val="00132390"/>
    <w:rsid w:val="00132B89"/>
    <w:rsid w:val="00133EAB"/>
    <w:rsid w:val="00133F5D"/>
    <w:rsid w:val="00134685"/>
    <w:rsid w:val="00134CEF"/>
    <w:rsid w:val="001360EE"/>
    <w:rsid w:val="00136706"/>
    <w:rsid w:val="001369DD"/>
    <w:rsid w:val="00136BEE"/>
    <w:rsid w:val="00136DC1"/>
    <w:rsid w:val="001372A9"/>
    <w:rsid w:val="001372C0"/>
    <w:rsid w:val="00137F4C"/>
    <w:rsid w:val="00140B54"/>
    <w:rsid w:val="001412BF"/>
    <w:rsid w:val="00141C4E"/>
    <w:rsid w:val="00143AB0"/>
    <w:rsid w:val="00144222"/>
    <w:rsid w:val="00144C08"/>
    <w:rsid w:val="00144F3C"/>
    <w:rsid w:val="0014596A"/>
    <w:rsid w:val="00146486"/>
    <w:rsid w:val="00146A2A"/>
    <w:rsid w:val="00146A72"/>
    <w:rsid w:val="001476C2"/>
    <w:rsid w:val="001477F3"/>
    <w:rsid w:val="00147A34"/>
    <w:rsid w:val="00147C8A"/>
    <w:rsid w:val="00150E0E"/>
    <w:rsid w:val="00151229"/>
    <w:rsid w:val="0015175D"/>
    <w:rsid w:val="00153368"/>
    <w:rsid w:val="00154CC1"/>
    <w:rsid w:val="00156A9D"/>
    <w:rsid w:val="001571F6"/>
    <w:rsid w:val="0015760B"/>
    <w:rsid w:val="00157DF2"/>
    <w:rsid w:val="00160782"/>
    <w:rsid w:val="00160D68"/>
    <w:rsid w:val="00160F10"/>
    <w:rsid w:val="00161461"/>
    <w:rsid w:val="00161B2F"/>
    <w:rsid w:val="00161B59"/>
    <w:rsid w:val="00162C5E"/>
    <w:rsid w:val="00162D95"/>
    <w:rsid w:val="00162E81"/>
    <w:rsid w:val="00163080"/>
    <w:rsid w:val="001633EA"/>
    <w:rsid w:val="001639E6"/>
    <w:rsid w:val="00163B80"/>
    <w:rsid w:val="00163BE7"/>
    <w:rsid w:val="00163E2C"/>
    <w:rsid w:val="00163F8A"/>
    <w:rsid w:val="0016565D"/>
    <w:rsid w:val="00165C33"/>
    <w:rsid w:val="00166685"/>
    <w:rsid w:val="00166A16"/>
    <w:rsid w:val="00167D35"/>
    <w:rsid w:val="00170183"/>
    <w:rsid w:val="001709DE"/>
    <w:rsid w:val="001727EC"/>
    <w:rsid w:val="00172A3B"/>
    <w:rsid w:val="00172EAE"/>
    <w:rsid w:val="00173642"/>
    <w:rsid w:val="00175644"/>
    <w:rsid w:val="00175FB5"/>
    <w:rsid w:val="0017631D"/>
    <w:rsid w:val="00176569"/>
    <w:rsid w:val="001767E2"/>
    <w:rsid w:val="00177CF1"/>
    <w:rsid w:val="0018058A"/>
    <w:rsid w:val="00181109"/>
    <w:rsid w:val="001815EE"/>
    <w:rsid w:val="00181F8B"/>
    <w:rsid w:val="00182090"/>
    <w:rsid w:val="001821D7"/>
    <w:rsid w:val="00182482"/>
    <w:rsid w:val="00182D27"/>
    <w:rsid w:val="00183716"/>
    <w:rsid w:val="00183B83"/>
    <w:rsid w:val="00183E36"/>
    <w:rsid w:val="00183FAC"/>
    <w:rsid w:val="001848B1"/>
    <w:rsid w:val="00185001"/>
    <w:rsid w:val="001861DE"/>
    <w:rsid w:val="00186734"/>
    <w:rsid w:val="00186808"/>
    <w:rsid w:val="001875FE"/>
    <w:rsid w:val="00187CDE"/>
    <w:rsid w:val="00187E33"/>
    <w:rsid w:val="00190119"/>
    <w:rsid w:val="001902EB"/>
    <w:rsid w:val="00191CBA"/>
    <w:rsid w:val="00192FD4"/>
    <w:rsid w:val="0019355A"/>
    <w:rsid w:val="00193D5F"/>
    <w:rsid w:val="00194804"/>
    <w:rsid w:val="001949D1"/>
    <w:rsid w:val="00194BCA"/>
    <w:rsid w:val="001951C0"/>
    <w:rsid w:val="001957CA"/>
    <w:rsid w:val="00195C61"/>
    <w:rsid w:val="00195E94"/>
    <w:rsid w:val="001968BB"/>
    <w:rsid w:val="001976B8"/>
    <w:rsid w:val="001A04EF"/>
    <w:rsid w:val="001A0960"/>
    <w:rsid w:val="001A0D7A"/>
    <w:rsid w:val="001A193E"/>
    <w:rsid w:val="001A1B0F"/>
    <w:rsid w:val="001A2031"/>
    <w:rsid w:val="001A2490"/>
    <w:rsid w:val="001A2B45"/>
    <w:rsid w:val="001A2D5C"/>
    <w:rsid w:val="001A3CA2"/>
    <w:rsid w:val="001A456D"/>
    <w:rsid w:val="001A497A"/>
    <w:rsid w:val="001A4F14"/>
    <w:rsid w:val="001A5158"/>
    <w:rsid w:val="001A6062"/>
    <w:rsid w:val="001A6452"/>
    <w:rsid w:val="001A6A0E"/>
    <w:rsid w:val="001A749C"/>
    <w:rsid w:val="001A7817"/>
    <w:rsid w:val="001A7966"/>
    <w:rsid w:val="001B0340"/>
    <w:rsid w:val="001B04DC"/>
    <w:rsid w:val="001B0534"/>
    <w:rsid w:val="001B1030"/>
    <w:rsid w:val="001B1A13"/>
    <w:rsid w:val="001B1DA6"/>
    <w:rsid w:val="001B2011"/>
    <w:rsid w:val="001B21D2"/>
    <w:rsid w:val="001B2FDC"/>
    <w:rsid w:val="001B33F3"/>
    <w:rsid w:val="001B395B"/>
    <w:rsid w:val="001B40C8"/>
    <w:rsid w:val="001B4315"/>
    <w:rsid w:val="001B45D6"/>
    <w:rsid w:val="001B4C55"/>
    <w:rsid w:val="001B5119"/>
    <w:rsid w:val="001B5841"/>
    <w:rsid w:val="001B597F"/>
    <w:rsid w:val="001B6907"/>
    <w:rsid w:val="001B6A22"/>
    <w:rsid w:val="001C05B5"/>
    <w:rsid w:val="001C0611"/>
    <w:rsid w:val="001C0B16"/>
    <w:rsid w:val="001C12A9"/>
    <w:rsid w:val="001C2B46"/>
    <w:rsid w:val="001C2C9F"/>
    <w:rsid w:val="001C31BA"/>
    <w:rsid w:val="001C3DF3"/>
    <w:rsid w:val="001C45B0"/>
    <w:rsid w:val="001C46DE"/>
    <w:rsid w:val="001C47D3"/>
    <w:rsid w:val="001C4911"/>
    <w:rsid w:val="001C4A2F"/>
    <w:rsid w:val="001C4E94"/>
    <w:rsid w:val="001C4EB0"/>
    <w:rsid w:val="001C586A"/>
    <w:rsid w:val="001C58DC"/>
    <w:rsid w:val="001C6104"/>
    <w:rsid w:val="001C7003"/>
    <w:rsid w:val="001C7181"/>
    <w:rsid w:val="001C71DD"/>
    <w:rsid w:val="001C7353"/>
    <w:rsid w:val="001C75C5"/>
    <w:rsid w:val="001C78A7"/>
    <w:rsid w:val="001C7A6D"/>
    <w:rsid w:val="001D0333"/>
    <w:rsid w:val="001D04B3"/>
    <w:rsid w:val="001D1784"/>
    <w:rsid w:val="001D1C53"/>
    <w:rsid w:val="001D245C"/>
    <w:rsid w:val="001D3519"/>
    <w:rsid w:val="001D4606"/>
    <w:rsid w:val="001D4664"/>
    <w:rsid w:val="001D474A"/>
    <w:rsid w:val="001D48B0"/>
    <w:rsid w:val="001D563F"/>
    <w:rsid w:val="001D5C12"/>
    <w:rsid w:val="001D67BB"/>
    <w:rsid w:val="001D6844"/>
    <w:rsid w:val="001D6A43"/>
    <w:rsid w:val="001D6B72"/>
    <w:rsid w:val="001D7181"/>
    <w:rsid w:val="001D7245"/>
    <w:rsid w:val="001D7385"/>
    <w:rsid w:val="001D753C"/>
    <w:rsid w:val="001D7DF3"/>
    <w:rsid w:val="001E0261"/>
    <w:rsid w:val="001E0321"/>
    <w:rsid w:val="001E1922"/>
    <w:rsid w:val="001E2334"/>
    <w:rsid w:val="001E2DDC"/>
    <w:rsid w:val="001E31C7"/>
    <w:rsid w:val="001E3362"/>
    <w:rsid w:val="001E3384"/>
    <w:rsid w:val="001E4423"/>
    <w:rsid w:val="001E4434"/>
    <w:rsid w:val="001E486E"/>
    <w:rsid w:val="001E5053"/>
    <w:rsid w:val="001E5248"/>
    <w:rsid w:val="001E582A"/>
    <w:rsid w:val="001E61F4"/>
    <w:rsid w:val="001E6F09"/>
    <w:rsid w:val="001E740A"/>
    <w:rsid w:val="001F2CE7"/>
    <w:rsid w:val="001F40A7"/>
    <w:rsid w:val="001F40BE"/>
    <w:rsid w:val="001F4183"/>
    <w:rsid w:val="001F49CA"/>
    <w:rsid w:val="001F4CDE"/>
    <w:rsid w:val="001F4DBA"/>
    <w:rsid w:val="001F5CEF"/>
    <w:rsid w:val="001F607F"/>
    <w:rsid w:val="001F6972"/>
    <w:rsid w:val="001F7719"/>
    <w:rsid w:val="001F7743"/>
    <w:rsid w:val="001F7CC4"/>
    <w:rsid w:val="0020024D"/>
    <w:rsid w:val="00200555"/>
    <w:rsid w:val="00200C86"/>
    <w:rsid w:val="00201A4C"/>
    <w:rsid w:val="00202086"/>
    <w:rsid w:val="002032C6"/>
    <w:rsid w:val="00203C04"/>
    <w:rsid w:val="00204175"/>
    <w:rsid w:val="00204778"/>
    <w:rsid w:val="0020494D"/>
    <w:rsid w:val="0020703D"/>
    <w:rsid w:val="00207BBE"/>
    <w:rsid w:val="00207FE8"/>
    <w:rsid w:val="002108B1"/>
    <w:rsid w:val="00210941"/>
    <w:rsid w:val="00210E72"/>
    <w:rsid w:val="00211607"/>
    <w:rsid w:val="0021170D"/>
    <w:rsid w:val="00211740"/>
    <w:rsid w:val="002128C3"/>
    <w:rsid w:val="002142D9"/>
    <w:rsid w:val="002156D4"/>
    <w:rsid w:val="00216045"/>
    <w:rsid w:val="00216237"/>
    <w:rsid w:val="00216B0E"/>
    <w:rsid w:val="00216E7D"/>
    <w:rsid w:val="00217704"/>
    <w:rsid w:val="00220B35"/>
    <w:rsid w:val="0022181C"/>
    <w:rsid w:val="002219AB"/>
    <w:rsid w:val="00221BC6"/>
    <w:rsid w:val="00222052"/>
    <w:rsid w:val="0022304B"/>
    <w:rsid w:val="00225092"/>
    <w:rsid w:val="002252E0"/>
    <w:rsid w:val="00225F2D"/>
    <w:rsid w:val="002301FA"/>
    <w:rsid w:val="0023176F"/>
    <w:rsid w:val="00231AD8"/>
    <w:rsid w:val="00233A82"/>
    <w:rsid w:val="00234189"/>
    <w:rsid w:val="00235058"/>
    <w:rsid w:val="00235302"/>
    <w:rsid w:val="00235BB4"/>
    <w:rsid w:val="002368DE"/>
    <w:rsid w:val="00236E00"/>
    <w:rsid w:val="002372A1"/>
    <w:rsid w:val="00237A4C"/>
    <w:rsid w:val="00240648"/>
    <w:rsid w:val="00241446"/>
    <w:rsid w:val="002414D5"/>
    <w:rsid w:val="002415A0"/>
    <w:rsid w:val="00241955"/>
    <w:rsid w:val="00241C43"/>
    <w:rsid w:val="00242D6E"/>
    <w:rsid w:val="002431B1"/>
    <w:rsid w:val="00243ED3"/>
    <w:rsid w:val="00244163"/>
    <w:rsid w:val="002443F2"/>
    <w:rsid w:val="002445C5"/>
    <w:rsid w:val="002446DB"/>
    <w:rsid w:val="00244D3D"/>
    <w:rsid w:val="00244E56"/>
    <w:rsid w:val="00244ED5"/>
    <w:rsid w:val="0024510C"/>
    <w:rsid w:val="00245674"/>
    <w:rsid w:val="002457DD"/>
    <w:rsid w:val="0024583B"/>
    <w:rsid w:val="00245B0A"/>
    <w:rsid w:val="0024676F"/>
    <w:rsid w:val="002469E9"/>
    <w:rsid w:val="00246B39"/>
    <w:rsid w:val="00246F02"/>
    <w:rsid w:val="00247283"/>
    <w:rsid w:val="0025001A"/>
    <w:rsid w:val="002502E3"/>
    <w:rsid w:val="002504DE"/>
    <w:rsid w:val="0025054F"/>
    <w:rsid w:val="002507C4"/>
    <w:rsid w:val="00250831"/>
    <w:rsid w:val="00251855"/>
    <w:rsid w:val="002520CF"/>
    <w:rsid w:val="002521FD"/>
    <w:rsid w:val="00252A9B"/>
    <w:rsid w:val="00252DB4"/>
    <w:rsid w:val="0025352D"/>
    <w:rsid w:val="00253564"/>
    <w:rsid w:val="00253A05"/>
    <w:rsid w:val="002564F3"/>
    <w:rsid w:val="00257DA9"/>
    <w:rsid w:val="0026128C"/>
    <w:rsid w:val="0026150C"/>
    <w:rsid w:val="00261AAE"/>
    <w:rsid w:val="00263BF4"/>
    <w:rsid w:val="00263EE4"/>
    <w:rsid w:val="00263EED"/>
    <w:rsid w:val="00264C0A"/>
    <w:rsid w:val="00264C10"/>
    <w:rsid w:val="00265868"/>
    <w:rsid w:val="002667FF"/>
    <w:rsid w:val="00267157"/>
    <w:rsid w:val="002671C5"/>
    <w:rsid w:val="002673B1"/>
    <w:rsid w:val="00267B8A"/>
    <w:rsid w:val="00267CD7"/>
    <w:rsid w:val="00270DE9"/>
    <w:rsid w:val="0027113A"/>
    <w:rsid w:val="0027216E"/>
    <w:rsid w:val="002725DA"/>
    <w:rsid w:val="00273C66"/>
    <w:rsid w:val="00273DFA"/>
    <w:rsid w:val="002742BE"/>
    <w:rsid w:val="002756FD"/>
    <w:rsid w:val="00275BB6"/>
    <w:rsid w:val="0027695A"/>
    <w:rsid w:val="00276F86"/>
    <w:rsid w:val="00277D44"/>
    <w:rsid w:val="00280C43"/>
    <w:rsid w:val="00281285"/>
    <w:rsid w:val="002815A8"/>
    <w:rsid w:val="002816D9"/>
    <w:rsid w:val="00281D05"/>
    <w:rsid w:val="00282C8D"/>
    <w:rsid w:val="002839FD"/>
    <w:rsid w:val="002842A3"/>
    <w:rsid w:val="00285928"/>
    <w:rsid w:val="002869B3"/>
    <w:rsid w:val="00287E88"/>
    <w:rsid w:val="00287FB3"/>
    <w:rsid w:val="002900F0"/>
    <w:rsid w:val="0029075D"/>
    <w:rsid w:val="00291F32"/>
    <w:rsid w:val="00292A0D"/>
    <w:rsid w:val="00293088"/>
    <w:rsid w:val="00293698"/>
    <w:rsid w:val="00293708"/>
    <w:rsid w:val="00293805"/>
    <w:rsid w:val="00294161"/>
    <w:rsid w:val="002941FA"/>
    <w:rsid w:val="00294F72"/>
    <w:rsid w:val="00295774"/>
    <w:rsid w:val="00297016"/>
    <w:rsid w:val="00297DFC"/>
    <w:rsid w:val="002A22A2"/>
    <w:rsid w:val="002A478F"/>
    <w:rsid w:val="002A4FC3"/>
    <w:rsid w:val="002A50AB"/>
    <w:rsid w:val="002A5F65"/>
    <w:rsid w:val="002A69DB"/>
    <w:rsid w:val="002A7479"/>
    <w:rsid w:val="002A7EB4"/>
    <w:rsid w:val="002B01A9"/>
    <w:rsid w:val="002B06C8"/>
    <w:rsid w:val="002B0D77"/>
    <w:rsid w:val="002B17D2"/>
    <w:rsid w:val="002B1A5B"/>
    <w:rsid w:val="002B2934"/>
    <w:rsid w:val="002B2AF3"/>
    <w:rsid w:val="002B3E31"/>
    <w:rsid w:val="002B41E4"/>
    <w:rsid w:val="002B4518"/>
    <w:rsid w:val="002B5114"/>
    <w:rsid w:val="002B5CBE"/>
    <w:rsid w:val="002B6E63"/>
    <w:rsid w:val="002B7F73"/>
    <w:rsid w:val="002C01C6"/>
    <w:rsid w:val="002C0664"/>
    <w:rsid w:val="002C0A57"/>
    <w:rsid w:val="002C11E7"/>
    <w:rsid w:val="002C1FBE"/>
    <w:rsid w:val="002C215C"/>
    <w:rsid w:val="002C2454"/>
    <w:rsid w:val="002C3DA6"/>
    <w:rsid w:val="002C4ED3"/>
    <w:rsid w:val="002C55CD"/>
    <w:rsid w:val="002C5693"/>
    <w:rsid w:val="002C6A71"/>
    <w:rsid w:val="002C6D1E"/>
    <w:rsid w:val="002C7E3A"/>
    <w:rsid w:val="002D046E"/>
    <w:rsid w:val="002D0DC2"/>
    <w:rsid w:val="002D0F8B"/>
    <w:rsid w:val="002D15E2"/>
    <w:rsid w:val="002D16C3"/>
    <w:rsid w:val="002D1BFC"/>
    <w:rsid w:val="002D273C"/>
    <w:rsid w:val="002D3C45"/>
    <w:rsid w:val="002D4988"/>
    <w:rsid w:val="002D4EA4"/>
    <w:rsid w:val="002D5593"/>
    <w:rsid w:val="002D59B0"/>
    <w:rsid w:val="002D59E1"/>
    <w:rsid w:val="002D5A12"/>
    <w:rsid w:val="002D5A1A"/>
    <w:rsid w:val="002D7209"/>
    <w:rsid w:val="002D7773"/>
    <w:rsid w:val="002D7A63"/>
    <w:rsid w:val="002D7E08"/>
    <w:rsid w:val="002E0616"/>
    <w:rsid w:val="002E0642"/>
    <w:rsid w:val="002E1CA9"/>
    <w:rsid w:val="002E1EB8"/>
    <w:rsid w:val="002E3CB7"/>
    <w:rsid w:val="002E49EF"/>
    <w:rsid w:val="002E4A31"/>
    <w:rsid w:val="002E53F7"/>
    <w:rsid w:val="002E5E8E"/>
    <w:rsid w:val="002E698F"/>
    <w:rsid w:val="002E6E11"/>
    <w:rsid w:val="002F0059"/>
    <w:rsid w:val="002F0063"/>
    <w:rsid w:val="002F0C19"/>
    <w:rsid w:val="002F0DBE"/>
    <w:rsid w:val="002F11E9"/>
    <w:rsid w:val="002F1562"/>
    <w:rsid w:val="002F15DD"/>
    <w:rsid w:val="002F21B2"/>
    <w:rsid w:val="002F24E0"/>
    <w:rsid w:val="002F260E"/>
    <w:rsid w:val="002F2E73"/>
    <w:rsid w:val="002F377C"/>
    <w:rsid w:val="002F414D"/>
    <w:rsid w:val="002F5277"/>
    <w:rsid w:val="002F59AB"/>
    <w:rsid w:val="002F5EC7"/>
    <w:rsid w:val="002F7FC3"/>
    <w:rsid w:val="0030055A"/>
    <w:rsid w:val="003007B8"/>
    <w:rsid w:val="00301438"/>
    <w:rsid w:val="00302090"/>
    <w:rsid w:val="0030239B"/>
    <w:rsid w:val="003026C1"/>
    <w:rsid w:val="003028B0"/>
    <w:rsid w:val="00302F96"/>
    <w:rsid w:val="003037CF"/>
    <w:rsid w:val="00303BCE"/>
    <w:rsid w:val="00303FE4"/>
    <w:rsid w:val="0030435A"/>
    <w:rsid w:val="003049B3"/>
    <w:rsid w:val="00304E57"/>
    <w:rsid w:val="00305EE6"/>
    <w:rsid w:val="00306E56"/>
    <w:rsid w:val="00310692"/>
    <w:rsid w:val="00310777"/>
    <w:rsid w:val="00310D03"/>
    <w:rsid w:val="00311C97"/>
    <w:rsid w:val="0031237F"/>
    <w:rsid w:val="0031241B"/>
    <w:rsid w:val="003132BD"/>
    <w:rsid w:val="003134EE"/>
    <w:rsid w:val="0031364C"/>
    <w:rsid w:val="00313FE8"/>
    <w:rsid w:val="00315607"/>
    <w:rsid w:val="003159C6"/>
    <w:rsid w:val="00315FCF"/>
    <w:rsid w:val="003169D8"/>
    <w:rsid w:val="0031748A"/>
    <w:rsid w:val="0031750D"/>
    <w:rsid w:val="00317DDD"/>
    <w:rsid w:val="0032091D"/>
    <w:rsid w:val="00321E0B"/>
    <w:rsid w:val="0032206F"/>
    <w:rsid w:val="003222C3"/>
    <w:rsid w:val="00323209"/>
    <w:rsid w:val="00323B97"/>
    <w:rsid w:val="0032505C"/>
    <w:rsid w:val="003250EC"/>
    <w:rsid w:val="00325B2D"/>
    <w:rsid w:val="00326877"/>
    <w:rsid w:val="00327382"/>
    <w:rsid w:val="003276DD"/>
    <w:rsid w:val="003307B0"/>
    <w:rsid w:val="00331033"/>
    <w:rsid w:val="0033125B"/>
    <w:rsid w:val="0033176D"/>
    <w:rsid w:val="003317AC"/>
    <w:rsid w:val="0033189D"/>
    <w:rsid w:val="003319C1"/>
    <w:rsid w:val="00332FF8"/>
    <w:rsid w:val="003330F9"/>
    <w:rsid w:val="0033332E"/>
    <w:rsid w:val="00333BB4"/>
    <w:rsid w:val="00335CC0"/>
    <w:rsid w:val="003361C1"/>
    <w:rsid w:val="00337399"/>
    <w:rsid w:val="00340153"/>
    <w:rsid w:val="003406CF"/>
    <w:rsid w:val="003409FE"/>
    <w:rsid w:val="003417D2"/>
    <w:rsid w:val="00341865"/>
    <w:rsid w:val="00342F10"/>
    <w:rsid w:val="00344163"/>
    <w:rsid w:val="003442E8"/>
    <w:rsid w:val="003443B3"/>
    <w:rsid w:val="00344FF8"/>
    <w:rsid w:val="00345218"/>
    <w:rsid w:val="00345771"/>
    <w:rsid w:val="00345D26"/>
    <w:rsid w:val="00345F55"/>
    <w:rsid w:val="00346D7F"/>
    <w:rsid w:val="00347268"/>
    <w:rsid w:val="00347B95"/>
    <w:rsid w:val="00351730"/>
    <w:rsid w:val="0035290F"/>
    <w:rsid w:val="00352DAC"/>
    <w:rsid w:val="003538F2"/>
    <w:rsid w:val="00353C43"/>
    <w:rsid w:val="003540A1"/>
    <w:rsid w:val="00355339"/>
    <w:rsid w:val="003556A6"/>
    <w:rsid w:val="003561EB"/>
    <w:rsid w:val="003566C1"/>
    <w:rsid w:val="0035725F"/>
    <w:rsid w:val="00357D22"/>
    <w:rsid w:val="00360404"/>
    <w:rsid w:val="0036288E"/>
    <w:rsid w:val="00363355"/>
    <w:rsid w:val="003633D0"/>
    <w:rsid w:val="003636AD"/>
    <w:rsid w:val="0036482A"/>
    <w:rsid w:val="00364EB7"/>
    <w:rsid w:val="003654A7"/>
    <w:rsid w:val="003668E0"/>
    <w:rsid w:val="00367A31"/>
    <w:rsid w:val="0037060D"/>
    <w:rsid w:val="0037110B"/>
    <w:rsid w:val="0037131F"/>
    <w:rsid w:val="003715F4"/>
    <w:rsid w:val="003719B3"/>
    <w:rsid w:val="0037254A"/>
    <w:rsid w:val="00372B7B"/>
    <w:rsid w:val="00372B87"/>
    <w:rsid w:val="0037397C"/>
    <w:rsid w:val="00374C12"/>
    <w:rsid w:val="00374D9B"/>
    <w:rsid w:val="0037554B"/>
    <w:rsid w:val="0037570F"/>
    <w:rsid w:val="00375D83"/>
    <w:rsid w:val="003763CF"/>
    <w:rsid w:val="003768D0"/>
    <w:rsid w:val="00376C68"/>
    <w:rsid w:val="00377CB8"/>
    <w:rsid w:val="00380345"/>
    <w:rsid w:val="00380489"/>
    <w:rsid w:val="0038048B"/>
    <w:rsid w:val="00380C48"/>
    <w:rsid w:val="003810D5"/>
    <w:rsid w:val="0038129A"/>
    <w:rsid w:val="00381AA1"/>
    <w:rsid w:val="00381D29"/>
    <w:rsid w:val="0038223A"/>
    <w:rsid w:val="003822B3"/>
    <w:rsid w:val="00382CD0"/>
    <w:rsid w:val="00383B90"/>
    <w:rsid w:val="00384D8F"/>
    <w:rsid w:val="003857C1"/>
    <w:rsid w:val="00387282"/>
    <w:rsid w:val="00390282"/>
    <w:rsid w:val="003911F8"/>
    <w:rsid w:val="00391DEB"/>
    <w:rsid w:val="00391DFC"/>
    <w:rsid w:val="0039275F"/>
    <w:rsid w:val="003927F5"/>
    <w:rsid w:val="00393603"/>
    <w:rsid w:val="0039407E"/>
    <w:rsid w:val="0039509F"/>
    <w:rsid w:val="003950B4"/>
    <w:rsid w:val="003953F2"/>
    <w:rsid w:val="00395643"/>
    <w:rsid w:val="00395CEF"/>
    <w:rsid w:val="0039600C"/>
    <w:rsid w:val="0039612E"/>
    <w:rsid w:val="00397353"/>
    <w:rsid w:val="003A0402"/>
    <w:rsid w:val="003A04F9"/>
    <w:rsid w:val="003A0EFA"/>
    <w:rsid w:val="003A146F"/>
    <w:rsid w:val="003A1838"/>
    <w:rsid w:val="003A27C0"/>
    <w:rsid w:val="003A2C29"/>
    <w:rsid w:val="003A2DB4"/>
    <w:rsid w:val="003A5334"/>
    <w:rsid w:val="003A5466"/>
    <w:rsid w:val="003A59F9"/>
    <w:rsid w:val="003A5BE4"/>
    <w:rsid w:val="003A76B5"/>
    <w:rsid w:val="003A795F"/>
    <w:rsid w:val="003B1128"/>
    <w:rsid w:val="003B1972"/>
    <w:rsid w:val="003B2108"/>
    <w:rsid w:val="003B35DD"/>
    <w:rsid w:val="003B3A83"/>
    <w:rsid w:val="003B3C60"/>
    <w:rsid w:val="003B3D43"/>
    <w:rsid w:val="003B40AE"/>
    <w:rsid w:val="003B4B30"/>
    <w:rsid w:val="003B5C43"/>
    <w:rsid w:val="003B697D"/>
    <w:rsid w:val="003B78DC"/>
    <w:rsid w:val="003B7D26"/>
    <w:rsid w:val="003C05F9"/>
    <w:rsid w:val="003C1657"/>
    <w:rsid w:val="003C178C"/>
    <w:rsid w:val="003C2531"/>
    <w:rsid w:val="003C2AAB"/>
    <w:rsid w:val="003C30DE"/>
    <w:rsid w:val="003C36B5"/>
    <w:rsid w:val="003C3C1E"/>
    <w:rsid w:val="003C3F0C"/>
    <w:rsid w:val="003C439E"/>
    <w:rsid w:val="003C4E67"/>
    <w:rsid w:val="003C68FA"/>
    <w:rsid w:val="003C75C9"/>
    <w:rsid w:val="003C7986"/>
    <w:rsid w:val="003C7F6B"/>
    <w:rsid w:val="003D08D3"/>
    <w:rsid w:val="003D0C1B"/>
    <w:rsid w:val="003D0CE6"/>
    <w:rsid w:val="003D1487"/>
    <w:rsid w:val="003D32B7"/>
    <w:rsid w:val="003D33C2"/>
    <w:rsid w:val="003D3856"/>
    <w:rsid w:val="003D3CEC"/>
    <w:rsid w:val="003D5F9E"/>
    <w:rsid w:val="003D659B"/>
    <w:rsid w:val="003D6670"/>
    <w:rsid w:val="003D7507"/>
    <w:rsid w:val="003D7952"/>
    <w:rsid w:val="003E0C41"/>
    <w:rsid w:val="003E0D84"/>
    <w:rsid w:val="003E18E4"/>
    <w:rsid w:val="003E198F"/>
    <w:rsid w:val="003E2501"/>
    <w:rsid w:val="003E2992"/>
    <w:rsid w:val="003E2DDA"/>
    <w:rsid w:val="003E3519"/>
    <w:rsid w:val="003E369F"/>
    <w:rsid w:val="003E3F2D"/>
    <w:rsid w:val="003E41FF"/>
    <w:rsid w:val="003E42E2"/>
    <w:rsid w:val="003E43E8"/>
    <w:rsid w:val="003E537D"/>
    <w:rsid w:val="003E6321"/>
    <w:rsid w:val="003E6B9B"/>
    <w:rsid w:val="003E6F29"/>
    <w:rsid w:val="003E743E"/>
    <w:rsid w:val="003F0B2E"/>
    <w:rsid w:val="003F1650"/>
    <w:rsid w:val="003F1996"/>
    <w:rsid w:val="003F1D7A"/>
    <w:rsid w:val="003F1F1D"/>
    <w:rsid w:val="003F2860"/>
    <w:rsid w:val="003F2C72"/>
    <w:rsid w:val="003F40C2"/>
    <w:rsid w:val="003F433B"/>
    <w:rsid w:val="003F441F"/>
    <w:rsid w:val="003F4863"/>
    <w:rsid w:val="003F4B30"/>
    <w:rsid w:val="003F5E44"/>
    <w:rsid w:val="003F60C1"/>
    <w:rsid w:val="003F6400"/>
    <w:rsid w:val="003F6BC6"/>
    <w:rsid w:val="003F6F05"/>
    <w:rsid w:val="003F6FC4"/>
    <w:rsid w:val="003F7402"/>
    <w:rsid w:val="003F74F3"/>
    <w:rsid w:val="003F7623"/>
    <w:rsid w:val="003F7EF3"/>
    <w:rsid w:val="004006BB"/>
    <w:rsid w:val="004006E3"/>
    <w:rsid w:val="004011B4"/>
    <w:rsid w:val="00401A92"/>
    <w:rsid w:val="00401E00"/>
    <w:rsid w:val="004020A6"/>
    <w:rsid w:val="00403C63"/>
    <w:rsid w:val="00403CA9"/>
    <w:rsid w:val="004042EA"/>
    <w:rsid w:val="00404692"/>
    <w:rsid w:val="0040572B"/>
    <w:rsid w:val="00406289"/>
    <w:rsid w:val="00406C03"/>
    <w:rsid w:val="00406EFF"/>
    <w:rsid w:val="00407427"/>
    <w:rsid w:val="00407C0F"/>
    <w:rsid w:val="00407D39"/>
    <w:rsid w:val="00410491"/>
    <w:rsid w:val="00411B74"/>
    <w:rsid w:val="0041206F"/>
    <w:rsid w:val="0041208D"/>
    <w:rsid w:val="00412B73"/>
    <w:rsid w:val="004131F5"/>
    <w:rsid w:val="00413BD6"/>
    <w:rsid w:val="00414846"/>
    <w:rsid w:val="00414E85"/>
    <w:rsid w:val="0041537F"/>
    <w:rsid w:val="004154F0"/>
    <w:rsid w:val="004155AA"/>
    <w:rsid w:val="0041561D"/>
    <w:rsid w:val="004164D5"/>
    <w:rsid w:val="00416B6A"/>
    <w:rsid w:val="0041706F"/>
    <w:rsid w:val="0042145A"/>
    <w:rsid w:val="00421D4F"/>
    <w:rsid w:val="00423774"/>
    <w:rsid w:val="004238ED"/>
    <w:rsid w:val="004238FE"/>
    <w:rsid w:val="00423F76"/>
    <w:rsid w:val="00424258"/>
    <w:rsid w:val="00424F8B"/>
    <w:rsid w:val="00425A04"/>
    <w:rsid w:val="0042679E"/>
    <w:rsid w:val="00426AB0"/>
    <w:rsid w:val="00426C26"/>
    <w:rsid w:val="00426EA4"/>
    <w:rsid w:val="00430386"/>
    <w:rsid w:val="00430738"/>
    <w:rsid w:val="00430934"/>
    <w:rsid w:val="004328DD"/>
    <w:rsid w:val="004328FD"/>
    <w:rsid w:val="00432C9E"/>
    <w:rsid w:val="004334B0"/>
    <w:rsid w:val="0043374F"/>
    <w:rsid w:val="00434B9D"/>
    <w:rsid w:val="00435D4C"/>
    <w:rsid w:val="0043646A"/>
    <w:rsid w:val="00436E10"/>
    <w:rsid w:val="00437565"/>
    <w:rsid w:val="00440486"/>
    <w:rsid w:val="0044055A"/>
    <w:rsid w:val="004410C4"/>
    <w:rsid w:val="004415B8"/>
    <w:rsid w:val="0044162C"/>
    <w:rsid w:val="00441922"/>
    <w:rsid w:val="00441F29"/>
    <w:rsid w:val="004422DF"/>
    <w:rsid w:val="00442C23"/>
    <w:rsid w:val="00443DAB"/>
    <w:rsid w:val="00443E3D"/>
    <w:rsid w:val="004444AB"/>
    <w:rsid w:val="00444F69"/>
    <w:rsid w:val="00445B4D"/>
    <w:rsid w:val="00446D9C"/>
    <w:rsid w:val="00447151"/>
    <w:rsid w:val="00447D17"/>
    <w:rsid w:val="00450372"/>
    <w:rsid w:val="00450383"/>
    <w:rsid w:val="00450E32"/>
    <w:rsid w:val="00451509"/>
    <w:rsid w:val="00451AC8"/>
    <w:rsid w:val="00451CE1"/>
    <w:rsid w:val="00452FCC"/>
    <w:rsid w:val="00453A23"/>
    <w:rsid w:val="00453CAA"/>
    <w:rsid w:val="0045485B"/>
    <w:rsid w:val="00454FF4"/>
    <w:rsid w:val="00455887"/>
    <w:rsid w:val="0045639D"/>
    <w:rsid w:val="00457370"/>
    <w:rsid w:val="00457C1D"/>
    <w:rsid w:val="00460DF6"/>
    <w:rsid w:val="00460F67"/>
    <w:rsid w:val="00461B32"/>
    <w:rsid w:val="00462591"/>
    <w:rsid w:val="00462D58"/>
    <w:rsid w:val="0046410B"/>
    <w:rsid w:val="00464315"/>
    <w:rsid w:val="004644A2"/>
    <w:rsid w:val="00466B24"/>
    <w:rsid w:val="00467201"/>
    <w:rsid w:val="00467CF0"/>
    <w:rsid w:val="0047060D"/>
    <w:rsid w:val="00470729"/>
    <w:rsid w:val="004709E1"/>
    <w:rsid w:val="0047142F"/>
    <w:rsid w:val="0047202F"/>
    <w:rsid w:val="0047243F"/>
    <w:rsid w:val="004724DC"/>
    <w:rsid w:val="004726A9"/>
    <w:rsid w:val="00472B8E"/>
    <w:rsid w:val="00472E8F"/>
    <w:rsid w:val="00473278"/>
    <w:rsid w:val="00473324"/>
    <w:rsid w:val="0047346C"/>
    <w:rsid w:val="004748F6"/>
    <w:rsid w:val="0047777D"/>
    <w:rsid w:val="00477857"/>
    <w:rsid w:val="004779B6"/>
    <w:rsid w:val="00477C2E"/>
    <w:rsid w:val="004819DD"/>
    <w:rsid w:val="00481AFF"/>
    <w:rsid w:val="00482141"/>
    <w:rsid w:val="00482ABA"/>
    <w:rsid w:val="00483142"/>
    <w:rsid w:val="004840E4"/>
    <w:rsid w:val="00484FB9"/>
    <w:rsid w:val="00485170"/>
    <w:rsid w:val="004854CC"/>
    <w:rsid w:val="00485AF0"/>
    <w:rsid w:val="00486CBC"/>
    <w:rsid w:val="00487B07"/>
    <w:rsid w:val="0049052B"/>
    <w:rsid w:val="00492627"/>
    <w:rsid w:val="00493DAD"/>
    <w:rsid w:val="004949D7"/>
    <w:rsid w:val="00494D6C"/>
    <w:rsid w:val="00495155"/>
    <w:rsid w:val="004A0457"/>
    <w:rsid w:val="004A084F"/>
    <w:rsid w:val="004A12D4"/>
    <w:rsid w:val="004A29BA"/>
    <w:rsid w:val="004A4496"/>
    <w:rsid w:val="004A55CB"/>
    <w:rsid w:val="004A63DC"/>
    <w:rsid w:val="004A6649"/>
    <w:rsid w:val="004A7044"/>
    <w:rsid w:val="004A71BB"/>
    <w:rsid w:val="004B02A6"/>
    <w:rsid w:val="004B0AB5"/>
    <w:rsid w:val="004B0E7E"/>
    <w:rsid w:val="004B1C83"/>
    <w:rsid w:val="004B1D59"/>
    <w:rsid w:val="004B2428"/>
    <w:rsid w:val="004B2722"/>
    <w:rsid w:val="004B28B9"/>
    <w:rsid w:val="004B2BC6"/>
    <w:rsid w:val="004B3B2C"/>
    <w:rsid w:val="004B4318"/>
    <w:rsid w:val="004B448E"/>
    <w:rsid w:val="004B505A"/>
    <w:rsid w:val="004B5D99"/>
    <w:rsid w:val="004B618D"/>
    <w:rsid w:val="004B6B55"/>
    <w:rsid w:val="004B75B0"/>
    <w:rsid w:val="004B75BE"/>
    <w:rsid w:val="004C01BB"/>
    <w:rsid w:val="004C0AC8"/>
    <w:rsid w:val="004C1159"/>
    <w:rsid w:val="004C1C4B"/>
    <w:rsid w:val="004C2614"/>
    <w:rsid w:val="004C3398"/>
    <w:rsid w:val="004C3EE3"/>
    <w:rsid w:val="004C48E5"/>
    <w:rsid w:val="004C5ABC"/>
    <w:rsid w:val="004C5D1B"/>
    <w:rsid w:val="004C682C"/>
    <w:rsid w:val="004C6EE0"/>
    <w:rsid w:val="004C7166"/>
    <w:rsid w:val="004C77CF"/>
    <w:rsid w:val="004C7B3F"/>
    <w:rsid w:val="004C7DF2"/>
    <w:rsid w:val="004D0663"/>
    <w:rsid w:val="004D1591"/>
    <w:rsid w:val="004D20F1"/>
    <w:rsid w:val="004D20FC"/>
    <w:rsid w:val="004D223D"/>
    <w:rsid w:val="004D27C5"/>
    <w:rsid w:val="004D2C91"/>
    <w:rsid w:val="004D3D0E"/>
    <w:rsid w:val="004D510D"/>
    <w:rsid w:val="004D555D"/>
    <w:rsid w:val="004D66FD"/>
    <w:rsid w:val="004D670B"/>
    <w:rsid w:val="004D6B95"/>
    <w:rsid w:val="004D775C"/>
    <w:rsid w:val="004D7B29"/>
    <w:rsid w:val="004E0679"/>
    <w:rsid w:val="004E0FFC"/>
    <w:rsid w:val="004E150F"/>
    <w:rsid w:val="004E1559"/>
    <w:rsid w:val="004E1B59"/>
    <w:rsid w:val="004E2102"/>
    <w:rsid w:val="004E3481"/>
    <w:rsid w:val="004E3510"/>
    <w:rsid w:val="004E3588"/>
    <w:rsid w:val="004E3603"/>
    <w:rsid w:val="004E3B82"/>
    <w:rsid w:val="004E3D67"/>
    <w:rsid w:val="004E403F"/>
    <w:rsid w:val="004E510C"/>
    <w:rsid w:val="004E5F11"/>
    <w:rsid w:val="004E71EB"/>
    <w:rsid w:val="004E7C28"/>
    <w:rsid w:val="004F0035"/>
    <w:rsid w:val="004F0655"/>
    <w:rsid w:val="004F0EAA"/>
    <w:rsid w:val="004F0F2E"/>
    <w:rsid w:val="004F19CE"/>
    <w:rsid w:val="004F1FF4"/>
    <w:rsid w:val="004F22BA"/>
    <w:rsid w:val="004F3785"/>
    <w:rsid w:val="004F3FEC"/>
    <w:rsid w:val="004F4BB7"/>
    <w:rsid w:val="004F63AF"/>
    <w:rsid w:val="004F6AC6"/>
    <w:rsid w:val="004F77DB"/>
    <w:rsid w:val="0050077D"/>
    <w:rsid w:val="00500BD7"/>
    <w:rsid w:val="005022A8"/>
    <w:rsid w:val="00502CA9"/>
    <w:rsid w:val="00503A28"/>
    <w:rsid w:val="005047D1"/>
    <w:rsid w:val="00506346"/>
    <w:rsid w:val="0050696E"/>
    <w:rsid w:val="00506EF9"/>
    <w:rsid w:val="00507042"/>
    <w:rsid w:val="0050759A"/>
    <w:rsid w:val="0050772F"/>
    <w:rsid w:val="00507D7A"/>
    <w:rsid w:val="00510697"/>
    <w:rsid w:val="005109EC"/>
    <w:rsid w:val="00510D0C"/>
    <w:rsid w:val="005111F3"/>
    <w:rsid w:val="00511A58"/>
    <w:rsid w:val="00511ABF"/>
    <w:rsid w:val="0051221E"/>
    <w:rsid w:val="00512DA8"/>
    <w:rsid w:val="005137D3"/>
    <w:rsid w:val="00513C3D"/>
    <w:rsid w:val="005140D1"/>
    <w:rsid w:val="005144FB"/>
    <w:rsid w:val="0051465A"/>
    <w:rsid w:val="00514789"/>
    <w:rsid w:val="00515F61"/>
    <w:rsid w:val="005179EF"/>
    <w:rsid w:val="00517AD7"/>
    <w:rsid w:val="00520065"/>
    <w:rsid w:val="005203D9"/>
    <w:rsid w:val="005203E6"/>
    <w:rsid w:val="0052077F"/>
    <w:rsid w:val="00520953"/>
    <w:rsid w:val="00521114"/>
    <w:rsid w:val="005211C6"/>
    <w:rsid w:val="005215D0"/>
    <w:rsid w:val="00521650"/>
    <w:rsid w:val="00521769"/>
    <w:rsid w:val="00522520"/>
    <w:rsid w:val="00522B83"/>
    <w:rsid w:val="00522BA1"/>
    <w:rsid w:val="00522C6C"/>
    <w:rsid w:val="005233BF"/>
    <w:rsid w:val="005239CA"/>
    <w:rsid w:val="00523E25"/>
    <w:rsid w:val="00524AEF"/>
    <w:rsid w:val="00525548"/>
    <w:rsid w:val="005258A8"/>
    <w:rsid w:val="005260E1"/>
    <w:rsid w:val="005261EE"/>
    <w:rsid w:val="00526401"/>
    <w:rsid w:val="0052678A"/>
    <w:rsid w:val="00527A1F"/>
    <w:rsid w:val="005302B8"/>
    <w:rsid w:val="0053058B"/>
    <w:rsid w:val="00530694"/>
    <w:rsid w:val="00530F0F"/>
    <w:rsid w:val="005313EF"/>
    <w:rsid w:val="00532713"/>
    <w:rsid w:val="0053309A"/>
    <w:rsid w:val="00533465"/>
    <w:rsid w:val="005365EF"/>
    <w:rsid w:val="00536AB2"/>
    <w:rsid w:val="00536AF2"/>
    <w:rsid w:val="00536EE2"/>
    <w:rsid w:val="00537533"/>
    <w:rsid w:val="00537C80"/>
    <w:rsid w:val="005409C6"/>
    <w:rsid w:val="005419DB"/>
    <w:rsid w:val="005420B1"/>
    <w:rsid w:val="005420D4"/>
    <w:rsid w:val="00543FAA"/>
    <w:rsid w:val="00544293"/>
    <w:rsid w:val="00544441"/>
    <w:rsid w:val="00545344"/>
    <w:rsid w:val="00545423"/>
    <w:rsid w:val="005465D6"/>
    <w:rsid w:val="00547357"/>
    <w:rsid w:val="00550358"/>
    <w:rsid w:val="00550D6A"/>
    <w:rsid w:val="00550F38"/>
    <w:rsid w:val="005511DC"/>
    <w:rsid w:val="00552030"/>
    <w:rsid w:val="005520F5"/>
    <w:rsid w:val="00552304"/>
    <w:rsid w:val="00552720"/>
    <w:rsid w:val="00553908"/>
    <w:rsid w:val="00553ABC"/>
    <w:rsid w:val="00553D4F"/>
    <w:rsid w:val="00553DD6"/>
    <w:rsid w:val="005541CD"/>
    <w:rsid w:val="00554B60"/>
    <w:rsid w:val="00554C54"/>
    <w:rsid w:val="005556B0"/>
    <w:rsid w:val="00555D44"/>
    <w:rsid w:val="0055677B"/>
    <w:rsid w:val="00556809"/>
    <w:rsid w:val="0055680E"/>
    <w:rsid w:val="005569AC"/>
    <w:rsid w:val="0055714C"/>
    <w:rsid w:val="00557305"/>
    <w:rsid w:val="0055747D"/>
    <w:rsid w:val="00557669"/>
    <w:rsid w:val="005603D7"/>
    <w:rsid w:val="0056131D"/>
    <w:rsid w:val="00561DFC"/>
    <w:rsid w:val="0056233B"/>
    <w:rsid w:val="0056249C"/>
    <w:rsid w:val="0056300C"/>
    <w:rsid w:val="005637AE"/>
    <w:rsid w:val="00563A20"/>
    <w:rsid w:val="00563D1F"/>
    <w:rsid w:val="005641F9"/>
    <w:rsid w:val="005643CE"/>
    <w:rsid w:val="00564981"/>
    <w:rsid w:val="0056580E"/>
    <w:rsid w:val="00565B4E"/>
    <w:rsid w:val="00565EE3"/>
    <w:rsid w:val="00566869"/>
    <w:rsid w:val="005668E2"/>
    <w:rsid w:val="00566B48"/>
    <w:rsid w:val="00567BDE"/>
    <w:rsid w:val="00567C44"/>
    <w:rsid w:val="00570C46"/>
    <w:rsid w:val="00571B30"/>
    <w:rsid w:val="00572813"/>
    <w:rsid w:val="005729E7"/>
    <w:rsid w:val="00572D61"/>
    <w:rsid w:val="005730C6"/>
    <w:rsid w:val="00573263"/>
    <w:rsid w:val="00574DFE"/>
    <w:rsid w:val="00575F08"/>
    <w:rsid w:val="0057657F"/>
    <w:rsid w:val="00576794"/>
    <w:rsid w:val="005769D2"/>
    <w:rsid w:val="00576B41"/>
    <w:rsid w:val="00576DDE"/>
    <w:rsid w:val="0057736C"/>
    <w:rsid w:val="00580DB8"/>
    <w:rsid w:val="00581203"/>
    <w:rsid w:val="0058143F"/>
    <w:rsid w:val="005819FB"/>
    <w:rsid w:val="00582268"/>
    <w:rsid w:val="0058247D"/>
    <w:rsid w:val="00583816"/>
    <w:rsid w:val="005840A8"/>
    <w:rsid w:val="005855F6"/>
    <w:rsid w:val="00585C41"/>
    <w:rsid w:val="005868E7"/>
    <w:rsid w:val="00587AE4"/>
    <w:rsid w:val="00590F72"/>
    <w:rsid w:val="005919F8"/>
    <w:rsid w:val="00591F02"/>
    <w:rsid w:val="00592679"/>
    <w:rsid w:val="00592A2F"/>
    <w:rsid w:val="00592C3A"/>
    <w:rsid w:val="00592F24"/>
    <w:rsid w:val="00594075"/>
    <w:rsid w:val="00595252"/>
    <w:rsid w:val="00595350"/>
    <w:rsid w:val="005965DF"/>
    <w:rsid w:val="0059668A"/>
    <w:rsid w:val="00596EEC"/>
    <w:rsid w:val="00596FB5"/>
    <w:rsid w:val="005970C3"/>
    <w:rsid w:val="00597339"/>
    <w:rsid w:val="005A0517"/>
    <w:rsid w:val="005A06CD"/>
    <w:rsid w:val="005A11D2"/>
    <w:rsid w:val="005A1B5C"/>
    <w:rsid w:val="005A2339"/>
    <w:rsid w:val="005A2669"/>
    <w:rsid w:val="005A3C5C"/>
    <w:rsid w:val="005A4740"/>
    <w:rsid w:val="005A495E"/>
    <w:rsid w:val="005A515D"/>
    <w:rsid w:val="005B02D7"/>
    <w:rsid w:val="005B0339"/>
    <w:rsid w:val="005B0A36"/>
    <w:rsid w:val="005B15FA"/>
    <w:rsid w:val="005B1BAB"/>
    <w:rsid w:val="005B2106"/>
    <w:rsid w:val="005B28CE"/>
    <w:rsid w:val="005B30C9"/>
    <w:rsid w:val="005B440D"/>
    <w:rsid w:val="005B44CF"/>
    <w:rsid w:val="005B47A2"/>
    <w:rsid w:val="005B4D65"/>
    <w:rsid w:val="005B586B"/>
    <w:rsid w:val="005B5AD0"/>
    <w:rsid w:val="005B6401"/>
    <w:rsid w:val="005B6D12"/>
    <w:rsid w:val="005B7F0A"/>
    <w:rsid w:val="005C0003"/>
    <w:rsid w:val="005C0427"/>
    <w:rsid w:val="005C1237"/>
    <w:rsid w:val="005C12F9"/>
    <w:rsid w:val="005C1C06"/>
    <w:rsid w:val="005C2560"/>
    <w:rsid w:val="005C2AA6"/>
    <w:rsid w:val="005C35F5"/>
    <w:rsid w:val="005C3D8A"/>
    <w:rsid w:val="005C4266"/>
    <w:rsid w:val="005C4A51"/>
    <w:rsid w:val="005C4D34"/>
    <w:rsid w:val="005C4F67"/>
    <w:rsid w:val="005C50FB"/>
    <w:rsid w:val="005C5175"/>
    <w:rsid w:val="005C5A5E"/>
    <w:rsid w:val="005C5D22"/>
    <w:rsid w:val="005C6A02"/>
    <w:rsid w:val="005C7308"/>
    <w:rsid w:val="005C730B"/>
    <w:rsid w:val="005C73B0"/>
    <w:rsid w:val="005C76B3"/>
    <w:rsid w:val="005C7AC1"/>
    <w:rsid w:val="005D0564"/>
    <w:rsid w:val="005D06B8"/>
    <w:rsid w:val="005D2E19"/>
    <w:rsid w:val="005D3059"/>
    <w:rsid w:val="005D36F3"/>
    <w:rsid w:val="005D48A1"/>
    <w:rsid w:val="005D5EF9"/>
    <w:rsid w:val="005D661B"/>
    <w:rsid w:val="005D7036"/>
    <w:rsid w:val="005D72F5"/>
    <w:rsid w:val="005D77CE"/>
    <w:rsid w:val="005D7D58"/>
    <w:rsid w:val="005E04D1"/>
    <w:rsid w:val="005E0883"/>
    <w:rsid w:val="005E15C5"/>
    <w:rsid w:val="005E2DC2"/>
    <w:rsid w:val="005E2FD4"/>
    <w:rsid w:val="005E3428"/>
    <w:rsid w:val="005E47A7"/>
    <w:rsid w:val="005E494E"/>
    <w:rsid w:val="005E4E61"/>
    <w:rsid w:val="005E526B"/>
    <w:rsid w:val="005E6040"/>
    <w:rsid w:val="005E75C8"/>
    <w:rsid w:val="005E7628"/>
    <w:rsid w:val="005E7D0A"/>
    <w:rsid w:val="005F13C6"/>
    <w:rsid w:val="005F1885"/>
    <w:rsid w:val="005F3296"/>
    <w:rsid w:val="005F4514"/>
    <w:rsid w:val="005F515C"/>
    <w:rsid w:val="005F63CA"/>
    <w:rsid w:val="005F6896"/>
    <w:rsid w:val="005F6898"/>
    <w:rsid w:val="005F705B"/>
    <w:rsid w:val="00600B40"/>
    <w:rsid w:val="00603CCB"/>
    <w:rsid w:val="00604350"/>
    <w:rsid w:val="00604776"/>
    <w:rsid w:val="00604BF2"/>
    <w:rsid w:val="00605044"/>
    <w:rsid w:val="006051BB"/>
    <w:rsid w:val="0060562D"/>
    <w:rsid w:val="006066A6"/>
    <w:rsid w:val="0060676E"/>
    <w:rsid w:val="00606BFC"/>
    <w:rsid w:val="0060783A"/>
    <w:rsid w:val="00610814"/>
    <w:rsid w:val="00610B5E"/>
    <w:rsid w:val="00610C7D"/>
    <w:rsid w:val="006112AC"/>
    <w:rsid w:val="00612D06"/>
    <w:rsid w:val="00613342"/>
    <w:rsid w:val="006133C9"/>
    <w:rsid w:val="006135BD"/>
    <w:rsid w:val="00613A7E"/>
    <w:rsid w:val="00613BF1"/>
    <w:rsid w:val="00613D13"/>
    <w:rsid w:val="00613E7F"/>
    <w:rsid w:val="00614008"/>
    <w:rsid w:val="00614B19"/>
    <w:rsid w:val="006169DA"/>
    <w:rsid w:val="00617018"/>
    <w:rsid w:val="00617064"/>
    <w:rsid w:val="00620096"/>
    <w:rsid w:val="006202E9"/>
    <w:rsid w:val="0062097E"/>
    <w:rsid w:val="006216E8"/>
    <w:rsid w:val="006223A5"/>
    <w:rsid w:val="006225C5"/>
    <w:rsid w:val="00623D5E"/>
    <w:rsid w:val="00623D72"/>
    <w:rsid w:val="00624963"/>
    <w:rsid w:val="006256EE"/>
    <w:rsid w:val="00625989"/>
    <w:rsid w:val="00625B88"/>
    <w:rsid w:val="00626EAD"/>
    <w:rsid w:val="00626ECB"/>
    <w:rsid w:val="00627169"/>
    <w:rsid w:val="00630A48"/>
    <w:rsid w:val="00630B4E"/>
    <w:rsid w:val="006313F2"/>
    <w:rsid w:val="006316A0"/>
    <w:rsid w:val="00631915"/>
    <w:rsid w:val="006319FF"/>
    <w:rsid w:val="006322FA"/>
    <w:rsid w:val="00632451"/>
    <w:rsid w:val="0063282E"/>
    <w:rsid w:val="00633641"/>
    <w:rsid w:val="00633975"/>
    <w:rsid w:val="00633A0B"/>
    <w:rsid w:val="00633BAB"/>
    <w:rsid w:val="00633D61"/>
    <w:rsid w:val="00634F7F"/>
    <w:rsid w:val="00634FB6"/>
    <w:rsid w:val="00636535"/>
    <w:rsid w:val="006366A4"/>
    <w:rsid w:val="006367AD"/>
    <w:rsid w:val="00640702"/>
    <w:rsid w:val="0064092F"/>
    <w:rsid w:val="00641F4E"/>
    <w:rsid w:val="0064255B"/>
    <w:rsid w:val="006425C8"/>
    <w:rsid w:val="00642715"/>
    <w:rsid w:val="0064337E"/>
    <w:rsid w:val="00643454"/>
    <w:rsid w:val="0064391E"/>
    <w:rsid w:val="00643AC8"/>
    <w:rsid w:val="006449E3"/>
    <w:rsid w:val="00644B0A"/>
    <w:rsid w:val="00644BF3"/>
    <w:rsid w:val="00644F48"/>
    <w:rsid w:val="00646F9E"/>
    <w:rsid w:val="00647674"/>
    <w:rsid w:val="00647B23"/>
    <w:rsid w:val="00647EDE"/>
    <w:rsid w:val="00650E52"/>
    <w:rsid w:val="00651764"/>
    <w:rsid w:val="006519CF"/>
    <w:rsid w:val="00651A5D"/>
    <w:rsid w:val="00652258"/>
    <w:rsid w:val="006538A0"/>
    <w:rsid w:val="0065392C"/>
    <w:rsid w:val="00653976"/>
    <w:rsid w:val="00653BA5"/>
    <w:rsid w:val="00654235"/>
    <w:rsid w:val="00654E17"/>
    <w:rsid w:val="006553FE"/>
    <w:rsid w:val="006565F1"/>
    <w:rsid w:val="00656C48"/>
    <w:rsid w:val="006574AC"/>
    <w:rsid w:val="006576B3"/>
    <w:rsid w:val="0065786F"/>
    <w:rsid w:val="006578B2"/>
    <w:rsid w:val="00657D37"/>
    <w:rsid w:val="0066027F"/>
    <w:rsid w:val="00660915"/>
    <w:rsid w:val="00660B6D"/>
    <w:rsid w:val="00660F3F"/>
    <w:rsid w:val="006624F2"/>
    <w:rsid w:val="00662D41"/>
    <w:rsid w:val="00663373"/>
    <w:rsid w:val="00663B39"/>
    <w:rsid w:val="00663CF4"/>
    <w:rsid w:val="00664613"/>
    <w:rsid w:val="0066488C"/>
    <w:rsid w:val="00665390"/>
    <w:rsid w:val="00665E7E"/>
    <w:rsid w:val="006679A2"/>
    <w:rsid w:val="006700EA"/>
    <w:rsid w:val="0067143F"/>
    <w:rsid w:val="00671447"/>
    <w:rsid w:val="00671E94"/>
    <w:rsid w:val="0067359D"/>
    <w:rsid w:val="0067385B"/>
    <w:rsid w:val="00673C19"/>
    <w:rsid w:val="00674160"/>
    <w:rsid w:val="00676CAB"/>
    <w:rsid w:val="00677C50"/>
    <w:rsid w:val="00677DEB"/>
    <w:rsid w:val="00680C79"/>
    <w:rsid w:val="00681289"/>
    <w:rsid w:val="00682341"/>
    <w:rsid w:val="00682612"/>
    <w:rsid w:val="0068262E"/>
    <w:rsid w:val="006826EF"/>
    <w:rsid w:val="00683E5D"/>
    <w:rsid w:val="006842D7"/>
    <w:rsid w:val="00684427"/>
    <w:rsid w:val="00684BFA"/>
    <w:rsid w:val="00684D0E"/>
    <w:rsid w:val="00684F1A"/>
    <w:rsid w:val="0068504B"/>
    <w:rsid w:val="006854BE"/>
    <w:rsid w:val="00685746"/>
    <w:rsid w:val="006862FB"/>
    <w:rsid w:val="00686537"/>
    <w:rsid w:val="006869E6"/>
    <w:rsid w:val="00687A4F"/>
    <w:rsid w:val="00687CF4"/>
    <w:rsid w:val="00687F42"/>
    <w:rsid w:val="00690E7B"/>
    <w:rsid w:val="00691078"/>
    <w:rsid w:val="00691940"/>
    <w:rsid w:val="00693812"/>
    <w:rsid w:val="00693CE7"/>
    <w:rsid w:val="0069402B"/>
    <w:rsid w:val="00694066"/>
    <w:rsid w:val="006940F5"/>
    <w:rsid w:val="006941C7"/>
    <w:rsid w:val="0069428C"/>
    <w:rsid w:val="00694387"/>
    <w:rsid w:val="00694540"/>
    <w:rsid w:val="00694C5A"/>
    <w:rsid w:val="00695B3E"/>
    <w:rsid w:val="00695B56"/>
    <w:rsid w:val="00697788"/>
    <w:rsid w:val="006977C9"/>
    <w:rsid w:val="0069781A"/>
    <w:rsid w:val="006A04A6"/>
    <w:rsid w:val="006A0637"/>
    <w:rsid w:val="006A0B9A"/>
    <w:rsid w:val="006A1FB0"/>
    <w:rsid w:val="006A398C"/>
    <w:rsid w:val="006A4191"/>
    <w:rsid w:val="006A53DE"/>
    <w:rsid w:val="006A5F95"/>
    <w:rsid w:val="006A671C"/>
    <w:rsid w:val="006A6C85"/>
    <w:rsid w:val="006A7CE3"/>
    <w:rsid w:val="006A7E2D"/>
    <w:rsid w:val="006B0D91"/>
    <w:rsid w:val="006B1863"/>
    <w:rsid w:val="006B1ACC"/>
    <w:rsid w:val="006B1B95"/>
    <w:rsid w:val="006B1FA1"/>
    <w:rsid w:val="006B29C0"/>
    <w:rsid w:val="006B3823"/>
    <w:rsid w:val="006B3B81"/>
    <w:rsid w:val="006B4560"/>
    <w:rsid w:val="006B48C3"/>
    <w:rsid w:val="006B4E44"/>
    <w:rsid w:val="006B5C40"/>
    <w:rsid w:val="006B5ECC"/>
    <w:rsid w:val="006B67D7"/>
    <w:rsid w:val="006C0669"/>
    <w:rsid w:val="006C08A6"/>
    <w:rsid w:val="006C10A3"/>
    <w:rsid w:val="006C2066"/>
    <w:rsid w:val="006C2A41"/>
    <w:rsid w:val="006C4017"/>
    <w:rsid w:val="006C4674"/>
    <w:rsid w:val="006C47C1"/>
    <w:rsid w:val="006C4C19"/>
    <w:rsid w:val="006C55C3"/>
    <w:rsid w:val="006C7645"/>
    <w:rsid w:val="006C7E80"/>
    <w:rsid w:val="006D16CD"/>
    <w:rsid w:val="006D1DEF"/>
    <w:rsid w:val="006D243E"/>
    <w:rsid w:val="006D24A8"/>
    <w:rsid w:val="006D3C15"/>
    <w:rsid w:val="006D515C"/>
    <w:rsid w:val="006D6183"/>
    <w:rsid w:val="006D6547"/>
    <w:rsid w:val="006D68BF"/>
    <w:rsid w:val="006D7258"/>
    <w:rsid w:val="006D7E85"/>
    <w:rsid w:val="006E0C05"/>
    <w:rsid w:val="006E1625"/>
    <w:rsid w:val="006E17A5"/>
    <w:rsid w:val="006E1A9A"/>
    <w:rsid w:val="006E1B86"/>
    <w:rsid w:val="006E27F2"/>
    <w:rsid w:val="006E2E5A"/>
    <w:rsid w:val="006E3490"/>
    <w:rsid w:val="006E4DDE"/>
    <w:rsid w:val="006E6149"/>
    <w:rsid w:val="006E63D3"/>
    <w:rsid w:val="006E66D0"/>
    <w:rsid w:val="006E73D1"/>
    <w:rsid w:val="006E7E57"/>
    <w:rsid w:val="006F055C"/>
    <w:rsid w:val="006F084D"/>
    <w:rsid w:val="006F10E8"/>
    <w:rsid w:val="006F2485"/>
    <w:rsid w:val="006F349E"/>
    <w:rsid w:val="006F39E6"/>
    <w:rsid w:val="006F5467"/>
    <w:rsid w:val="006F5662"/>
    <w:rsid w:val="006F621D"/>
    <w:rsid w:val="006F6395"/>
    <w:rsid w:val="006F6E7B"/>
    <w:rsid w:val="006F7723"/>
    <w:rsid w:val="00700B97"/>
    <w:rsid w:val="00701670"/>
    <w:rsid w:val="00702A1F"/>
    <w:rsid w:val="00702B2F"/>
    <w:rsid w:val="00702D46"/>
    <w:rsid w:val="00703618"/>
    <w:rsid w:val="00703646"/>
    <w:rsid w:val="00703EBB"/>
    <w:rsid w:val="00704BB6"/>
    <w:rsid w:val="007051F8"/>
    <w:rsid w:val="00705E39"/>
    <w:rsid w:val="007065D2"/>
    <w:rsid w:val="00706DA5"/>
    <w:rsid w:val="00707803"/>
    <w:rsid w:val="0071002E"/>
    <w:rsid w:val="00710A39"/>
    <w:rsid w:val="00711285"/>
    <w:rsid w:val="00711804"/>
    <w:rsid w:val="007118A9"/>
    <w:rsid w:val="00711F0F"/>
    <w:rsid w:val="00712D85"/>
    <w:rsid w:val="00713936"/>
    <w:rsid w:val="00713A1B"/>
    <w:rsid w:val="00715A76"/>
    <w:rsid w:val="00715D64"/>
    <w:rsid w:val="007162C2"/>
    <w:rsid w:val="00717D2F"/>
    <w:rsid w:val="00720CD2"/>
    <w:rsid w:val="0072117D"/>
    <w:rsid w:val="007214F5"/>
    <w:rsid w:val="00721833"/>
    <w:rsid w:val="0072303C"/>
    <w:rsid w:val="00723458"/>
    <w:rsid w:val="0072369A"/>
    <w:rsid w:val="00723EE0"/>
    <w:rsid w:val="0072432D"/>
    <w:rsid w:val="00725BBD"/>
    <w:rsid w:val="00725E89"/>
    <w:rsid w:val="00726C7F"/>
    <w:rsid w:val="007271AE"/>
    <w:rsid w:val="00727704"/>
    <w:rsid w:val="007318E4"/>
    <w:rsid w:val="00731A3F"/>
    <w:rsid w:val="00731AE4"/>
    <w:rsid w:val="0073281C"/>
    <w:rsid w:val="00732D7E"/>
    <w:rsid w:val="007340CD"/>
    <w:rsid w:val="00734A19"/>
    <w:rsid w:val="00734E1C"/>
    <w:rsid w:val="00734F40"/>
    <w:rsid w:val="00735496"/>
    <w:rsid w:val="0073560E"/>
    <w:rsid w:val="007357D0"/>
    <w:rsid w:val="00735C98"/>
    <w:rsid w:val="00735CAC"/>
    <w:rsid w:val="007365D9"/>
    <w:rsid w:val="0074003F"/>
    <w:rsid w:val="00740E10"/>
    <w:rsid w:val="0074107F"/>
    <w:rsid w:val="00741E9F"/>
    <w:rsid w:val="0074325F"/>
    <w:rsid w:val="007436D7"/>
    <w:rsid w:val="007438EC"/>
    <w:rsid w:val="00744B49"/>
    <w:rsid w:val="00744F45"/>
    <w:rsid w:val="00745246"/>
    <w:rsid w:val="007504E4"/>
    <w:rsid w:val="0075124F"/>
    <w:rsid w:val="00751BE6"/>
    <w:rsid w:val="00751C05"/>
    <w:rsid w:val="00752D93"/>
    <w:rsid w:val="00753EA8"/>
    <w:rsid w:val="00754B5E"/>
    <w:rsid w:val="00754E3C"/>
    <w:rsid w:val="007554B1"/>
    <w:rsid w:val="00755CD8"/>
    <w:rsid w:val="007560E4"/>
    <w:rsid w:val="00757945"/>
    <w:rsid w:val="00757BB7"/>
    <w:rsid w:val="00762766"/>
    <w:rsid w:val="00762AAB"/>
    <w:rsid w:val="00762CCA"/>
    <w:rsid w:val="00762EC3"/>
    <w:rsid w:val="00762FEE"/>
    <w:rsid w:val="00763881"/>
    <w:rsid w:val="00764C45"/>
    <w:rsid w:val="00765414"/>
    <w:rsid w:val="0076555B"/>
    <w:rsid w:val="007657B1"/>
    <w:rsid w:val="00765BE1"/>
    <w:rsid w:val="0076690D"/>
    <w:rsid w:val="00767651"/>
    <w:rsid w:val="00767A3E"/>
    <w:rsid w:val="00767BCB"/>
    <w:rsid w:val="00767E3B"/>
    <w:rsid w:val="00771911"/>
    <w:rsid w:val="00771A8C"/>
    <w:rsid w:val="00771AF8"/>
    <w:rsid w:val="00772ACF"/>
    <w:rsid w:val="00772D33"/>
    <w:rsid w:val="00773D84"/>
    <w:rsid w:val="0077418E"/>
    <w:rsid w:val="0077498F"/>
    <w:rsid w:val="00774A04"/>
    <w:rsid w:val="007761E6"/>
    <w:rsid w:val="007764C5"/>
    <w:rsid w:val="007764CA"/>
    <w:rsid w:val="00777413"/>
    <w:rsid w:val="00780108"/>
    <w:rsid w:val="00780D0E"/>
    <w:rsid w:val="00780FE4"/>
    <w:rsid w:val="00781EAE"/>
    <w:rsid w:val="0078285F"/>
    <w:rsid w:val="00782B25"/>
    <w:rsid w:val="0078323B"/>
    <w:rsid w:val="00783686"/>
    <w:rsid w:val="0078461C"/>
    <w:rsid w:val="00784699"/>
    <w:rsid w:val="00784936"/>
    <w:rsid w:val="00784D35"/>
    <w:rsid w:val="00785214"/>
    <w:rsid w:val="00786392"/>
    <w:rsid w:val="00787681"/>
    <w:rsid w:val="00787696"/>
    <w:rsid w:val="00787B1C"/>
    <w:rsid w:val="007925A0"/>
    <w:rsid w:val="0079287F"/>
    <w:rsid w:val="00792A97"/>
    <w:rsid w:val="00792AE5"/>
    <w:rsid w:val="00793823"/>
    <w:rsid w:val="0079432E"/>
    <w:rsid w:val="007944BD"/>
    <w:rsid w:val="00794B60"/>
    <w:rsid w:val="0079533F"/>
    <w:rsid w:val="0079565C"/>
    <w:rsid w:val="00795AB1"/>
    <w:rsid w:val="00797B56"/>
    <w:rsid w:val="007A0262"/>
    <w:rsid w:val="007A0301"/>
    <w:rsid w:val="007A1F6C"/>
    <w:rsid w:val="007A2221"/>
    <w:rsid w:val="007A2DD6"/>
    <w:rsid w:val="007A2DF8"/>
    <w:rsid w:val="007A2FC0"/>
    <w:rsid w:val="007A360C"/>
    <w:rsid w:val="007A3FD5"/>
    <w:rsid w:val="007A4286"/>
    <w:rsid w:val="007A44FA"/>
    <w:rsid w:val="007A4DDA"/>
    <w:rsid w:val="007A50AD"/>
    <w:rsid w:val="007A50C4"/>
    <w:rsid w:val="007A5326"/>
    <w:rsid w:val="007A533C"/>
    <w:rsid w:val="007A5E56"/>
    <w:rsid w:val="007A6382"/>
    <w:rsid w:val="007A71CB"/>
    <w:rsid w:val="007B23A1"/>
    <w:rsid w:val="007B381F"/>
    <w:rsid w:val="007B4D74"/>
    <w:rsid w:val="007B5886"/>
    <w:rsid w:val="007B59BD"/>
    <w:rsid w:val="007B630E"/>
    <w:rsid w:val="007B73A0"/>
    <w:rsid w:val="007B79FC"/>
    <w:rsid w:val="007C0D63"/>
    <w:rsid w:val="007C1883"/>
    <w:rsid w:val="007C1F3D"/>
    <w:rsid w:val="007C38EF"/>
    <w:rsid w:val="007C3ECE"/>
    <w:rsid w:val="007C4CCC"/>
    <w:rsid w:val="007C4CFE"/>
    <w:rsid w:val="007C5F7B"/>
    <w:rsid w:val="007C6CDA"/>
    <w:rsid w:val="007C6D3F"/>
    <w:rsid w:val="007C7DB7"/>
    <w:rsid w:val="007D0803"/>
    <w:rsid w:val="007D1871"/>
    <w:rsid w:val="007D1E5C"/>
    <w:rsid w:val="007D38CE"/>
    <w:rsid w:val="007D523A"/>
    <w:rsid w:val="007D570C"/>
    <w:rsid w:val="007D7318"/>
    <w:rsid w:val="007D7A70"/>
    <w:rsid w:val="007D7EC6"/>
    <w:rsid w:val="007E0845"/>
    <w:rsid w:val="007E1425"/>
    <w:rsid w:val="007E14EB"/>
    <w:rsid w:val="007E260A"/>
    <w:rsid w:val="007E28AB"/>
    <w:rsid w:val="007E2CFF"/>
    <w:rsid w:val="007E41CA"/>
    <w:rsid w:val="007E41F6"/>
    <w:rsid w:val="007E4402"/>
    <w:rsid w:val="007E4738"/>
    <w:rsid w:val="007E4C54"/>
    <w:rsid w:val="007E4D2A"/>
    <w:rsid w:val="007E4EFA"/>
    <w:rsid w:val="007E6B11"/>
    <w:rsid w:val="007E6D5E"/>
    <w:rsid w:val="007E7509"/>
    <w:rsid w:val="007F1E5B"/>
    <w:rsid w:val="007F31AB"/>
    <w:rsid w:val="007F3306"/>
    <w:rsid w:val="007F3569"/>
    <w:rsid w:val="007F3657"/>
    <w:rsid w:val="007F49E1"/>
    <w:rsid w:val="007F52D3"/>
    <w:rsid w:val="007F5D0F"/>
    <w:rsid w:val="007F6361"/>
    <w:rsid w:val="007F6A91"/>
    <w:rsid w:val="007F796D"/>
    <w:rsid w:val="007F7AB3"/>
    <w:rsid w:val="007F7FB4"/>
    <w:rsid w:val="00800170"/>
    <w:rsid w:val="00800258"/>
    <w:rsid w:val="008005F9"/>
    <w:rsid w:val="0080217A"/>
    <w:rsid w:val="00802927"/>
    <w:rsid w:val="00802CFD"/>
    <w:rsid w:val="00803016"/>
    <w:rsid w:val="00803390"/>
    <w:rsid w:val="00803C27"/>
    <w:rsid w:val="008044FC"/>
    <w:rsid w:val="00804560"/>
    <w:rsid w:val="00804CFF"/>
    <w:rsid w:val="00804ED6"/>
    <w:rsid w:val="008052B4"/>
    <w:rsid w:val="00805FC8"/>
    <w:rsid w:val="0080682E"/>
    <w:rsid w:val="00806AF1"/>
    <w:rsid w:val="008077D8"/>
    <w:rsid w:val="0081045C"/>
    <w:rsid w:val="00810916"/>
    <w:rsid w:val="00811797"/>
    <w:rsid w:val="008121AF"/>
    <w:rsid w:val="008126DA"/>
    <w:rsid w:val="00812AE2"/>
    <w:rsid w:val="00812B74"/>
    <w:rsid w:val="00813132"/>
    <w:rsid w:val="00813231"/>
    <w:rsid w:val="008144A2"/>
    <w:rsid w:val="00814CB5"/>
    <w:rsid w:val="00815DD9"/>
    <w:rsid w:val="00816887"/>
    <w:rsid w:val="008168F3"/>
    <w:rsid w:val="008170AE"/>
    <w:rsid w:val="008172CE"/>
    <w:rsid w:val="00820276"/>
    <w:rsid w:val="00820593"/>
    <w:rsid w:val="0082082E"/>
    <w:rsid w:val="00820FBB"/>
    <w:rsid w:val="0082239E"/>
    <w:rsid w:val="00822675"/>
    <w:rsid w:val="00822699"/>
    <w:rsid w:val="00823744"/>
    <w:rsid w:val="008240F5"/>
    <w:rsid w:val="00824261"/>
    <w:rsid w:val="008269CF"/>
    <w:rsid w:val="008270BF"/>
    <w:rsid w:val="008306DB"/>
    <w:rsid w:val="008308C9"/>
    <w:rsid w:val="00830C30"/>
    <w:rsid w:val="008311F0"/>
    <w:rsid w:val="008316DB"/>
    <w:rsid w:val="00832000"/>
    <w:rsid w:val="0083254D"/>
    <w:rsid w:val="0083261F"/>
    <w:rsid w:val="00832716"/>
    <w:rsid w:val="0083285A"/>
    <w:rsid w:val="00833BBB"/>
    <w:rsid w:val="00833F99"/>
    <w:rsid w:val="00834BB8"/>
    <w:rsid w:val="0083555A"/>
    <w:rsid w:val="008356E9"/>
    <w:rsid w:val="00835733"/>
    <w:rsid w:val="00835BD8"/>
    <w:rsid w:val="00835BDE"/>
    <w:rsid w:val="00835DD9"/>
    <w:rsid w:val="008364A1"/>
    <w:rsid w:val="008372D8"/>
    <w:rsid w:val="008379E3"/>
    <w:rsid w:val="00840B89"/>
    <w:rsid w:val="00842598"/>
    <w:rsid w:val="00843ABA"/>
    <w:rsid w:val="00844B31"/>
    <w:rsid w:val="00844BA4"/>
    <w:rsid w:val="00844BED"/>
    <w:rsid w:val="00846E7B"/>
    <w:rsid w:val="00846E8C"/>
    <w:rsid w:val="00847231"/>
    <w:rsid w:val="008515D5"/>
    <w:rsid w:val="00852029"/>
    <w:rsid w:val="008520F0"/>
    <w:rsid w:val="00852469"/>
    <w:rsid w:val="0085297C"/>
    <w:rsid w:val="00854DE5"/>
    <w:rsid w:val="00855549"/>
    <w:rsid w:val="00855EC6"/>
    <w:rsid w:val="00855F6D"/>
    <w:rsid w:val="00857406"/>
    <w:rsid w:val="00857AD0"/>
    <w:rsid w:val="00857CBD"/>
    <w:rsid w:val="00860580"/>
    <w:rsid w:val="008610B2"/>
    <w:rsid w:val="00862DC8"/>
    <w:rsid w:val="00862F73"/>
    <w:rsid w:val="0086385F"/>
    <w:rsid w:val="008639BC"/>
    <w:rsid w:val="00865396"/>
    <w:rsid w:val="008653BC"/>
    <w:rsid w:val="00865607"/>
    <w:rsid w:val="0086596E"/>
    <w:rsid w:val="00866CE5"/>
    <w:rsid w:val="00866E1A"/>
    <w:rsid w:val="00867FBB"/>
    <w:rsid w:val="00870264"/>
    <w:rsid w:val="0087091F"/>
    <w:rsid w:val="00871564"/>
    <w:rsid w:val="00871E9C"/>
    <w:rsid w:val="00872D31"/>
    <w:rsid w:val="00872FB6"/>
    <w:rsid w:val="008732F8"/>
    <w:rsid w:val="008736F6"/>
    <w:rsid w:val="00874436"/>
    <w:rsid w:val="00875CED"/>
    <w:rsid w:val="0087684A"/>
    <w:rsid w:val="00876F9F"/>
    <w:rsid w:val="008771CA"/>
    <w:rsid w:val="00877FD3"/>
    <w:rsid w:val="008805FF"/>
    <w:rsid w:val="00880977"/>
    <w:rsid w:val="00881E0B"/>
    <w:rsid w:val="00882EDB"/>
    <w:rsid w:val="00883843"/>
    <w:rsid w:val="00884A8B"/>
    <w:rsid w:val="00884B7C"/>
    <w:rsid w:val="00884B81"/>
    <w:rsid w:val="0088557F"/>
    <w:rsid w:val="00887A64"/>
    <w:rsid w:val="008905F4"/>
    <w:rsid w:val="008910C3"/>
    <w:rsid w:val="008919F7"/>
    <w:rsid w:val="00891A93"/>
    <w:rsid w:val="00891C3C"/>
    <w:rsid w:val="008920F6"/>
    <w:rsid w:val="00892168"/>
    <w:rsid w:val="00892665"/>
    <w:rsid w:val="00893A38"/>
    <w:rsid w:val="0089422F"/>
    <w:rsid w:val="0089434D"/>
    <w:rsid w:val="00894753"/>
    <w:rsid w:val="00894C13"/>
    <w:rsid w:val="00897F1F"/>
    <w:rsid w:val="008A04E2"/>
    <w:rsid w:val="008A130B"/>
    <w:rsid w:val="008A3291"/>
    <w:rsid w:val="008A363D"/>
    <w:rsid w:val="008A53F6"/>
    <w:rsid w:val="008A55A3"/>
    <w:rsid w:val="008A5D20"/>
    <w:rsid w:val="008A632F"/>
    <w:rsid w:val="008A63F3"/>
    <w:rsid w:val="008A6F64"/>
    <w:rsid w:val="008A7877"/>
    <w:rsid w:val="008B0128"/>
    <w:rsid w:val="008B0218"/>
    <w:rsid w:val="008B1DFD"/>
    <w:rsid w:val="008B2630"/>
    <w:rsid w:val="008B2FDE"/>
    <w:rsid w:val="008B48D3"/>
    <w:rsid w:val="008B523B"/>
    <w:rsid w:val="008B5303"/>
    <w:rsid w:val="008B5F54"/>
    <w:rsid w:val="008B68BC"/>
    <w:rsid w:val="008B6A37"/>
    <w:rsid w:val="008B6A91"/>
    <w:rsid w:val="008B723D"/>
    <w:rsid w:val="008B73EF"/>
    <w:rsid w:val="008C0126"/>
    <w:rsid w:val="008C048A"/>
    <w:rsid w:val="008C068F"/>
    <w:rsid w:val="008C1715"/>
    <w:rsid w:val="008C17C8"/>
    <w:rsid w:val="008C1FA2"/>
    <w:rsid w:val="008C24E4"/>
    <w:rsid w:val="008C366E"/>
    <w:rsid w:val="008C37E1"/>
    <w:rsid w:val="008C416A"/>
    <w:rsid w:val="008C4AE4"/>
    <w:rsid w:val="008C4B9E"/>
    <w:rsid w:val="008C6F03"/>
    <w:rsid w:val="008C77AE"/>
    <w:rsid w:val="008D04BC"/>
    <w:rsid w:val="008D0CF3"/>
    <w:rsid w:val="008D140B"/>
    <w:rsid w:val="008D14BF"/>
    <w:rsid w:val="008D18F7"/>
    <w:rsid w:val="008D2FC8"/>
    <w:rsid w:val="008D45CA"/>
    <w:rsid w:val="008D48B0"/>
    <w:rsid w:val="008D4FB4"/>
    <w:rsid w:val="008D56CB"/>
    <w:rsid w:val="008D575A"/>
    <w:rsid w:val="008D59B6"/>
    <w:rsid w:val="008D5A8E"/>
    <w:rsid w:val="008D6BC4"/>
    <w:rsid w:val="008D7037"/>
    <w:rsid w:val="008D7632"/>
    <w:rsid w:val="008D78C6"/>
    <w:rsid w:val="008E0133"/>
    <w:rsid w:val="008E026A"/>
    <w:rsid w:val="008E044E"/>
    <w:rsid w:val="008E0C91"/>
    <w:rsid w:val="008E11B6"/>
    <w:rsid w:val="008E20B4"/>
    <w:rsid w:val="008E2910"/>
    <w:rsid w:val="008E3CFA"/>
    <w:rsid w:val="008E5DB8"/>
    <w:rsid w:val="008E61BB"/>
    <w:rsid w:val="008E6490"/>
    <w:rsid w:val="008E72EC"/>
    <w:rsid w:val="008E7D10"/>
    <w:rsid w:val="008F0880"/>
    <w:rsid w:val="008F09B1"/>
    <w:rsid w:val="008F0B58"/>
    <w:rsid w:val="008F2CC8"/>
    <w:rsid w:val="008F2D65"/>
    <w:rsid w:val="008F3575"/>
    <w:rsid w:val="008F3BD1"/>
    <w:rsid w:val="008F4080"/>
    <w:rsid w:val="008F4E88"/>
    <w:rsid w:val="008F501D"/>
    <w:rsid w:val="008F5315"/>
    <w:rsid w:val="008F55C3"/>
    <w:rsid w:val="008F567C"/>
    <w:rsid w:val="008F717D"/>
    <w:rsid w:val="008F76FD"/>
    <w:rsid w:val="008F7866"/>
    <w:rsid w:val="008F79FA"/>
    <w:rsid w:val="008F7CBA"/>
    <w:rsid w:val="009007D2"/>
    <w:rsid w:val="00900F71"/>
    <w:rsid w:val="00900FD6"/>
    <w:rsid w:val="009022A3"/>
    <w:rsid w:val="009029A3"/>
    <w:rsid w:val="00902C5E"/>
    <w:rsid w:val="00903340"/>
    <w:rsid w:val="00903BED"/>
    <w:rsid w:val="00903CE5"/>
    <w:rsid w:val="00905BC9"/>
    <w:rsid w:val="00905CB9"/>
    <w:rsid w:val="00905FB5"/>
    <w:rsid w:val="00907AA4"/>
    <w:rsid w:val="00910928"/>
    <w:rsid w:val="009109C9"/>
    <w:rsid w:val="00911F48"/>
    <w:rsid w:val="0091289E"/>
    <w:rsid w:val="00912A8A"/>
    <w:rsid w:val="0091328B"/>
    <w:rsid w:val="009135C5"/>
    <w:rsid w:val="00914BC6"/>
    <w:rsid w:val="00915350"/>
    <w:rsid w:val="00915544"/>
    <w:rsid w:val="009158D5"/>
    <w:rsid w:val="00916066"/>
    <w:rsid w:val="00917AAD"/>
    <w:rsid w:val="00917BD5"/>
    <w:rsid w:val="0092053A"/>
    <w:rsid w:val="009206B5"/>
    <w:rsid w:val="009215E8"/>
    <w:rsid w:val="00921901"/>
    <w:rsid w:val="00921D0B"/>
    <w:rsid w:val="009221E9"/>
    <w:rsid w:val="0092261D"/>
    <w:rsid w:val="00922C9C"/>
    <w:rsid w:val="00923645"/>
    <w:rsid w:val="0092462F"/>
    <w:rsid w:val="00924CAB"/>
    <w:rsid w:val="00924DDD"/>
    <w:rsid w:val="0092504E"/>
    <w:rsid w:val="0092568A"/>
    <w:rsid w:val="00926084"/>
    <w:rsid w:val="00926C9B"/>
    <w:rsid w:val="00926CF7"/>
    <w:rsid w:val="009275D7"/>
    <w:rsid w:val="00927D08"/>
    <w:rsid w:val="009312B0"/>
    <w:rsid w:val="00931400"/>
    <w:rsid w:val="0093180A"/>
    <w:rsid w:val="009327F6"/>
    <w:rsid w:val="009330A8"/>
    <w:rsid w:val="009330A9"/>
    <w:rsid w:val="009330E1"/>
    <w:rsid w:val="0093331A"/>
    <w:rsid w:val="0093363F"/>
    <w:rsid w:val="00934569"/>
    <w:rsid w:val="009348BC"/>
    <w:rsid w:val="00935245"/>
    <w:rsid w:val="00935585"/>
    <w:rsid w:val="00935760"/>
    <w:rsid w:val="00935E22"/>
    <w:rsid w:val="0093619F"/>
    <w:rsid w:val="0093624A"/>
    <w:rsid w:val="009367D7"/>
    <w:rsid w:val="00936A98"/>
    <w:rsid w:val="00936DC7"/>
    <w:rsid w:val="00936F3C"/>
    <w:rsid w:val="00937114"/>
    <w:rsid w:val="009375B0"/>
    <w:rsid w:val="00937703"/>
    <w:rsid w:val="00940523"/>
    <w:rsid w:val="009409A2"/>
    <w:rsid w:val="00940F2E"/>
    <w:rsid w:val="0094141F"/>
    <w:rsid w:val="0094182C"/>
    <w:rsid w:val="00942992"/>
    <w:rsid w:val="00942DED"/>
    <w:rsid w:val="009439E0"/>
    <w:rsid w:val="009452F6"/>
    <w:rsid w:val="00945BB7"/>
    <w:rsid w:val="00946D5D"/>
    <w:rsid w:val="00946E7C"/>
    <w:rsid w:val="0094711E"/>
    <w:rsid w:val="009471BF"/>
    <w:rsid w:val="009473D8"/>
    <w:rsid w:val="00950678"/>
    <w:rsid w:val="00950966"/>
    <w:rsid w:val="00950F1A"/>
    <w:rsid w:val="00951A96"/>
    <w:rsid w:val="00952A97"/>
    <w:rsid w:val="00953E48"/>
    <w:rsid w:val="00954F42"/>
    <w:rsid w:val="009557C7"/>
    <w:rsid w:val="00956149"/>
    <w:rsid w:val="0095741A"/>
    <w:rsid w:val="009603E4"/>
    <w:rsid w:val="0096064E"/>
    <w:rsid w:val="009611B6"/>
    <w:rsid w:val="009620AD"/>
    <w:rsid w:val="00962E06"/>
    <w:rsid w:val="00963019"/>
    <w:rsid w:val="0096307B"/>
    <w:rsid w:val="0096346C"/>
    <w:rsid w:val="009644DF"/>
    <w:rsid w:val="00964782"/>
    <w:rsid w:val="0096522C"/>
    <w:rsid w:val="00966FF8"/>
    <w:rsid w:val="009677FC"/>
    <w:rsid w:val="00967950"/>
    <w:rsid w:val="0097115D"/>
    <w:rsid w:val="009716A3"/>
    <w:rsid w:val="00973636"/>
    <w:rsid w:val="009742E7"/>
    <w:rsid w:val="00974908"/>
    <w:rsid w:val="00975A40"/>
    <w:rsid w:val="00975D05"/>
    <w:rsid w:val="00977222"/>
    <w:rsid w:val="009776C1"/>
    <w:rsid w:val="00977DCF"/>
    <w:rsid w:val="009801F4"/>
    <w:rsid w:val="0098095D"/>
    <w:rsid w:val="00981168"/>
    <w:rsid w:val="00981EDC"/>
    <w:rsid w:val="00983138"/>
    <w:rsid w:val="00983461"/>
    <w:rsid w:val="00983C92"/>
    <w:rsid w:val="00984362"/>
    <w:rsid w:val="009844A0"/>
    <w:rsid w:val="00984519"/>
    <w:rsid w:val="009850F5"/>
    <w:rsid w:val="009852FA"/>
    <w:rsid w:val="009856E9"/>
    <w:rsid w:val="00985AB6"/>
    <w:rsid w:val="00985CF3"/>
    <w:rsid w:val="009860C6"/>
    <w:rsid w:val="00987786"/>
    <w:rsid w:val="00990407"/>
    <w:rsid w:val="009905A4"/>
    <w:rsid w:val="00990736"/>
    <w:rsid w:val="0099102E"/>
    <w:rsid w:val="0099166C"/>
    <w:rsid w:val="0099267B"/>
    <w:rsid w:val="009928FD"/>
    <w:rsid w:val="00992C21"/>
    <w:rsid w:val="00993896"/>
    <w:rsid w:val="00993AAE"/>
    <w:rsid w:val="00993BD0"/>
    <w:rsid w:val="00994278"/>
    <w:rsid w:val="00995118"/>
    <w:rsid w:val="0099529E"/>
    <w:rsid w:val="00995953"/>
    <w:rsid w:val="0099598B"/>
    <w:rsid w:val="00995DC9"/>
    <w:rsid w:val="00995F20"/>
    <w:rsid w:val="00996D00"/>
    <w:rsid w:val="00996D2F"/>
    <w:rsid w:val="00996F8A"/>
    <w:rsid w:val="009973B0"/>
    <w:rsid w:val="009977AB"/>
    <w:rsid w:val="00997F37"/>
    <w:rsid w:val="009A0005"/>
    <w:rsid w:val="009A042D"/>
    <w:rsid w:val="009A0E9F"/>
    <w:rsid w:val="009A3352"/>
    <w:rsid w:val="009A3D16"/>
    <w:rsid w:val="009A3DAE"/>
    <w:rsid w:val="009A3EDB"/>
    <w:rsid w:val="009A4CD0"/>
    <w:rsid w:val="009A55B6"/>
    <w:rsid w:val="009A59B9"/>
    <w:rsid w:val="009A5A74"/>
    <w:rsid w:val="009A5DBB"/>
    <w:rsid w:val="009A6AE4"/>
    <w:rsid w:val="009A6B52"/>
    <w:rsid w:val="009A7065"/>
    <w:rsid w:val="009A74D9"/>
    <w:rsid w:val="009A7FFC"/>
    <w:rsid w:val="009B007F"/>
    <w:rsid w:val="009B177A"/>
    <w:rsid w:val="009B1C1C"/>
    <w:rsid w:val="009B1FBD"/>
    <w:rsid w:val="009B22DD"/>
    <w:rsid w:val="009B26B0"/>
    <w:rsid w:val="009B3671"/>
    <w:rsid w:val="009B40EC"/>
    <w:rsid w:val="009B4303"/>
    <w:rsid w:val="009B455D"/>
    <w:rsid w:val="009B481A"/>
    <w:rsid w:val="009B5B8F"/>
    <w:rsid w:val="009B61D1"/>
    <w:rsid w:val="009B72CC"/>
    <w:rsid w:val="009C0217"/>
    <w:rsid w:val="009C09C7"/>
    <w:rsid w:val="009C1481"/>
    <w:rsid w:val="009C2BFE"/>
    <w:rsid w:val="009C2C2E"/>
    <w:rsid w:val="009C3979"/>
    <w:rsid w:val="009C405D"/>
    <w:rsid w:val="009C4365"/>
    <w:rsid w:val="009C458E"/>
    <w:rsid w:val="009C473E"/>
    <w:rsid w:val="009C4BB2"/>
    <w:rsid w:val="009C501B"/>
    <w:rsid w:val="009C5926"/>
    <w:rsid w:val="009C5F26"/>
    <w:rsid w:val="009C6AF2"/>
    <w:rsid w:val="009C7385"/>
    <w:rsid w:val="009C73AD"/>
    <w:rsid w:val="009C75CB"/>
    <w:rsid w:val="009C77BA"/>
    <w:rsid w:val="009D01D4"/>
    <w:rsid w:val="009D0394"/>
    <w:rsid w:val="009D04FF"/>
    <w:rsid w:val="009D17B1"/>
    <w:rsid w:val="009D197E"/>
    <w:rsid w:val="009D21D5"/>
    <w:rsid w:val="009D225F"/>
    <w:rsid w:val="009D2C06"/>
    <w:rsid w:val="009D3012"/>
    <w:rsid w:val="009D3662"/>
    <w:rsid w:val="009D4CF6"/>
    <w:rsid w:val="009D4FF2"/>
    <w:rsid w:val="009D5724"/>
    <w:rsid w:val="009D589F"/>
    <w:rsid w:val="009D5919"/>
    <w:rsid w:val="009D5CD8"/>
    <w:rsid w:val="009D6B10"/>
    <w:rsid w:val="009D6DF8"/>
    <w:rsid w:val="009D72F5"/>
    <w:rsid w:val="009E04D4"/>
    <w:rsid w:val="009E0822"/>
    <w:rsid w:val="009E0F7F"/>
    <w:rsid w:val="009E139A"/>
    <w:rsid w:val="009E1673"/>
    <w:rsid w:val="009E1A4D"/>
    <w:rsid w:val="009E226F"/>
    <w:rsid w:val="009E2B22"/>
    <w:rsid w:val="009E2E56"/>
    <w:rsid w:val="009E3987"/>
    <w:rsid w:val="009E491F"/>
    <w:rsid w:val="009E53A5"/>
    <w:rsid w:val="009E5B53"/>
    <w:rsid w:val="009E6DF8"/>
    <w:rsid w:val="009E7108"/>
    <w:rsid w:val="009E7D14"/>
    <w:rsid w:val="009E7DB4"/>
    <w:rsid w:val="009F1061"/>
    <w:rsid w:val="009F1DB9"/>
    <w:rsid w:val="009F264E"/>
    <w:rsid w:val="009F280A"/>
    <w:rsid w:val="009F3628"/>
    <w:rsid w:val="009F4156"/>
    <w:rsid w:val="009F42EF"/>
    <w:rsid w:val="009F560D"/>
    <w:rsid w:val="009F577E"/>
    <w:rsid w:val="009F6987"/>
    <w:rsid w:val="009F6C0A"/>
    <w:rsid w:val="009F6D67"/>
    <w:rsid w:val="009F75EE"/>
    <w:rsid w:val="00A0186D"/>
    <w:rsid w:val="00A01CF4"/>
    <w:rsid w:val="00A02CFE"/>
    <w:rsid w:val="00A03B98"/>
    <w:rsid w:val="00A04405"/>
    <w:rsid w:val="00A04FD9"/>
    <w:rsid w:val="00A05523"/>
    <w:rsid w:val="00A05F4F"/>
    <w:rsid w:val="00A066DA"/>
    <w:rsid w:val="00A07D4D"/>
    <w:rsid w:val="00A07DFF"/>
    <w:rsid w:val="00A1086F"/>
    <w:rsid w:val="00A109AD"/>
    <w:rsid w:val="00A10FB3"/>
    <w:rsid w:val="00A110CD"/>
    <w:rsid w:val="00A1154B"/>
    <w:rsid w:val="00A119F7"/>
    <w:rsid w:val="00A11DDC"/>
    <w:rsid w:val="00A11E66"/>
    <w:rsid w:val="00A12263"/>
    <w:rsid w:val="00A12728"/>
    <w:rsid w:val="00A12A3A"/>
    <w:rsid w:val="00A12F85"/>
    <w:rsid w:val="00A1312A"/>
    <w:rsid w:val="00A133D7"/>
    <w:rsid w:val="00A1376E"/>
    <w:rsid w:val="00A13D10"/>
    <w:rsid w:val="00A13D44"/>
    <w:rsid w:val="00A13DD5"/>
    <w:rsid w:val="00A1445E"/>
    <w:rsid w:val="00A14CF2"/>
    <w:rsid w:val="00A14F60"/>
    <w:rsid w:val="00A153E9"/>
    <w:rsid w:val="00A155CA"/>
    <w:rsid w:val="00A157AB"/>
    <w:rsid w:val="00A15953"/>
    <w:rsid w:val="00A16161"/>
    <w:rsid w:val="00A165FC"/>
    <w:rsid w:val="00A169F4"/>
    <w:rsid w:val="00A16F8E"/>
    <w:rsid w:val="00A1712A"/>
    <w:rsid w:val="00A176B5"/>
    <w:rsid w:val="00A17B15"/>
    <w:rsid w:val="00A202B5"/>
    <w:rsid w:val="00A2095C"/>
    <w:rsid w:val="00A21338"/>
    <w:rsid w:val="00A22B5F"/>
    <w:rsid w:val="00A235F1"/>
    <w:rsid w:val="00A252B0"/>
    <w:rsid w:val="00A2553A"/>
    <w:rsid w:val="00A26186"/>
    <w:rsid w:val="00A26A25"/>
    <w:rsid w:val="00A26FAA"/>
    <w:rsid w:val="00A2731B"/>
    <w:rsid w:val="00A2769C"/>
    <w:rsid w:val="00A27808"/>
    <w:rsid w:val="00A27C85"/>
    <w:rsid w:val="00A306DC"/>
    <w:rsid w:val="00A30FB6"/>
    <w:rsid w:val="00A31752"/>
    <w:rsid w:val="00A31B82"/>
    <w:rsid w:val="00A31C4D"/>
    <w:rsid w:val="00A32977"/>
    <w:rsid w:val="00A32F5F"/>
    <w:rsid w:val="00A33469"/>
    <w:rsid w:val="00A33670"/>
    <w:rsid w:val="00A3466F"/>
    <w:rsid w:val="00A34BC4"/>
    <w:rsid w:val="00A34FC2"/>
    <w:rsid w:val="00A366BC"/>
    <w:rsid w:val="00A36C35"/>
    <w:rsid w:val="00A37470"/>
    <w:rsid w:val="00A374F3"/>
    <w:rsid w:val="00A37DFD"/>
    <w:rsid w:val="00A40140"/>
    <w:rsid w:val="00A41210"/>
    <w:rsid w:val="00A41977"/>
    <w:rsid w:val="00A42D90"/>
    <w:rsid w:val="00A43480"/>
    <w:rsid w:val="00A437BD"/>
    <w:rsid w:val="00A43E73"/>
    <w:rsid w:val="00A44591"/>
    <w:rsid w:val="00A45280"/>
    <w:rsid w:val="00A46C48"/>
    <w:rsid w:val="00A46E05"/>
    <w:rsid w:val="00A475DA"/>
    <w:rsid w:val="00A476BB"/>
    <w:rsid w:val="00A47DF1"/>
    <w:rsid w:val="00A50D10"/>
    <w:rsid w:val="00A51315"/>
    <w:rsid w:val="00A51379"/>
    <w:rsid w:val="00A51920"/>
    <w:rsid w:val="00A51D48"/>
    <w:rsid w:val="00A52273"/>
    <w:rsid w:val="00A522C0"/>
    <w:rsid w:val="00A54172"/>
    <w:rsid w:val="00A5558D"/>
    <w:rsid w:val="00A56B5F"/>
    <w:rsid w:val="00A56FE0"/>
    <w:rsid w:val="00A5734B"/>
    <w:rsid w:val="00A574BF"/>
    <w:rsid w:val="00A57D67"/>
    <w:rsid w:val="00A603F7"/>
    <w:rsid w:val="00A60F61"/>
    <w:rsid w:val="00A6175D"/>
    <w:rsid w:val="00A617C8"/>
    <w:rsid w:val="00A61C4B"/>
    <w:rsid w:val="00A61C5A"/>
    <w:rsid w:val="00A62768"/>
    <w:rsid w:val="00A62FFB"/>
    <w:rsid w:val="00A631B1"/>
    <w:rsid w:val="00A63F12"/>
    <w:rsid w:val="00A64E31"/>
    <w:rsid w:val="00A658EE"/>
    <w:rsid w:val="00A65E5C"/>
    <w:rsid w:val="00A65FCC"/>
    <w:rsid w:val="00A663CE"/>
    <w:rsid w:val="00A66962"/>
    <w:rsid w:val="00A66AB2"/>
    <w:rsid w:val="00A675B1"/>
    <w:rsid w:val="00A6765A"/>
    <w:rsid w:val="00A67FAC"/>
    <w:rsid w:val="00A706F8"/>
    <w:rsid w:val="00A717DF"/>
    <w:rsid w:val="00A726E3"/>
    <w:rsid w:val="00A737EF"/>
    <w:rsid w:val="00A73F71"/>
    <w:rsid w:val="00A74EB8"/>
    <w:rsid w:val="00A75AAE"/>
    <w:rsid w:val="00A75DD0"/>
    <w:rsid w:val="00A75E3C"/>
    <w:rsid w:val="00A76603"/>
    <w:rsid w:val="00A767DB"/>
    <w:rsid w:val="00A7758B"/>
    <w:rsid w:val="00A775D8"/>
    <w:rsid w:val="00A77A3A"/>
    <w:rsid w:val="00A80158"/>
    <w:rsid w:val="00A80370"/>
    <w:rsid w:val="00A80AB5"/>
    <w:rsid w:val="00A81B1A"/>
    <w:rsid w:val="00A82034"/>
    <w:rsid w:val="00A83543"/>
    <w:rsid w:val="00A83DE6"/>
    <w:rsid w:val="00A844CA"/>
    <w:rsid w:val="00A85150"/>
    <w:rsid w:val="00A85483"/>
    <w:rsid w:val="00A86BDD"/>
    <w:rsid w:val="00A8712D"/>
    <w:rsid w:val="00A901F2"/>
    <w:rsid w:val="00A91261"/>
    <w:rsid w:val="00A9199C"/>
    <w:rsid w:val="00A91ADB"/>
    <w:rsid w:val="00A92A12"/>
    <w:rsid w:val="00A92FBF"/>
    <w:rsid w:val="00A93AAB"/>
    <w:rsid w:val="00A94302"/>
    <w:rsid w:val="00A95DD9"/>
    <w:rsid w:val="00A96BE6"/>
    <w:rsid w:val="00A96C86"/>
    <w:rsid w:val="00A971F6"/>
    <w:rsid w:val="00AA012F"/>
    <w:rsid w:val="00AA0C14"/>
    <w:rsid w:val="00AA1250"/>
    <w:rsid w:val="00AA1850"/>
    <w:rsid w:val="00AA2614"/>
    <w:rsid w:val="00AA2D17"/>
    <w:rsid w:val="00AA309C"/>
    <w:rsid w:val="00AA320A"/>
    <w:rsid w:val="00AA32BA"/>
    <w:rsid w:val="00AA36D1"/>
    <w:rsid w:val="00AA471A"/>
    <w:rsid w:val="00AA4A7B"/>
    <w:rsid w:val="00AA50BE"/>
    <w:rsid w:val="00AA5506"/>
    <w:rsid w:val="00AA644A"/>
    <w:rsid w:val="00AA7318"/>
    <w:rsid w:val="00AB0D8E"/>
    <w:rsid w:val="00AB0EF6"/>
    <w:rsid w:val="00AB1937"/>
    <w:rsid w:val="00AB2B68"/>
    <w:rsid w:val="00AB37FE"/>
    <w:rsid w:val="00AB3BBE"/>
    <w:rsid w:val="00AB4BD3"/>
    <w:rsid w:val="00AB4D6C"/>
    <w:rsid w:val="00AB5020"/>
    <w:rsid w:val="00AB566B"/>
    <w:rsid w:val="00AB613B"/>
    <w:rsid w:val="00AB743F"/>
    <w:rsid w:val="00AC0E29"/>
    <w:rsid w:val="00AC21F1"/>
    <w:rsid w:val="00AC253E"/>
    <w:rsid w:val="00AC260B"/>
    <w:rsid w:val="00AC3B68"/>
    <w:rsid w:val="00AC433D"/>
    <w:rsid w:val="00AC4701"/>
    <w:rsid w:val="00AC4A8A"/>
    <w:rsid w:val="00AC4DEA"/>
    <w:rsid w:val="00AC5832"/>
    <w:rsid w:val="00AC5F56"/>
    <w:rsid w:val="00AC6133"/>
    <w:rsid w:val="00AC631A"/>
    <w:rsid w:val="00AC655E"/>
    <w:rsid w:val="00AC6C87"/>
    <w:rsid w:val="00AC726A"/>
    <w:rsid w:val="00AC7635"/>
    <w:rsid w:val="00AD02DA"/>
    <w:rsid w:val="00AD045C"/>
    <w:rsid w:val="00AD1133"/>
    <w:rsid w:val="00AD13D5"/>
    <w:rsid w:val="00AD1C79"/>
    <w:rsid w:val="00AD1D02"/>
    <w:rsid w:val="00AD1F09"/>
    <w:rsid w:val="00AD3821"/>
    <w:rsid w:val="00AD3E5A"/>
    <w:rsid w:val="00AD41A1"/>
    <w:rsid w:val="00AD4AE6"/>
    <w:rsid w:val="00AD5CB0"/>
    <w:rsid w:val="00AD5D4F"/>
    <w:rsid w:val="00AD76D6"/>
    <w:rsid w:val="00AD7B21"/>
    <w:rsid w:val="00AE21DA"/>
    <w:rsid w:val="00AE3ADE"/>
    <w:rsid w:val="00AE41C9"/>
    <w:rsid w:val="00AE619B"/>
    <w:rsid w:val="00AE62D6"/>
    <w:rsid w:val="00AE6371"/>
    <w:rsid w:val="00AE6648"/>
    <w:rsid w:val="00AE787A"/>
    <w:rsid w:val="00AF02EA"/>
    <w:rsid w:val="00AF0C95"/>
    <w:rsid w:val="00AF1494"/>
    <w:rsid w:val="00AF1649"/>
    <w:rsid w:val="00AF4148"/>
    <w:rsid w:val="00AF43E2"/>
    <w:rsid w:val="00AF43F0"/>
    <w:rsid w:val="00AF585D"/>
    <w:rsid w:val="00AF70D1"/>
    <w:rsid w:val="00B0046E"/>
    <w:rsid w:val="00B00EB3"/>
    <w:rsid w:val="00B016F5"/>
    <w:rsid w:val="00B020D2"/>
    <w:rsid w:val="00B0288C"/>
    <w:rsid w:val="00B029E7"/>
    <w:rsid w:val="00B02CBC"/>
    <w:rsid w:val="00B02E33"/>
    <w:rsid w:val="00B05884"/>
    <w:rsid w:val="00B0617D"/>
    <w:rsid w:val="00B06253"/>
    <w:rsid w:val="00B0625B"/>
    <w:rsid w:val="00B062FB"/>
    <w:rsid w:val="00B0630F"/>
    <w:rsid w:val="00B06B2D"/>
    <w:rsid w:val="00B07128"/>
    <w:rsid w:val="00B07DC4"/>
    <w:rsid w:val="00B109A6"/>
    <w:rsid w:val="00B119B9"/>
    <w:rsid w:val="00B1230C"/>
    <w:rsid w:val="00B12353"/>
    <w:rsid w:val="00B1236F"/>
    <w:rsid w:val="00B124F1"/>
    <w:rsid w:val="00B12A6B"/>
    <w:rsid w:val="00B136D8"/>
    <w:rsid w:val="00B13753"/>
    <w:rsid w:val="00B1386E"/>
    <w:rsid w:val="00B13A79"/>
    <w:rsid w:val="00B13C1C"/>
    <w:rsid w:val="00B14351"/>
    <w:rsid w:val="00B14A84"/>
    <w:rsid w:val="00B155FB"/>
    <w:rsid w:val="00B160C6"/>
    <w:rsid w:val="00B16A3B"/>
    <w:rsid w:val="00B16BE1"/>
    <w:rsid w:val="00B16C45"/>
    <w:rsid w:val="00B172B1"/>
    <w:rsid w:val="00B202F7"/>
    <w:rsid w:val="00B20DC8"/>
    <w:rsid w:val="00B21355"/>
    <w:rsid w:val="00B218D2"/>
    <w:rsid w:val="00B21D7F"/>
    <w:rsid w:val="00B22817"/>
    <w:rsid w:val="00B22BF2"/>
    <w:rsid w:val="00B22D4D"/>
    <w:rsid w:val="00B22DE8"/>
    <w:rsid w:val="00B22E0F"/>
    <w:rsid w:val="00B2312C"/>
    <w:rsid w:val="00B231DC"/>
    <w:rsid w:val="00B23C2D"/>
    <w:rsid w:val="00B24456"/>
    <w:rsid w:val="00B25AA0"/>
    <w:rsid w:val="00B25E11"/>
    <w:rsid w:val="00B26994"/>
    <w:rsid w:val="00B26C28"/>
    <w:rsid w:val="00B27CAB"/>
    <w:rsid w:val="00B30043"/>
    <w:rsid w:val="00B301A4"/>
    <w:rsid w:val="00B3024A"/>
    <w:rsid w:val="00B30379"/>
    <w:rsid w:val="00B30879"/>
    <w:rsid w:val="00B3095A"/>
    <w:rsid w:val="00B30ECA"/>
    <w:rsid w:val="00B30FE7"/>
    <w:rsid w:val="00B315A9"/>
    <w:rsid w:val="00B32778"/>
    <w:rsid w:val="00B333E3"/>
    <w:rsid w:val="00B34AB0"/>
    <w:rsid w:val="00B350F8"/>
    <w:rsid w:val="00B371EA"/>
    <w:rsid w:val="00B377B6"/>
    <w:rsid w:val="00B37B44"/>
    <w:rsid w:val="00B4019E"/>
    <w:rsid w:val="00B40222"/>
    <w:rsid w:val="00B41360"/>
    <w:rsid w:val="00B41697"/>
    <w:rsid w:val="00B417ED"/>
    <w:rsid w:val="00B41875"/>
    <w:rsid w:val="00B41876"/>
    <w:rsid w:val="00B4248E"/>
    <w:rsid w:val="00B42560"/>
    <w:rsid w:val="00B42A0E"/>
    <w:rsid w:val="00B42A27"/>
    <w:rsid w:val="00B43C7A"/>
    <w:rsid w:val="00B449E6"/>
    <w:rsid w:val="00B44C13"/>
    <w:rsid w:val="00B44D51"/>
    <w:rsid w:val="00B45B3C"/>
    <w:rsid w:val="00B45EEB"/>
    <w:rsid w:val="00B46070"/>
    <w:rsid w:val="00B46AB5"/>
    <w:rsid w:val="00B50664"/>
    <w:rsid w:val="00B50D46"/>
    <w:rsid w:val="00B50D8C"/>
    <w:rsid w:val="00B50F5E"/>
    <w:rsid w:val="00B529E1"/>
    <w:rsid w:val="00B52C3A"/>
    <w:rsid w:val="00B52FE1"/>
    <w:rsid w:val="00B536D6"/>
    <w:rsid w:val="00B53791"/>
    <w:rsid w:val="00B5380D"/>
    <w:rsid w:val="00B53D99"/>
    <w:rsid w:val="00B54309"/>
    <w:rsid w:val="00B5560A"/>
    <w:rsid w:val="00B55FA5"/>
    <w:rsid w:val="00B56724"/>
    <w:rsid w:val="00B57016"/>
    <w:rsid w:val="00B5714F"/>
    <w:rsid w:val="00B576FE"/>
    <w:rsid w:val="00B57C11"/>
    <w:rsid w:val="00B57F7A"/>
    <w:rsid w:val="00B604D4"/>
    <w:rsid w:val="00B61266"/>
    <w:rsid w:val="00B613B4"/>
    <w:rsid w:val="00B61536"/>
    <w:rsid w:val="00B62770"/>
    <w:rsid w:val="00B63B72"/>
    <w:rsid w:val="00B63E7D"/>
    <w:rsid w:val="00B63FA7"/>
    <w:rsid w:val="00B64EDD"/>
    <w:rsid w:val="00B65422"/>
    <w:rsid w:val="00B6611C"/>
    <w:rsid w:val="00B66130"/>
    <w:rsid w:val="00B675E4"/>
    <w:rsid w:val="00B675F6"/>
    <w:rsid w:val="00B6766F"/>
    <w:rsid w:val="00B70F7B"/>
    <w:rsid w:val="00B71B36"/>
    <w:rsid w:val="00B71FA6"/>
    <w:rsid w:val="00B73444"/>
    <w:rsid w:val="00B734C5"/>
    <w:rsid w:val="00B74B58"/>
    <w:rsid w:val="00B75F48"/>
    <w:rsid w:val="00B768B6"/>
    <w:rsid w:val="00B77037"/>
    <w:rsid w:val="00B77780"/>
    <w:rsid w:val="00B77E6D"/>
    <w:rsid w:val="00B80530"/>
    <w:rsid w:val="00B8061B"/>
    <w:rsid w:val="00B80A45"/>
    <w:rsid w:val="00B81569"/>
    <w:rsid w:val="00B81A21"/>
    <w:rsid w:val="00B81B9A"/>
    <w:rsid w:val="00B81DBF"/>
    <w:rsid w:val="00B83CD2"/>
    <w:rsid w:val="00B84163"/>
    <w:rsid w:val="00B84400"/>
    <w:rsid w:val="00B84BDD"/>
    <w:rsid w:val="00B85230"/>
    <w:rsid w:val="00B85606"/>
    <w:rsid w:val="00B8562E"/>
    <w:rsid w:val="00B86A8A"/>
    <w:rsid w:val="00B86B9A"/>
    <w:rsid w:val="00B86DB5"/>
    <w:rsid w:val="00B879B4"/>
    <w:rsid w:val="00B9130A"/>
    <w:rsid w:val="00B91945"/>
    <w:rsid w:val="00B91B72"/>
    <w:rsid w:val="00B924F8"/>
    <w:rsid w:val="00B93087"/>
    <w:rsid w:val="00B93A72"/>
    <w:rsid w:val="00B93C41"/>
    <w:rsid w:val="00B94AE7"/>
    <w:rsid w:val="00B95245"/>
    <w:rsid w:val="00B953CC"/>
    <w:rsid w:val="00B959DD"/>
    <w:rsid w:val="00B95B91"/>
    <w:rsid w:val="00B96290"/>
    <w:rsid w:val="00B9633F"/>
    <w:rsid w:val="00B96A16"/>
    <w:rsid w:val="00B96BDA"/>
    <w:rsid w:val="00B97D26"/>
    <w:rsid w:val="00B97E12"/>
    <w:rsid w:val="00B97F70"/>
    <w:rsid w:val="00BA10BF"/>
    <w:rsid w:val="00BA1147"/>
    <w:rsid w:val="00BA179E"/>
    <w:rsid w:val="00BA1B22"/>
    <w:rsid w:val="00BA1D27"/>
    <w:rsid w:val="00BA1EB8"/>
    <w:rsid w:val="00BA6128"/>
    <w:rsid w:val="00BA70AF"/>
    <w:rsid w:val="00BA7517"/>
    <w:rsid w:val="00BA7EDD"/>
    <w:rsid w:val="00BB0CED"/>
    <w:rsid w:val="00BB27A5"/>
    <w:rsid w:val="00BB34F8"/>
    <w:rsid w:val="00BB3E67"/>
    <w:rsid w:val="00BB4BE9"/>
    <w:rsid w:val="00BB56A9"/>
    <w:rsid w:val="00BB5847"/>
    <w:rsid w:val="00BB5D9F"/>
    <w:rsid w:val="00BB7F76"/>
    <w:rsid w:val="00BC0086"/>
    <w:rsid w:val="00BC0711"/>
    <w:rsid w:val="00BC175F"/>
    <w:rsid w:val="00BC26AB"/>
    <w:rsid w:val="00BC284B"/>
    <w:rsid w:val="00BC2B10"/>
    <w:rsid w:val="00BC3A79"/>
    <w:rsid w:val="00BC486C"/>
    <w:rsid w:val="00BC4DAD"/>
    <w:rsid w:val="00BC4E0B"/>
    <w:rsid w:val="00BC4FE2"/>
    <w:rsid w:val="00BC500A"/>
    <w:rsid w:val="00BC51CB"/>
    <w:rsid w:val="00BC5CB5"/>
    <w:rsid w:val="00BC6357"/>
    <w:rsid w:val="00BC6B87"/>
    <w:rsid w:val="00BD137E"/>
    <w:rsid w:val="00BD191E"/>
    <w:rsid w:val="00BD2186"/>
    <w:rsid w:val="00BD2B37"/>
    <w:rsid w:val="00BD2C5E"/>
    <w:rsid w:val="00BD32A1"/>
    <w:rsid w:val="00BD4677"/>
    <w:rsid w:val="00BD4D29"/>
    <w:rsid w:val="00BD53E7"/>
    <w:rsid w:val="00BD5946"/>
    <w:rsid w:val="00BD5B46"/>
    <w:rsid w:val="00BD6B0A"/>
    <w:rsid w:val="00BD6F5F"/>
    <w:rsid w:val="00BD6FF3"/>
    <w:rsid w:val="00BD76FF"/>
    <w:rsid w:val="00BD7A57"/>
    <w:rsid w:val="00BD7F90"/>
    <w:rsid w:val="00BE008A"/>
    <w:rsid w:val="00BE0E8B"/>
    <w:rsid w:val="00BE0EBB"/>
    <w:rsid w:val="00BE1327"/>
    <w:rsid w:val="00BE14E3"/>
    <w:rsid w:val="00BE287D"/>
    <w:rsid w:val="00BE3DFB"/>
    <w:rsid w:val="00BE47FD"/>
    <w:rsid w:val="00BE5885"/>
    <w:rsid w:val="00BE596D"/>
    <w:rsid w:val="00BE5B6C"/>
    <w:rsid w:val="00BE680E"/>
    <w:rsid w:val="00BE6AAD"/>
    <w:rsid w:val="00BF0992"/>
    <w:rsid w:val="00BF251C"/>
    <w:rsid w:val="00BF311B"/>
    <w:rsid w:val="00BF32AD"/>
    <w:rsid w:val="00BF3D6E"/>
    <w:rsid w:val="00BF4C57"/>
    <w:rsid w:val="00BF545E"/>
    <w:rsid w:val="00BF715F"/>
    <w:rsid w:val="00BF7594"/>
    <w:rsid w:val="00C00A30"/>
    <w:rsid w:val="00C00D2B"/>
    <w:rsid w:val="00C01534"/>
    <w:rsid w:val="00C01708"/>
    <w:rsid w:val="00C0176B"/>
    <w:rsid w:val="00C01C24"/>
    <w:rsid w:val="00C0257D"/>
    <w:rsid w:val="00C02A7E"/>
    <w:rsid w:val="00C02BAD"/>
    <w:rsid w:val="00C03298"/>
    <w:rsid w:val="00C03C93"/>
    <w:rsid w:val="00C041C8"/>
    <w:rsid w:val="00C0431C"/>
    <w:rsid w:val="00C05595"/>
    <w:rsid w:val="00C1001D"/>
    <w:rsid w:val="00C106C4"/>
    <w:rsid w:val="00C11944"/>
    <w:rsid w:val="00C11C84"/>
    <w:rsid w:val="00C11D04"/>
    <w:rsid w:val="00C12D33"/>
    <w:rsid w:val="00C12E1F"/>
    <w:rsid w:val="00C12E4F"/>
    <w:rsid w:val="00C12FA6"/>
    <w:rsid w:val="00C131F5"/>
    <w:rsid w:val="00C1340F"/>
    <w:rsid w:val="00C13610"/>
    <w:rsid w:val="00C13F15"/>
    <w:rsid w:val="00C13F7D"/>
    <w:rsid w:val="00C1406D"/>
    <w:rsid w:val="00C14E9A"/>
    <w:rsid w:val="00C14F33"/>
    <w:rsid w:val="00C15500"/>
    <w:rsid w:val="00C158DE"/>
    <w:rsid w:val="00C166FC"/>
    <w:rsid w:val="00C167C4"/>
    <w:rsid w:val="00C16D62"/>
    <w:rsid w:val="00C2003D"/>
    <w:rsid w:val="00C20A81"/>
    <w:rsid w:val="00C20FCB"/>
    <w:rsid w:val="00C2232B"/>
    <w:rsid w:val="00C22377"/>
    <w:rsid w:val="00C223E4"/>
    <w:rsid w:val="00C22502"/>
    <w:rsid w:val="00C22A08"/>
    <w:rsid w:val="00C22C27"/>
    <w:rsid w:val="00C22D3C"/>
    <w:rsid w:val="00C22EB8"/>
    <w:rsid w:val="00C23782"/>
    <w:rsid w:val="00C23988"/>
    <w:rsid w:val="00C24226"/>
    <w:rsid w:val="00C242AE"/>
    <w:rsid w:val="00C24406"/>
    <w:rsid w:val="00C2455E"/>
    <w:rsid w:val="00C24ED8"/>
    <w:rsid w:val="00C2545F"/>
    <w:rsid w:val="00C27336"/>
    <w:rsid w:val="00C27BA5"/>
    <w:rsid w:val="00C27C47"/>
    <w:rsid w:val="00C302D9"/>
    <w:rsid w:val="00C30E87"/>
    <w:rsid w:val="00C322EB"/>
    <w:rsid w:val="00C335A4"/>
    <w:rsid w:val="00C348C7"/>
    <w:rsid w:val="00C3543F"/>
    <w:rsid w:val="00C3559B"/>
    <w:rsid w:val="00C3677F"/>
    <w:rsid w:val="00C36871"/>
    <w:rsid w:val="00C36936"/>
    <w:rsid w:val="00C36C91"/>
    <w:rsid w:val="00C37148"/>
    <w:rsid w:val="00C37264"/>
    <w:rsid w:val="00C37947"/>
    <w:rsid w:val="00C37BDE"/>
    <w:rsid w:val="00C40051"/>
    <w:rsid w:val="00C400B6"/>
    <w:rsid w:val="00C40890"/>
    <w:rsid w:val="00C40D50"/>
    <w:rsid w:val="00C413A4"/>
    <w:rsid w:val="00C41DCD"/>
    <w:rsid w:val="00C438E5"/>
    <w:rsid w:val="00C4411C"/>
    <w:rsid w:val="00C44BEF"/>
    <w:rsid w:val="00C4530C"/>
    <w:rsid w:val="00C456A9"/>
    <w:rsid w:val="00C46A7A"/>
    <w:rsid w:val="00C46CF1"/>
    <w:rsid w:val="00C46EF4"/>
    <w:rsid w:val="00C47277"/>
    <w:rsid w:val="00C47618"/>
    <w:rsid w:val="00C47643"/>
    <w:rsid w:val="00C500E2"/>
    <w:rsid w:val="00C508A5"/>
    <w:rsid w:val="00C52095"/>
    <w:rsid w:val="00C52684"/>
    <w:rsid w:val="00C52D0B"/>
    <w:rsid w:val="00C53970"/>
    <w:rsid w:val="00C53D2E"/>
    <w:rsid w:val="00C53D60"/>
    <w:rsid w:val="00C540EC"/>
    <w:rsid w:val="00C54715"/>
    <w:rsid w:val="00C55CA0"/>
    <w:rsid w:val="00C55ED3"/>
    <w:rsid w:val="00C56224"/>
    <w:rsid w:val="00C577FD"/>
    <w:rsid w:val="00C57E8A"/>
    <w:rsid w:val="00C60BA4"/>
    <w:rsid w:val="00C620BB"/>
    <w:rsid w:val="00C62D9A"/>
    <w:rsid w:val="00C62EFB"/>
    <w:rsid w:val="00C62F5B"/>
    <w:rsid w:val="00C6317B"/>
    <w:rsid w:val="00C63B1F"/>
    <w:rsid w:val="00C65810"/>
    <w:rsid w:val="00C65A62"/>
    <w:rsid w:val="00C66FE6"/>
    <w:rsid w:val="00C67620"/>
    <w:rsid w:val="00C67938"/>
    <w:rsid w:val="00C70178"/>
    <w:rsid w:val="00C705BF"/>
    <w:rsid w:val="00C70D3D"/>
    <w:rsid w:val="00C7148B"/>
    <w:rsid w:val="00C715EC"/>
    <w:rsid w:val="00C71F6B"/>
    <w:rsid w:val="00C71F74"/>
    <w:rsid w:val="00C7227A"/>
    <w:rsid w:val="00C7243E"/>
    <w:rsid w:val="00C73495"/>
    <w:rsid w:val="00C740C9"/>
    <w:rsid w:val="00C74151"/>
    <w:rsid w:val="00C7550D"/>
    <w:rsid w:val="00C75E72"/>
    <w:rsid w:val="00C76025"/>
    <w:rsid w:val="00C7602B"/>
    <w:rsid w:val="00C766CD"/>
    <w:rsid w:val="00C807C0"/>
    <w:rsid w:val="00C81D34"/>
    <w:rsid w:val="00C82ADE"/>
    <w:rsid w:val="00C83052"/>
    <w:rsid w:val="00C8362A"/>
    <w:rsid w:val="00C83992"/>
    <w:rsid w:val="00C843BD"/>
    <w:rsid w:val="00C8444E"/>
    <w:rsid w:val="00C85F44"/>
    <w:rsid w:val="00C86241"/>
    <w:rsid w:val="00C869A9"/>
    <w:rsid w:val="00C86A93"/>
    <w:rsid w:val="00C8728A"/>
    <w:rsid w:val="00C87570"/>
    <w:rsid w:val="00C87601"/>
    <w:rsid w:val="00C876C4"/>
    <w:rsid w:val="00C87F22"/>
    <w:rsid w:val="00C90A32"/>
    <w:rsid w:val="00C90A5A"/>
    <w:rsid w:val="00C91523"/>
    <w:rsid w:val="00C91D17"/>
    <w:rsid w:val="00C93C17"/>
    <w:rsid w:val="00C93D75"/>
    <w:rsid w:val="00C94FDC"/>
    <w:rsid w:val="00C96469"/>
    <w:rsid w:val="00C96601"/>
    <w:rsid w:val="00C96B7D"/>
    <w:rsid w:val="00C974A5"/>
    <w:rsid w:val="00C978F5"/>
    <w:rsid w:val="00CA07A3"/>
    <w:rsid w:val="00CA0C29"/>
    <w:rsid w:val="00CA0C2C"/>
    <w:rsid w:val="00CA1011"/>
    <w:rsid w:val="00CA170F"/>
    <w:rsid w:val="00CA1AB2"/>
    <w:rsid w:val="00CA2033"/>
    <w:rsid w:val="00CA254E"/>
    <w:rsid w:val="00CA3A6C"/>
    <w:rsid w:val="00CA5958"/>
    <w:rsid w:val="00CA5A96"/>
    <w:rsid w:val="00CA5D47"/>
    <w:rsid w:val="00CA6109"/>
    <w:rsid w:val="00CA611B"/>
    <w:rsid w:val="00CA75D9"/>
    <w:rsid w:val="00CB0205"/>
    <w:rsid w:val="00CB1000"/>
    <w:rsid w:val="00CB11D0"/>
    <w:rsid w:val="00CB12D6"/>
    <w:rsid w:val="00CB1575"/>
    <w:rsid w:val="00CB205F"/>
    <w:rsid w:val="00CB20A8"/>
    <w:rsid w:val="00CB31C6"/>
    <w:rsid w:val="00CB3A86"/>
    <w:rsid w:val="00CB42C8"/>
    <w:rsid w:val="00CB5AC4"/>
    <w:rsid w:val="00CB5C1A"/>
    <w:rsid w:val="00CB634C"/>
    <w:rsid w:val="00CB6584"/>
    <w:rsid w:val="00CB6898"/>
    <w:rsid w:val="00CB6D07"/>
    <w:rsid w:val="00CB70CD"/>
    <w:rsid w:val="00CB7582"/>
    <w:rsid w:val="00CB7585"/>
    <w:rsid w:val="00CB788C"/>
    <w:rsid w:val="00CC0179"/>
    <w:rsid w:val="00CC0310"/>
    <w:rsid w:val="00CC09CB"/>
    <w:rsid w:val="00CC0CEB"/>
    <w:rsid w:val="00CC1087"/>
    <w:rsid w:val="00CC1CA8"/>
    <w:rsid w:val="00CC2266"/>
    <w:rsid w:val="00CC22D2"/>
    <w:rsid w:val="00CC2840"/>
    <w:rsid w:val="00CC2A9A"/>
    <w:rsid w:val="00CC2B96"/>
    <w:rsid w:val="00CC34B3"/>
    <w:rsid w:val="00CC403C"/>
    <w:rsid w:val="00CC409D"/>
    <w:rsid w:val="00CC4F48"/>
    <w:rsid w:val="00CC5132"/>
    <w:rsid w:val="00CC523B"/>
    <w:rsid w:val="00CC58D2"/>
    <w:rsid w:val="00CC5FC5"/>
    <w:rsid w:val="00CC601E"/>
    <w:rsid w:val="00CC6723"/>
    <w:rsid w:val="00CC6E8E"/>
    <w:rsid w:val="00CC7A27"/>
    <w:rsid w:val="00CD09D7"/>
    <w:rsid w:val="00CD15FF"/>
    <w:rsid w:val="00CD2BA4"/>
    <w:rsid w:val="00CD3392"/>
    <w:rsid w:val="00CD4114"/>
    <w:rsid w:val="00CD442B"/>
    <w:rsid w:val="00CD4C90"/>
    <w:rsid w:val="00CD4EFC"/>
    <w:rsid w:val="00CD541A"/>
    <w:rsid w:val="00CD6259"/>
    <w:rsid w:val="00CD7223"/>
    <w:rsid w:val="00CD7652"/>
    <w:rsid w:val="00CD7763"/>
    <w:rsid w:val="00CD77E3"/>
    <w:rsid w:val="00CD7DE6"/>
    <w:rsid w:val="00CE016A"/>
    <w:rsid w:val="00CE0399"/>
    <w:rsid w:val="00CE15B6"/>
    <w:rsid w:val="00CE2742"/>
    <w:rsid w:val="00CE2A46"/>
    <w:rsid w:val="00CE307A"/>
    <w:rsid w:val="00CE4B20"/>
    <w:rsid w:val="00CE4BEF"/>
    <w:rsid w:val="00CE6177"/>
    <w:rsid w:val="00CE672C"/>
    <w:rsid w:val="00CE729E"/>
    <w:rsid w:val="00CE7410"/>
    <w:rsid w:val="00CE79E9"/>
    <w:rsid w:val="00CE7CE3"/>
    <w:rsid w:val="00CF01E4"/>
    <w:rsid w:val="00CF0BA5"/>
    <w:rsid w:val="00CF1B4B"/>
    <w:rsid w:val="00CF1DC1"/>
    <w:rsid w:val="00CF1FDA"/>
    <w:rsid w:val="00CF23C9"/>
    <w:rsid w:val="00CF43C3"/>
    <w:rsid w:val="00CF49FF"/>
    <w:rsid w:val="00CF53EF"/>
    <w:rsid w:val="00CF5828"/>
    <w:rsid w:val="00CF5F80"/>
    <w:rsid w:val="00CF6190"/>
    <w:rsid w:val="00CF6D10"/>
    <w:rsid w:val="00CF7409"/>
    <w:rsid w:val="00CF78C3"/>
    <w:rsid w:val="00CF7ECB"/>
    <w:rsid w:val="00CF7F7B"/>
    <w:rsid w:val="00D00B80"/>
    <w:rsid w:val="00D01491"/>
    <w:rsid w:val="00D01F00"/>
    <w:rsid w:val="00D0327D"/>
    <w:rsid w:val="00D032DC"/>
    <w:rsid w:val="00D04182"/>
    <w:rsid w:val="00D0480E"/>
    <w:rsid w:val="00D05F29"/>
    <w:rsid w:val="00D067F7"/>
    <w:rsid w:val="00D0714B"/>
    <w:rsid w:val="00D0770D"/>
    <w:rsid w:val="00D079AA"/>
    <w:rsid w:val="00D10270"/>
    <w:rsid w:val="00D10777"/>
    <w:rsid w:val="00D1116D"/>
    <w:rsid w:val="00D11A40"/>
    <w:rsid w:val="00D11ADE"/>
    <w:rsid w:val="00D11DF1"/>
    <w:rsid w:val="00D12BFC"/>
    <w:rsid w:val="00D14031"/>
    <w:rsid w:val="00D143DC"/>
    <w:rsid w:val="00D152C5"/>
    <w:rsid w:val="00D15520"/>
    <w:rsid w:val="00D1563C"/>
    <w:rsid w:val="00D1598D"/>
    <w:rsid w:val="00D17CF9"/>
    <w:rsid w:val="00D17ECD"/>
    <w:rsid w:val="00D211FC"/>
    <w:rsid w:val="00D2175C"/>
    <w:rsid w:val="00D219BC"/>
    <w:rsid w:val="00D22056"/>
    <w:rsid w:val="00D2367F"/>
    <w:rsid w:val="00D237B2"/>
    <w:rsid w:val="00D23FED"/>
    <w:rsid w:val="00D247C3"/>
    <w:rsid w:val="00D30662"/>
    <w:rsid w:val="00D31280"/>
    <w:rsid w:val="00D31436"/>
    <w:rsid w:val="00D3185E"/>
    <w:rsid w:val="00D32F4C"/>
    <w:rsid w:val="00D3304B"/>
    <w:rsid w:val="00D342DB"/>
    <w:rsid w:val="00D35C0F"/>
    <w:rsid w:val="00D36C18"/>
    <w:rsid w:val="00D36D66"/>
    <w:rsid w:val="00D36DF3"/>
    <w:rsid w:val="00D372DD"/>
    <w:rsid w:val="00D37694"/>
    <w:rsid w:val="00D40517"/>
    <w:rsid w:val="00D408F5"/>
    <w:rsid w:val="00D40B5C"/>
    <w:rsid w:val="00D414ED"/>
    <w:rsid w:val="00D41A38"/>
    <w:rsid w:val="00D421BF"/>
    <w:rsid w:val="00D42E71"/>
    <w:rsid w:val="00D42F21"/>
    <w:rsid w:val="00D43ED6"/>
    <w:rsid w:val="00D445C0"/>
    <w:rsid w:val="00D44874"/>
    <w:rsid w:val="00D44D8C"/>
    <w:rsid w:val="00D45699"/>
    <w:rsid w:val="00D45BEC"/>
    <w:rsid w:val="00D463AA"/>
    <w:rsid w:val="00D47473"/>
    <w:rsid w:val="00D503F7"/>
    <w:rsid w:val="00D510C5"/>
    <w:rsid w:val="00D5250E"/>
    <w:rsid w:val="00D5281C"/>
    <w:rsid w:val="00D53A26"/>
    <w:rsid w:val="00D541D9"/>
    <w:rsid w:val="00D5669E"/>
    <w:rsid w:val="00D5715C"/>
    <w:rsid w:val="00D57DC4"/>
    <w:rsid w:val="00D57FE0"/>
    <w:rsid w:val="00D60B75"/>
    <w:rsid w:val="00D60D7D"/>
    <w:rsid w:val="00D62BD1"/>
    <w:rsid w:val="00D64098"/>
    <w:rsid w:val="00D6426D"/>
    <w:rsid w:val="00D64286"/>
    <w:rsid w:val="00D642D3"/>
    <w:rsid w:val="00D648B8"/>
    <w:rsid w:val="00D65C09"/>
    <w:rsid w:val="00D65E99"/>
    <w:rsid w:val="00D67A2A"/>
    <w:rsid w:val="00D67FC2"/>
    <w:rsid w:val="00D701AB"/>
    <w:rsid w:val="00D70332"/>
    <w:rsid w:val="00D703E1"/>
    <w:rsid w:val="00D70E1B"/>
    <w:rsid w:val="00D72456"/>
    <w:rsid w:val="00D73074"/>
    <w:rsid w:val="00D73385"/>
    <w:rsid w:val="00D73C0B"/>
    <w:rsid w:val="00D749DC"/>
    <w:rsid w:val="00D75C72"/>
    <w:rsid w:val="00D76451"/>
    <w:rsid w:val="00D77527"/>
    <w:rsid w:val="00D77ABC"/>
    <w:rsid w:val="00D77C4F"/>
    <w:rsid w:val="00D8083C"/>
    <w:rsid w:val="00D81243"/>
    <w:rsid w:val="00D817CE"/>
    <w:rsid w:val="00D81F6F"/>
    <w:rsid w:val="00D82050"/>
    <w:rsid w:val="00D8337A"/>
    <w:rsid w:val="00D8537F"/>
    <w:rsid w:val="00D85C9A"/>
    <w:rsid w:val="00D90045"/>
    <w:rsid w:val="00D9010E"/>
    <w:rsid w:val="00D918F3"/>
    <w:rsid w:val="00D91A99"/>
    <w:rsid w:val="00D92135"/>
    <w:rsid w:val="00D925C6"/>
    <w:rsid w:val="00D92D5E"/>
    <w:rsid w:val="00D92EAB"/>
    <w:rsid w:val="00D93A0A"/>
    <w:rsid w:val="00D945D3"/>
    <w:rsid w:val="00D94CCA"/>
    <w:rsid w:val="00D94E66"/>
    <w:rsid w:val="00D951FA"/>
    <w:rsid w:val="00D953D4"/>
    <w:rsid w:val="00D95F6B"/>
    <w:rsid w:val="00D9639C"/>
    <w:rsid w:val="00D965F7"/>
    <w:rsid w:val="00D972C5"/>
    <w:rsid w:val="00D97DE9"/>
    <w:rsid w:val="00DA09A2"/>
    <w:rsid w:val="00DA0EFC"/>
    <w:rsid w:val="00DA1182"/>
    <w:rsid w:val="00DA1568"/>
    <w:rsid w:val="00DA1613"/>
    <w:rsid w:val="00DA1A20"/>
    <w:rsid w:val="00DA3047"/>
    <w:rsid w:val="00DA36E2"/>
    <w:rsid w:val="00DA3D73"/>
    <w:rsid w:val="00DA4DF1"/>
    <w:rsid w:val="00DA516D"/>
    <w:rsid w:val="00DA5186"/>
    <w:rsid w:val="00DA5B3E"/>
    <w:rsid w:val="00DA744A"/>
    <w:rsid w:val="00DA7FA9"/>
    <w:rsid w:val="00DB0326"/>
    <w:rsid w:val="00DB0A18"/>
    <w:rsid w:val="00DB0F3F"/>
    <w:rsid w:val="00DB1510"/>
    <w:rsid w:val="00DB1879"/>
    <w:rsid w:val="00DB2174"/>
    <w:rsid w:val="00DB22C3"/>
    <w:rsid w:val="00DB2401"/>
    <w:rsid w:val="00DB2C11"/>
    <w:rsid w:val="00DB2FAE"/>
    <w:rsid w:val="00DB324D"/>
    <w:rsid w:val="00DB3974"/>
    <w:rsid w:val="00DB3CAD"/>
    <w:rsid w:val="00DB45C3"/>
    <w:rsid w:val="00DB48FE"/>
    <w:rsid w:val="00DB4D08"/>
    <w:rsid w:val="00DB5BB9"/>
    <w:rsid w:val="00DB5C3F"/>
    <w:rsid w:val="00DB668E"/>
    <w:rsid w:val="00DB6852"/>
    <w:rsid w:val="00DB68C9"/>
    <w:rsid w:val="00DB6B6D"/>
    <w:rsid w:val="00DB7CE6"/>
    <w:rsid w:val="00DC000C"/>
    <w:rsid w:val="00DC1C0D"/>
    <w:rsid w:val="00DC1DB4"/>
    <w:rsid w:val="00DC2381"/>
    <w:rsid w:val="00DC26C9"/>
    <w:rsid w:val="00DC2DC5"/>
    <w:rsid w:val="00DC61AB"/>
    <w:rsid w:val="00DC669B"/>
    <w:rsid w:val="00DC6A04"/>
    <w:rsid w:val="00DC6EA4"/>
    <w:rsid w:val="00DC792E"/>
    <w:rsid w:val="00DC7A85"/>
    <w:rsid w:val="00DD0715"/>
    <w:rsid w:val="00DD12D2"/>
    <w:rsid w:val="00DD1633"/>
    <w:rsid w:val="00DD16E9"/>
    <w:rsid w:val="00DD2205"/>
    <w:rsid w:val="00DD2B67"/>
    <w:rsid w:val="00DD3672"/>
    <w:rsid w:val="00DD3BCB"/>
    <w:rsid w:val="00DD4A13"/>
    <w:rsid w:val="00DD6086"/>
    <w:rsid w:val="00DD62BF"/>
    <w:rsid w:val="00DD63E1"/>
    <w:rsid w:val="00DD68E2"/>
    <w:rsid w:val="00DD6A51"/>
    <w:rsid w:val="00DD732E"/>
    <w:rsid w:val="00DE1604"/>
    <w:rsid w:val="00DE1FCF"/>
    <w:rsid w:val="00DE260D"/>
    <w:rsid w:val="00DE2B24"/>
    <w:rsid w:val="00DE3046"/>
    <w:rsid w:val="00DE36CA"/>
    <w:rsid w:val="00DE3759"/>
    <w:rsid w:val="00DE3CFC"/>
    <w:rsid w:val="00DE3FC0"/>
    <w:rsid w:val="00DE53E9"/>
    <w:rsid w:val="00DE5B5C"/>
    <w:rsid w:val="00DE5B80"/>
    <w:rsid w:val="00DE5D43"/>
    <w:rsid w:val="00DE6143"/>
    <w:rsid w:val="00DE6860"/>
    <w:rsid w:val="00DE693F"/>
    <w:rsid w:val="00DE7CB0"/>
    <w:rsid w:val="00DF17C3"/>
    <w:rsid w:val="00DF199E"/>
    <w:rsid w:val="00DF207F"/>
    <w:rsid w:val="00DF2E06"/>
    <w:rsid w:val="00DF2F18"/>
    <w:rsid w:val="00DF34EC"/>
    <w:rsid w:val="00DF38E9"/>
    <w:rsid w:val="00DF448F"/>
    <w:rsid w:val="00DF4B9D"/>
    <w:rsid w:val="00DF568D"/>
    <w:rsid w:val="00DF5D3B"/>
    <w:rsid w:val="00DF5EE7"/>
    <w:rsid w:val="00DF6115"/>
    <w:rsid w:val="00DF691F"/>
    <w:rsid w:val="00DF7106"/>
    <w:rsid w:val="00DF732A"/>
    <w:rsid w:val="00DF7B40"/>
    <w:rsid w:val="00E0079D"/>
    <w:rsid w:val="00E009C0"/>
    <w:rsid w:val="00E00FFB"/>
    <w:rsid w:val="00E0189C"/>
    <w:rsid w:val="00E01F07"/>
    <w:rsid w:val="00E027F9"/>
    <w:rsid w:val="00E03026"/>
    <w:rsid w:val="00E031A3"/>
    <w:rsid w:val="00E039DB"/>
    <w:rsid w:val="00E0401A"/>
    <w:rsid w:val="00E0403B"/>
    <w:rsid w:val="00E0471A"/>
    <w:rsid w:val="00E0481B"/>
    <w:rsid w:val="00E04867"/>
    <w:rsid w:val="00E050B3"/>
    <w:rsid w:val="00E05F1D"/>
    <w:rsid w:val="00E062E0"/>
    <w:rsid w:val="00E0646B"/>
    <w:rsid w:val="00E07FC6"/>
    <w:rsid w:val="00E103B7"/>
    <w:rsid w:val="00E11CA9"/>
    <w:rsid w:val="00E12EFC"/>
    <w:rsid w:val="00E13515"/>
    <w:rsid w:val="00E145C0"/>
    <w:rsid w:val="00E14D22"/>
    <w:rsid w:val="00E164E3"/>
    <w:rsid w:val="00E16931"/>
    <w:rsid w:val="00E16CB0"/>
    <w:rsid w:val="00E16D37"/>
    <w:rsid w:val="00E17107"/>
    <w:rsid w:val="00E2003E"/>
    <w:rsid w:val="00E204B1"/>
    <w:rsid w:val="00E207F2"/>
    <w:rsid w:val="00E20812"/>
    <w:rsid w:val="00E2126F"/>
    <w:rsid w:val="00E21796"/>
    <w:rsid w:val="00E21A83"/>
    <w:rsid w:val="00E22022"/>
    <w:rsid w:val="00E2252F"/>
    <w:rsid w:val="00E2281A"/>
    <w:rsid w:val="00E237B3"/>
    <w:rsid w:val="00E2475B"/>
    <w:rsid w:val="00E24E9D"/>
    <w:rsid w:val="00E2532C"/>
    <w:rsid w:val="00E255AC"/>
    <w:rsid w:val="00E2568E"/>
    <w:rsid w:val="00E26388"/>
    <w:rsid w:val="00E26E0B"/>
    <w:rsid w:val="00E274E4"/>
    <w:rsid w:val="00E2751E"/>
    <w:rsid w:val="00E309BB"/>
    <w:rsid w:val="00E32C9E"/>
    <w:rsid w:val="00E33215"/>
    <w:rsid w:val="00E33B05"/>
    <w:rsid w:val="00E34108"/>
    <w:rsid w:val="00E350AE"/>
    <w:rsid w:val="00E353E7"/>
    <w:rsid w:val="00E3610E"/>
    <w:rsid w:val="00E36A32"/>
    <w:rsid w:val="00E36D34"/>
    <w:rsid w:val="00E37061"/>
    <w:rsid w:val="00E37548"/>
    <w:rsid w:val="00E375BA"/>
    <w:rsid w:val="00E37A60"/>
    <w:rsid w:val="00E4005C"/>
    <w:rsid w:val="00E401AC"/>
    <w:rsid w:val="00E4090F"/>
    <w:rsid w:val="00E41493"/>
    <w:rsid w:val="00E415B1"/>
    <w:rsid w:val="00E41BF6"/>
    <w:rsid w:val="00E41C8D"/>
    <w:rsid w:val="00E41DEF"/>
    <w:rsid w:val="00E42C35"/>
    <w:rsid w:val="00E433A7"/>
    <w:rsid w:val="00E435F3"/>
    <w:rsid w:val="00E45017"/>
    <w:rsid w:val="00E454C4"/>
    <w:rsid w:val="00E45837"/>
    <w:rsid w:val="00E45BFE"/>
    <w:rsid w:val="00E45CA4"/>
    <w:rsid w:val="00E4604F"/>
    <w:rsid w:val="00E464A4"/>
    <w:rsid w:val="00E46DAA"/>
    <w:rsid w:val="00E471C6"/>
    <w:rsid w:val="00E4773C"/>
    <w:rsid w:val="00E50688"/>
    <w:rsid w:val="00E5068E"/>
    <w:rsid w:val="00E522AF"/>
    <w:rsid w:val="00E5268E"/>
    <w:rsid w:val="00E543BE"/>
    <w:rsid w:val="00E56213"/>
    <w:rsid w:val="00E56E46"/>
    <w:rsid w:val="00E57BAF"/>
    <w:rsid w:val="00E57E8E"/>
    <w:rsid w:val="00E60B0D"/>
    <w:rsid w:val="00E60BA7"/>
    <w:rsid w:val="00E611F1"/>
    <w:rsid w:val="00E61AA0"/>
    <w:rsid w:val="00E61EA1"/>
    <w:rsid w:val="00E61F45"/>
    <w:rsid w:val="00E61F59"/>
    <w:rsid w:val="00E62139"/>
    <w:rsid w:val="00E6282E"/>
    <w:rsid w:val="00E62E17"/>
    <w:rsid w:val="00E6308E"/>
    <w:rsid w:val="00E630FE"/>
    <w:rsid w:val="00E633E3"/>
    <w:rsid w:val="00E638DF"/>
    <w:rsid w:val="00E64453"/>
    <w:rsid w:val="00E65244"/>
    <w:rsid w:val="00E65CA4"/>
    <w:rsid w:val="00E6624C"/>
    <w:rsid w:val="00E662CD"/>
    <w:rsid w:val="00E664BD"/>
    <w:rsid w:val="00E67001"/>
    <w:rsid w:val="00E67706"/>
    <w:rsid w:val="00E67A20"/>
    <w:rsid w:val="00E7036E"/>
    <w:rsid w:val="00E71EF3"/>
    <w:rsid w:val="00E72346"/>
    <w:rsid w:val="00E729B5"/>
    <w:rsid w:val="00E73610"/>
    <w:rsid w:val="00E73AF1"/>
    <w:rsid w:val="00E73DD7"/>
    <w:rsid w:val="00E7438B"/>
    <w:rsid w:val="00E744F4"/>
    <w:rsid w:val="00E74D8F"/>
    <w:rsid w:val="00E7556A"/>
    <w:rsid w:val="00E76014"/>
    <w:rsid w:val="00E76E26"/>
    <w:rsid w:val="00E77553"/>
    <w:rsid w:val="00E8052B"/>
    <w:rsid w:val="00E8080F"/>
    <w:rsid w:val="00E808B7"/>
    <w:rsid w:val="00E8110E"/>
    <w:rsid w:val="00E81F27"/>
    <w:rsid w:val="00E82114"/>
    <w:rsid w:val="00E827E4"/>
    <w:rsid w:val="00E827EB"/>
    <w:rsid w:val="00E8298F"/>
    <w:rsid w:val="00E83DB0"/>
    <w:rsid w:val="00E840BA"/>
    <w:rsid w:val="00E84988"/>
    <w:rsid w:val="00E85059"/>
    <w:rsid w:val="00E85366"/>
    <w:rsid w:val="00E856DA"/>
    <w:rsid w:val="00E861E4"/>
    <w:rsid w:val="00E86A39"/>
    <w:rsid w:val="00E86DC3"/>
    <w:rsid w:val="00E90009"/>
    <w:rsid w:val="00E902D3"/>
    <w:rsid w:val="00E9054C"/>
    <w:rsid w:val="00E9074D"/>
    <w:rsid w:val="00E909C6"/>
    <w:rsid w:val="00E91C89"/>
    <w:rsid w:val="00E91CD3"/>
    <w:rsid w:val="00E928EB"/>
    <w:rsid w:val="00E92D46"/>
    <w:rsid w:val="00E94D49"/>
    <w:rsid w:val="00E95843"/>
    <w:rsid w:val="00E97CD1"/>
    <w:rsid w:val="00EA031D"/>
    <w:rsid w:val="00EA0373"/>
    <w:rsid w:val="00EA080D"/>
    <w:rsid w:val="00EA190E"/>
    <w:rsid w:val="00EA1D92"/>
    <w:rsid w:val="00EA1D98"/>
    <w:rsid w:val="00EA2853"/>
    <w:rsid w:val="00EA3159"/>
    <w:rsid w:val="00EA32E5"/>
    <w:rsid w:val="00EA36F2"/>
    <w:rsid w:val="00EA4955"/>
    <w:rsid w:val="00EA5259"/>
    <w:rsid w:val="00EA56CB"/>
    <w:rsid w:val="00EA5B02"/>
    <w:rsid w:val="00EA5BA6"/>
    <w:rsid w:val="00EA61C2"/>
    <w:rsid w:val="00EA65FF"/>
    <w:rsid w:val="00EA6AB3"/>
    <w:rsid w:val="00EA6C20"/>
    <w:rsid w:val="00EA6FC7"/>
    <w:rsid w:val="00EB0294"/>
    <w:rsid w:val="00EB03E0"/>
    <w:rsid w:val="00EB060A"/>
    <w:rsid w:val="00EB0B2D"/>
    <w:rsid w:val="00EB0F31"/>
    <w:rsid w:val="00EB1799"/>
    <w:rsid w:val="00EB17FD"/>
    <w:rsid w:val="00EB1FD4"/>
    <w:rsid w:val="00EB2858"/>
    <w:rsid w:val="00EB2FCB"/>
    <w:rsid w:val="00EB39F5"/>
    <w:rsid w:val="00EB4152"/>
    <w:rsid w:val="00EB4161"/>
    <w:rsid w:val="00EB6052"/>
    <w:rsid w:val="00EB6889"/>
    <w:rsid w:val="00EB6C7A"/>
    <w:rsid w:val="00EB7121"/>
    <w:rsid w:val="00EB752A"/>
    <w:rsid w:val="00EB767A"/>
    <w:rsid w:val="00EB7F8B"/>
    <w:rsid w:val="00EB7FC0"/>
    <w:rsid w:val="00EC0AF1"/>
    <w:rsid w:val="00EC0C1F"/>
    <w:rsid w:val="00EC12D5"/>
    <w:rsid w:val="00EC30FE"/>
    <w:rsid w:val="00EC3A7D"/>
    <w:rsid w:val="00EC411B"/>
    <w:rsid w:val="00EC4CB2"/>
    <w:rsid w:val="00EC5F7A"/>
    <w:rsid w:val="00EC6B55"/>
    <w:rsid w:val="00EC73EC"/>
    <w:rsid w:val="00EC773A"/>
    <w:rsid w:val="00ED0660"/>
    <w:rsid w:val="00ED08A4"/>
    <w:rsid w:val="00ED09EF"/>
    <w:rsid w:val="00ED0D64"/>
    <w:rsid w:val="00ED28D5"/>
    <w:rsid w:val="00ED2CEA"/>
    <w:rsid w:val="00ED2F8B"/>
    <w:rsid w:val="00ED44C9"/>
    <w:rsid w:val="00ED4F88"/>
    <w:rsid w:val="00ED5BB2"/>
    <w:rsid w:val="00ED718B"/>
    <w:rsid w:val="00ED7568"/>
    <w:rsid w:val="00EE00C3"/>
    <w:rsid w:val="00EE07B8"/>
    <w:rsid w:val="00EE0BB5"/>
    <w:rsid w:val="00EE1D7A"/>
    <w:rsid w:val="00EE2B3A"/>
    <w:rsid w:val="00EE3120"/>
    <w:rsid w:val="00EE318F"/>
    <w:rsid w:val="00EE3350"/>
    <w:rsid w:val="00EE37FF"/>
    <w:rsid w:val="00EE3C52"/>
    <w:rsid w:val="00EE3E02"/>
    <w:rsid w:val="00EE44DC"/>
    <w:rsid w:val="00EE44F8"/>
    <w:rsid w:val="00EE4805"/>
    <w:rsid w:val="00EE4ACA"/>
    <w:rsid w:val="00EE5E98"/>
    <w:rsid w:val="00EE64F6"/>
    <w:rsid w:val="00EE77C1"/>
    <w:rsid w:val="00EE7EFC"/>
    <w:rsid w:val="00EF0254"/>
    <w:rsid w:val="00EF0262"/>
    <w:rsid w:val="00EF038E"/>
    <w:rsid w:val="00EF04F5"/>
    <w:rsid w:val="00EF0745"/>
    <w:rsid w:val="00EF2063"/>
    <w:rsid w:val="00EF27B7"/>
    <w:rsid w:val="00EF4004"/>
    <w:rsid w:val="00EF43E3"/>
    <w:rsid w:val="00EF4691"/>
    <w:rsid w:val="00EF4772"/>
    <w:rsid w:val="00EF5452"/>
    <w:rsid w:val="00EF5570"/>
    <w:rsid w:val="00EF59C1"/>
    <w:rsid w:val="00EF5B23"/>
    <w:rsid w:val="00EF6C22"/>
    <w:rsid w:val="00EF74C3"/>
    <w:rsid w:val="00EF74DB"/>
    <w:rsid w:val="00EF7CA1"/>
    <w:rsid w:val="00EF7D00"/>
    <w:rsid w:val="00EF7D70"/>
    <w:rsid w:val="00EF7E85"/>
    <w:rsid w:val="00F003F8"/>
    <w:rsid w:val="00F00F96"/>
    <w:rsid w:val="00F01B4B"/>
    <w:rsid w:val="00F01C50"/>
    <w:rsid w:val="00F01CA5"/>
    <w:rsid w:val="00F01D5C"/>
    <w:rsid w:val="00F01F06"/>
    <w:rsid w:val="00F01F78"/>
    <w:rsid w:val="00F02A97"/>
    <w:rsid w:val="00F03545"/>
    <w:rsid w:val="00F03775"/>
    <w:rsid w:val="00F03A57"/>
    <w:rsid w:val="00F042E6"/>
    <w:rsid w:val="00F04D99"/>
    <w:rsid w:val="00F05763"/>
    <w:rsid w:val="00F05B0C"/>
    <w:rsid w:val="00F0612A"/>
    <w:rsid w:val="00F068F2"/>
    <w:rsid w:val="00F06EEC"/>
    <w:rsid w:val="00F0711E"/>
    <w:rsid w:val="00F0757C"/>
    <w:rsid w:val="00F07962"/>
    <w:rsid w:val="00F07E05"/>
    <w:rsid w:val="00F10630"/>
    <w:rsid w:val="00F10E09"/>
    <w:rsid w:val="00F110AB"/>
    <w:rsid w:val="00F113CE"/>
    <w:rsid w:val="00F11572"/>
    <w:rsid w:val="00F1183B"/>
    <w:rsid w:val="00F11932"/>
    <w:rsid w:val="00F11C58"/>
    <w:rsid w:val="00F12189"/>
    <w:rsid w:val="00F1312A"/>
    <w:rsid w:val="00F13681"/>
    <w:rsid w:val="00F138AF"/>
    <w:rsid w:val="00F13AF6"/>
    <w:rsid w:val="00F13CBA"/>
    <w:rsid w:val="00F13D48"/>
    <w:rsid w:val="00F14C80"/>
    <w:rsid w:val="00F160F2"/>
    <w:rsid w:val="00F1627F"/>
    <w:rsid w:val="00F16871"/>
    <w:rsid w:val="00F16E1E"/>
    <w:rsid w:val="00F170AB"/>
    <w:rsid w:val="00F17176"/>
    <w:rsid w:val="00F17B08"/>
    <w:rsid w:val="00F17B7B"/>
    <w:rsid w:val="00F204C7"/>
    <w:rsid w:val="00F2102A"/>
    <w:rsid w:val="00F21296"/>
    <w:rsid w:val="00F21728"/>
    <w:rsid w:val="00F21FDA"/>
    <w:rsid w:val="00F22CD5"/>
    <w:rsid w:val="00F230DC"/>
    <w:rsid w:val="00F23111"/>
    <w:rsid w:val="00F24CF1"/>
    <w:rsid w:val="00F2500E"/>
    <w:rsid w:val="00F25384"/>
    <w:rsid w:val="00F2580E"/>
    <w:rsid w:val="00F25BB7"/>
    <w:rsid w:val="00F2753E"/>
    <w:rsid w:val="00F27818"/>
    <w:rsid w:val="00F30762"/>
    <w:rsid w:val="00F3167D"/>
    <w:rsid w:val="00F31C0F"/>
    <w:rsid w:val="00F324E7"/>
    <w:rsid w:val="00F32571"/>
    <w:rsid w:val="00F328DF"/>
    <w:rsid w:val="00F332DF"/>
    <w:rsid w:val="00F33A59"/>
    <w:rsid w:val="00F33C07"/>
    <w:rsid w:val="00F33CD7"/>
    <w:rsid w:val="00F34117"/>
    <w:rsid w:val="00F34DA6"/>
    <w:rsid w:val="00F35645"/>
    <w:rsid w:val="00F35ABE"/>
    <w:rsid w:val="00F36DF0"/>
    <w:rsid w:val="00F37329"/>
    <w:rsid w:val="00F378D8"/>
    <w:rsid w:val="00F409CE"/>
    <w:rsid w:val="00F41581"/>
    <w:rsid w:val="00F41AE0"/>
    <w:rsid w:val="00F41E20"/>
    <w:rsid w:val="00F42A49"/>
    <w:rsid w:val="00F43672"/>
    <w:rsid w:val="00F43DB7"/>
    <w:rsid w:val="00F440D4"/>
    <w:rsid w:val="00F44823"/>
    <w:rsid w:val="00F45D35"/>
    <w:rsid w:val="00F46D16"/>
    <w:rsid w:val="00F47088"/>
    <w:rsid w:val="00F47F3C"/>
    <w:rsid w:val="00F500CF"/>
    <w:rsid w:val="00F50A31"/>
    <w:rsid w:val="00F50B66"/>
    <w:rsid w:val="00F51B8D"/>
    <w:rsid w:val="00F52EA5"/>
    <w:rsid w:val="00F5308C"/>
    <w:rsid w:val="00F5332B"/>
    <w:rsid w:val="00F53ABC"/>
    <w:rsid w:val="00F53F2A"/>
    <w:rsid w:val="00F542BB"/>
    <w:rsid w:val="00F548C6"/>
    <w:rsid w:val="00F54CA1"/>
    <w:rsid w:val="00F55552"/>
    <w:rsid w:val="00F555C3"/>
    <w:rsid w:val="00F55B2C"/>
    <w:rsid w:val="00F55C09"/>
    <w:rsid w:val="00F5770B"/>
    <w:rsid w:val="00F577AC"/>
    <w:rsid w:val="00F57CDE"/>
    <w:rsid w:val="00F609C5"/>
    <w:rsid w:val="00F60C39"/>
    <w:rsid w:val="00F60E65"/>
    <w:rsid w:val="00F610C5"/>
    <w:rsid w:val="00F62DE5"/>
    <w:rsid w:val="00F6306E"/>
    <w:rsid w:val="00F63188"/>
    <w:rsid w:val="00F63C6D"/>
    <w:rsid w:val="00F63F53"/>
    <w:rsid w:val="00F64ACD"/>
    <w:rsid w:val="00F65157"/>
    <w:rsid w:val="00F65499"/>
    <w:rsid w:val="00F65B4C"/>
    <w:rsid w:val="00F65BC4"/>
    <w:rsid w:val="00F65F3D"/>
    <w:rsid w:val="00F66220"/>
    <w:rsid w:val="00F663A9"/>
    <w:rsid w:val="00F66EC0"/>
    <w:rsid w:val="00F702CD"/>
    <w:rsid w:val="00F71754"/>
    <w:rsid w:val="00F7192C"/>
    <w:rsid w:val="00F726C4"/>
    <w:rsid w:val="00F730AC"/>
    <w:rsid w:val="00F743F6"/>
    <w:rsid w:val="00F74AFC"/>
    <w:rsid w:val="00F74B13"/>
    <w:rsid w:val="00F74CAB"/>
    <w:rsid w:val="00F75308"/>
    <w:rsid w:val="00F75EDF"/>
    <w:rsid w:val="00F76471"/>
    <w:rsid w:val="00F800BE"/>
    <w:rsid w:val="00F8096F"/>
    <w:rsid w:val="00F81163"/>
    <w:rsid w:val="00F81B95"/>
    <w:rsid w:val="00F81D06"/>
    <w:rsid w:val="00F82166"/>
    <w:rsid w:val="00F8295C"/>
    <w:rsid w:val="00F82B8C"/>
    <w:rsid w:val="00F837D7"/>
    <w:rsid w:val="00F83A1C"/>
    <w:rsid w:val="00F8410B"/>
    <w:rsid w:val="00F84166"/>
    <w:rsid w:val="00F845E9"/>
    <w:rsid w:val="00F846F0"/>
    <w:rsid w:val="00F85CDE"/>
    <w:rsid w:val="00F8645E"/>
    <w:rsid w:val="00F867FB"/>
    <w:rsid w:val="00F874D6"/>
    <w:rsid w:val="00F87676"/>
    <w:rsid w:val="00F87BF8"/>
    <w:rsid w:val="00F90F68"/>
    <w:rsid w:val="00F911EE"/>
    <w:rsid w:val="00F912F4"/>
    <w:rsid w:val="00F91C12"/>
    <w:rsid w:val="00F92257"/>
    <w:rsid w:val="00F92310"/>
    <w:rsid w:val="00F92389"/>
    <w:rsid w:val="00F92BCB"/>
    <w:rsid w:val="00F944D2"/>
    <w:rsid w:val="00F94764"/>
    <w:rsid w:val="00F94B3A"/>
    <w:rsid w:val="00F94FA4"/>
    <w:rsid w:val="00F95318"/>
    <w:rsid w:val="00F958EA"/>
    <w:rsid w:val="00F95940"/>
    <w:rsid w:val="00F95A0A"/>
    <w:rsid w:val="00F95D00"/>
    <w:rsid w:val="00F95F4D"/>
    <w:rsid w:val="00F96E42"/>
    <w:rsid w:val="00F9715C"/>
    <w:rsid w:val="00F977BC"/>
    <w:rsid w:val="00F97992"/>
    <w:rsid w:val="00F97C05"/>
    <w:rsid w:val="00FA0988"/>
    <w:rsid w:val="00FA2EC6"/>
    <w:rsid w:val="00FA2FFD"/>
    <w:rsid w:val="00FA4C16"/>
    <w:rsid w:val="00FA5E9D"/>
    <w:rsid w:val="00FA69F2"/>
    <w:rsid w:val="00FA704F"/>
    <w:rsid w:val="00FA7495"/>
    <w:rsid w:val="00FB023D"/>
    <w:rsid w:val="00FB0BBC"/>
    <w:rsid w:val="00FB162F"/>
    <w:rsid w:val="00FB2526"/>
    <w:rsid w:val="00FB52E4"/>
    <w:rsid w:val="00FB558D"/>
    <w:rsid w:val="00FB621F"/>
    <w:rsid w:val="00FB7096"/>
    <w:rsid w:val="00FB7251"/>
    <w:rsid w:val="00FB7754"/>
    <w:rsid w:val="00FB7F25"/>
    <w:rsid w:val="00FC1021"/>
    <w:rsid w:val="00FC154C"/>
    <w:rsid w:val="00FC3652"/>
    <w:rsid w:val="00FC43BE"/>
    <w:rsid w:val="00FC44D0"/>
    <w:rsid w:val="00FC4F2C"/>
    <w:rsid w:val="00FC52D0"/>
    <w:rsid w:val="00FC5D46"/>
    <w:rsid w:val="00FC5F7B"/>
    <w:rsid w:val="00FC600C"/>
    <w:rsid w:val="00FC64A7"/>
    <w:rsid w:val="00FD0504"/>
    <w:rsid w:val="00FD0545"/>
    <w:rsid w:val="00FD09AE"/>
    <w:rsid w:val="00FD0C1E"/>
    <w:rsid w:val="00FD0E9D"/>
    <w:rsid w:val="00FD214C"/>
    <w:rsid w:val="00FD23F1"/>
    <w:rsid w:val="00FD2A9F"/>
    <w:rsid w:val="00FD42E1"/>
    <w:rsid w:val="00FD4CC7"/>
    <w:rsid w:val="00FD5296"/>
    <w:rsid w:val="00FD52F1"/>
    <w:rsid w:val="00FD54B7"/>
    <w:rsid w:val="00FD5B3E"/>
    <w:rsid w:val="00FD74F3"/>
    <w:rsid w:val="00FE0493"/>
    <w:rsid w:val="00FE0758"/>
    <w:rsid w:val="00FE10CE"/>
    <w:rsid w:val="00FE21EE"/>
    <w:rsid w:val="00FE2AC7"/>
    <w:rsid w:val="00FE2B0A"/>
    <w:rsid w:val="00FE43D0"/>
    <w:rsid w:val="00FE4E53"/>
    <w:rsid w:val="00FE580E"/>
    <w:rsid w:val="00FE5C70"/>
    <w:rsid w:val="00FE7478"/>
    <w:rsid w:val="00FE7EEB"/>
    <w:rsid w:val="00FF0CE3"/>
    <w:rsid w:val="00FF0F3D"/>
    <w:rsid w:val="00FF1128"/>
    <w:rsid w:val="00FF1A27"/>
    <w:rsid w:val="00FF23E2"/>
    <w:rsid w:val="00FF3174"/>
    <w:rsid w:val="00FF4019"/>
    <w:rsid w:val="00FF5779"/>
    <w:rsid w:val="00FF59A0"/>
    <w:rsid w:val="4E250F3D"/>
    <w:rsid w:val="5DFD06C9"/>
    <w:rsid w:val="623A15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nhideWhenUsed="0" w:uiPriority="0" w:semiHidden="0" w:name="Normal Indent"/>
    <w:lsdException w:unhideWhenUsed="0" w:uiPriority="0" w:semiHidden="0" w:name="footnote text"/>
    <w:lsdException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iPriority="0" w:name="HTML Definition"/>
    <w:lsdException w:uiPriority="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spacing w:before="120" w:after="120" w:line="578" w:lineRule="auto"/>
      <w:jc w:val="left"/>
      <w:outlineLvl w:val="0"/>
    </w:pPr>
    <w:rPr>
      <w:rFonts w:ascii="Arial" w:hAnsi="Arial"/>
      <w:b/>
      <w:bCs/>
      <w:kern w:val="44"/>
      <w:sz w:val="28"/>
      <w:szCs w:val="44"/>
    </w:rPr>
  </w:style>
  <w:style w:type="paragraph" w:styleId="3">
    <w:name w:val="heading 2"/>
    <w:basedOn w:val="1"/>
    <w:next w:val="1"/>
    <w:link w:val="50"/>
    <w:qFormat/>
    <w:uiPriority w:val="0"/>
    <w:pPr>
      <w:keepNext/>
      <w:keepLines/>
      <w:numPr>
        <w:ilvl w:val="1"/>
        <w:numId w:val="1"/>
      </w:numPr>
      <w:spacing w:before="60" w:after="60" w:line="415" w:lineRule="auto"/>
      <w:jc w:val="left"/>
      <w:outlineLvl w:val="1"/>
    </w:pPr>
    <w:rPr>
      <w:rFonts w:ascii="Arial" w:hAnsi="Arial"/>
      <w:b/>
      <w:bCs/>
      <w:kern w:val="4"/>
      <w:sz w:val="24"/>
      <w:szCs w:val="32"/>
    </w:rPr>
  </w:style>
  <w:style w:type="paragraph" w:styleId="4">
    <w:name w:val="heading 3"/>
    <w:basedOn w:val="1"/>
    <w:next w:val="1"/>
    <w:link w:val="51"/>
    <w:qFormat/>
    <w:uiPriority w:val="0"/>
    <w:pPr>
      <w:keepNext/>
      <w:keepLines/>
      <w:numPr>
        <w:ilvl w:val="2"/>
        <w:numId w:val="1"/>
      </w:numPr>
      <w:spacing w:before="40" w:after="40" w:line="415" w:lineRule="auto"/>
      <w:jc w:val="left"/>
      <w:outlineLvl w:val="2"/>
    </w:pPr>
    <w:rPr>
      <w:rFonts w:ascii="Arial" w:hAnsi="Arial"/>
      <w:b/>
      <w:bCs/>
      <w:szCs w:val="32"/>
    </w:rPr>
  </w:style>
  <w:style w:type="paragraph" w:styleId="5">
    <w:name w:val="heading 4"/>
    <w:basedOn w:val="1"/>
    <w:next w:val="1"/>
    <w:qFormat/>
    <w:uiPriority w:val="0"/>
    <w:pPr>
      <w:keepNext/>
      <w:keepLines/>
      <w:numPr>
        <w:ilvl w:val="3"/>
        <w:numId w:val="1"/>
      </w:numPr>
      <w:tabs>
        <w:tab w:val="left" w:pos="860"/>
        <w:tab w:val="clear" w:pos="1106"/>
      </w:tabs>
      <w:spacing w:before="20" w:after="20" w:line="377" w:lineRule="auto"/>
      <w:ind w:left="860"/>
      <w:outlineLvl w:val="3"/>
    </w:pPr>
    <w:rPr>
      <w:rFonts w:ascii="Arial" w:hAnsi="Arial"/>
      <w:bCs/>
      <w:szCs w:val="28"/>
    </w:rPr>
  </w:style>
  <w:style w:type="paragraph" w:styleId="6">
    <w:name w:val="heading 5"/>
    <w:basedOn w:val="1"/>
    <w:next w:val="1"/>
    <w:qFormat/>
    <w:uiPriority w:val="0"/>
    <w:pPr>
      <w:keepNext/>
      <w:keepLines/>
      <w:numPr>
        <w:ilvl w:val="4"/>
        <w:numId w:val="1"/>
      </w:numPr>
      <w:tabs>
        <w:tab w:val="left" w:pos="433"/>
        <w:tab w:val="clear" w:pos="1080"/>
      </w:tabs>
      <w:spacing w:before="20" w:after="20" w:line="319" w:lineRule="auto"/>
      <w:ind w:hanging="557"/>
      <w:outlineLvl w:val="4"/>
    </w:pPr>
    <w:rPr>
      <w:rFonts w:ascii="Arial" w:hAnsi="Arial"/>
      <w:bCs/>
      <w:szCs w:val="28"/>
    </w:rPr>
  </w:style>
  <w:style w:type="paragraph" w:styleId="7">
    <w:name w:val="heading 6"/>
    <w:basedOn w:val="1"/>
    <w:next w:val="1"/>
    <w:qFormat/>
    <w:uiPriority w:val="0"/>
    <w:pPr>
      <w:keepNext/>
      <w:keepLines/>
      <w:numPr>
        <w:ilvl w:val="5"/>
        <w:numId w:val="1"/>
      </w:numPr>
      <w:tabs>
        <w:tab w:val="left" w:pos="540"/>
        <w:tab w:val="clear" w:pos="794"/>
      </w:tabs>
      <w:spacing w:line="319" w:lineRule="auto"/>
      <w:ind w:hanging="614"/>
      <w:outlineLvl w:val="5"/>
    </w:pPr>
    <w:rPr>
      <w:rFonts w:ascii="Arial" w:hAnsi="Arial"/>
      <w:bCs/>
    </w:rPr>
  </w:style>
  <w:style w:type="paragraph" w:styleId="8">
    <w:name w:val="heading 7"/>
    <w:basedOn w:val="1"/>
    <w:next w:val="1"/>
    <w:qFormat/>
    <w:uiPriority w:val="0"/>
    <w:pPr>
      <w:keepNext/>
      <w:keepLines/>
      <w:numPr>
        <w:ilvl w:val="6"/>
        <w:numId w:val="1"/>
      </w:numPr>
      <w:tabs>
        <w:tab w:val="left" w:pos="433"/>
        <w:tab w:val="left" w:pos="720"/>
        <w:tab w:val="left" w:pos="900"/>
        <w:tab w:val="clear" w:pos="794"/>
      </w:tabs>
      <w:spacing w:line="319" w:lineRule="auto"/>
      <w:ind w:left="718" w:leftChars="222" w:hanging="252" w:hangingChars="120"/>
      <w:outlineLvl w:val="6"/>
    </w:pPr>
    <w:rPr>
      <w:rFonts w:ascii="Arial" w:hAnsi="Arial"/>
      <w:bCs/>
    </w:rPr>
  </w:style>
  <w:style w:type="paragraph" w:styleId="9">
    <w:name w:val="heading 8"/>
    <w:basedOn w:val="1"/>
    <w:next w:val="1"/>
    <w:qFormat/>
    <w:uiPriority w:val="0"/>
    <w:pPr>
      <w:keepNext/>
      <w:keepLines/>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spacing w:before="240" w:after="64" w:line="320" w:lineRule="auto"/>
      <w:outlineLvl w:val="8"/>
    </w:pPr>
    <w:rPr>
      <w:rFonts w:ascii="Arial" w:hAnsi="Arial" w:eastAsia="黑体"/>
      <w:szCs w:val="21"/>
    </w:rPr>
  </w:style>
  <w:style w:type="character" w:default="1" w:styleId="35">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autoRedefine/>
    <w:semiHidden/>
    <w:qFormat/>
    <w:uiPriority w:val="0"/>
    <w:pPr>
      <w:ind w:left="1260"/>
      <w:jc w:val="left"/>
    </w:pPr>
    <w:rPr>
      <w:szCs w:val="21"/>
    </w:rPr>
  </w:style>
  <w:style w:type="paragraph" w:styleId="12">
    <w:name w:val="caption"/>
    <w:basedOn w:val="1"/>
    <w:next w:val="1"/>
    <w:qFormat/>
    <w:uiPriority w:val="0"/>
    <w:pPr>
      <w:spacing w:before="152" w:after="160"/>
    </w:pPr>
    <w:rPr>
      <w:rFonts w:ascii="Arial" w:hAnsi="Arial" w:eastAsia="黑体" w:cs="Arial"/>
      <w:sz w:val="20"/>
      <w:szCs w:val="20"/>
    </w:rPr>
  </w:style>
  <w:style w:type="paragraph" w:styleId="13">
    <w:name w:val="Document Map"/>
    <w:basedOn w:val="1"/>
    <w:semiHidden/>
    <w:qFormat/>
    <w:uiPriority w:val="0"/>
    <w:pPr>
      <w:shd w:val="clear" w:color="auto" w:fill="000080"/>
    </w:pPr>
  </w:style>
  <w:style w:type="paragraph" w:styleId="14">
    <w:name w:val="annotation text"/>
    <w:basedOn w:val="1"/>
    <w:link w:val="47"/>
    <w:semiHidden/>
    <w:uiPriority w:val="0"/>
    <w:pPr>
      <w:overflowPunct w:val="0"/>
      <w:autoSpaceDE w:val="0"/>
      <w:autoSpaceDN w:val="0"/>
      <w:adjustRightInd w:val="0"/>
      <w:spacing w:after="120"/>
      <w:jc w:val="left"/>
      <w:textAlignment w:val="baseline"/>
    </w:pPr>
    <w:rPr>
      <w:kern w:val="0"/>
      <w:sz w:val="20"/>
      <w:szCs w:val="20"/>
      <w:lang w:val="en-NZ"/>
    </w:rPr>
  </w:style>
  <w:style w:type="paragraph" w:styleId="15">
    <w:name w:val="Body Text Indent"/>
    <w:basedOn w:val="1"/>
    <w:qFormat/>
    <w:uiPriority w:val="0"/>
    <w:pPr>
      <w:spacing w:after="120"/>
      <w:ind w:left="420" w:leftChars="200"/>
    </w:pPr>
  </w:style>
  <w:style w:type="paragraph" w:styleId="16">
    <w:name w:val="toc 5"/>
    <w:basedOn w:val="1"/>
    <w:next w:val="1"/>
    <w:autoRedefine/>
    <w:semiHidden/>
    <w:qFormat/>
    <w:uiPriority w:val="0"/>
    <w:pPr>
      <w:ind w:left="840"/>
      <w:jc w:val="left"/>
    </w:pPr>
    <w:rPr>
      <w:szCs w:val="21"/>
    </w:rPr>
  </w:style>
  <w:style w:type="paragraph" w:styleId="17">
    <w:name w:val="toc 3"/>
    <w:basedOn w:val="1"/>
    <w:next w:val="1"/>
    <w:autoRedefine/>
    <w:qFormat/>
    <w:uiPriority w:val="39"/>
    <w:pPr>
      <w:ind w:left="420"/>
      <w:jc w:val="left"/>
    </w:pPr>
    <w:rPr>
      <w:iCs/>
    </w:rPr>
  </w:style>
  <w:style w:type="paragraph" w:styleId="18">
    <w:name w:val="toc 8"/>
    <w:basedOn w:val="1"/>
    <w:next w:val="1"/>
    <w:autoRedefine/>
    <w:semiHidden/>
    <w:qFormat/>
    <w:uiPriority w:val="0"/>
    <w:pPr>
      <w:ind w:left="1470"/>
      <w:jc w:val="left"/>
    </w:pPr>
    <w:rPr>
      <w:szCs w:val="21"/>
    </w:rPr>
  </w:style>
  <w:style w:type="paragraph" w:styleId="19">
    <w:name w:val="Date"/>
    <w:basedOn w:val="1"/>
    <w:next w:val="1"/>
    <w:link w:val="49"/>
    <w:qFormat/>
    <w:uiPriority w:val="0"/>
    <w:pPr>
      <w:ind w:left="100" w:leftChars="2500"/>
    </w:pPr>
  </w:style>
  <w:style w:type="paragraph" w:styleId="20">
    <w:name w:val="Body Text Indent 2"/>
    <w:basedOn w:val="1"/>
    <w:qFormat/>
    <w:uiPriority w:val="0"/>
    <w:pPr>
      <w:ind w:firstLine="400" w:firstLineChars="200"/>
    </w:pPr>
    <w:rPr>
      <w:rFonts w:ascii="宋体" w:hAnsi="宋体"/>
      <w:sz w:val="20"/>
      <w:szCs w:val="20"/>
    </w:rPr>
  </w:style>
  <w:style w:type="paragraph" w:styleId="21">
    <w:name w:val="Balloon Text"/>
    <w:basedOn w:val="1"/>
    <w:semiHidden/>
    <w:qFormat/>
    <w:uiPriority w:val="0"/>
    <w:rPr>
      <w:sz w:val="18"/>
      <w:szCs w:val="18"/>
    </w:rPr>
  </w:style>
  <w:style w:type="paragraph" w:styleId="22">
    <w:name w:val="footer"/>
    <w:basedOn w:val="1"/>
    <w:link w:val="53"/>
    <w:qFormat/>
    <w:uiPriority w:val="0"/>
    <w:pPr>
      <w:tabs>
        <w:tab w:val="center" w:pos="4153"/>
        <w:tab w:val="right" w:pos="8306"/>
      </w:tabs>
      <w:snapToGrid w:val="0"/>
      <w:jc w:val="left"/>
    </w:pPr>
    <w:rPr>
      <w:sz w:val="18"/>
      <w:szCs w:val="18"/>
    </w:rPr>
  </w:style>
  <w:style w:type="paragraph" w:styleId="23">
    <w:name w:val="header"/>
    <w:basedOn w:val="1"/>
    <w:link w:val="52"/>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autoRedefine/>
    <w:qFormat/>
    <w:uiPriority w:val="39"/>
    <w:pPr>
      <w:tabs>
        <w:tab w:val="left" w:pos="420"/>
        <w:tab w:val="right" w:leader="dot" w:pos="8296"/>
      </w:tabs>
      <w:spacing w:before="120" w:after="120"/>
      <w:jc w:val="left"/>
    </w:pPr>
    <w:rPr>
      <w:b/>
      <w:bCs/>
      <w:caps/>
      <w:sz w:val="28"/>
    </w:rPr>
  </w:style>
  <w:style w:type="paragraph" w:styleId="25">
    <w:name w:val="toc 4"/>
    <w:basedOn w:val="1"/>
    <w:next w:val="1"/>
    <w:autoRedefine/>
    <w:qFormat/>
    <w:uiPriority w:val="39"/>
    <w:pPr>
      <w:ind w:left="630"/>
      <w:jc w:val="left"/>
    </w:pPr>
    <w:rPr>
      <w:szCs w:val="21"/>
    </w:rPr>
  </w:style>
  <w:style w:type="paragraph" w:styleId="26">
    <w:name w:val="toc 6"/>
    <w:basedOn w:val="1"/>
    <w:next w:val="1"/>
    <w:autoRedefine/>
    <w:semiHidden/>
    <w:qFormat/>
    <w:uiPriority w:val="0"/>
    <w:pPr>
      <w:ind w:left="1050"/>
      <w:jc w:val="left"/>
    </w:pPr>
    <w:rPr>
      <w:szCs w:val="21"/>
    </w:rPr>
  </w:style>
  <w:style w:type="paragraph" w:styleId="27">
    <w:name w:val="Body Text Indent 3"/>
    <w:basedOn w:val="1"/>
    <w:qFormat/>
    <w:uiPriority w:val="0"/>
    <w:pPr>
      <w:ind w:left="420" w:leftChars="200" w:firstLine="420" w:firstLineChars="200"/>
    </w:pPr>
    <w:rPr>
      <w:color w:val="FF0000"/>
      <w:szCs w:val="21"/>
    </w:rPr>
  </w:style>
  <w:style w:type="paragraph" w:styleId="28">
    <w:name w:val="toc 2"/>
    <w:basedOn w:val="1"/>
    <w:next w:val="1"/>
    <w:autoRedefine/>
    <w:qFormat/>
    <w:uiPriority w:val="39"/>
    <w:pPr>
      <w:tabs>
        <w:tab w:val="left" w:pos="840"/>
        <w:tab w:val="right" w:leader="dot" w:pos="8296"/>
      </w:tabs>
      <w:ind w:left="210"/>
      <w:jc w:val="left"/>
    </w:pPr>
    <w:rPr>
      <w:smallCaps/>
    </w:rPr>
  </w:style>
  <w:style w:type="paragraph" w:styleId="29">
    <w:name w:val="toc 9"/>
    <w:basedOn w:val="1"/>
    <w:next w:val="1"/>
    <w:autoRedefine/>
    <w:semiHidden/>
    <w:qFormat/>
    <w:uiPriority w:val="0"/>
    <w:pPr>
      <w:ind w:left="1680"/>
      <w:jc w:val="left"/>
    </w:pPr>
    <w:rPr>
      <w:szCs w:val="21"/>
    </w:rPr>
  </w:style>
  <w:style w:type="paragraph" w:styleId="30">
    <w:name w:val="Normal (Web)"/>
    <w:basedOn w:val="1"/>
    <w:qFormat/>
    <w:uiPriority w:val="0"/>
    <w:rPr>
      <w:sz w:val="24"/>
    </w:rPr>
  </w:style>
  <w:style w:type="paragraph" w:styleId="31">
    <w:name w:val="Title"/>
    <w:basedOn w:val="1"/>
    <w:qFormat/>
    <w:uiPriority w:val="0"/>
    <w:pPr>
      <w:spacing w:before="240" w:after="60"/>
      <w:jc w:val="center"/>
      <w:outlineLvl w:val="0"/>
    </w:pPr>
    <w:rPr>
      <w:rFonts w:ascii="Arial" w:hAnsi="Arial" w:cs="Arial"/>
      <w:b/>
      <w:bCs/>
      <w:sz w:val="44"/>
      <w:szCs w:val="32"/>
    </w:rPr>
  </w:style>
  <w:style w:type="paragraph" w:styleId="32">
    <w:name w:val="annotation subject"/>
    <w:basedOn w:val="14"/>
    <w:next w:val="14"/>
    <w:link w:val="48"/>
    <w:qFormat/>
    <w:uiPriority w:val="0"/>
    <w:pPr>
      <w:overflowPunct/>
      <w:autoSpaceDE/>
      <w:autoSpaceDN/>
      <w:adjustRightInd/>
      <w:spacing w:after="0"/>
      <w:textAlignment w:val="auto"/>
    </w:pPr>
    <w:rPr>
      <w:b/>
      <w:bCs/>
      <w:kern w:val="2"/>
      <w:sz w:val="21"/>
      <w:szCs w:val="24"/>
      <w:lang w:val="en-US"/>
    </w:rPr>
  </w:style>
  <w:style w:type="table" w:styleId="34">
    <w:name w:val="Table Grid"/>
    <w:basedOn w:val="3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6">
    <w:name w:val="Strong"/>
    <w:qFormat/>
    <w:uiPriority w:val="0"/>
    <w:rPr>
      <w:b/>
      <w:bCs/>
    </w:rPr>
  </w:style>
  <w:style w:type="character" w:styleId="37">
    <w:name w:val="Hyperlink"/>
    <w:qFormat/>
    <w:uiPriority w:val="99"/>
    <w:rPr>
      <w:color w:val="0000FF"/>
      <w:u w:val="single"/>
    </w:rPr>
  </w:style>
  <w:style w:type="character" w:styleId="38">
    <w:name w:val="annotation reference"/>
    <w:qFormat/>
    <w:uiPriority w:val="0"/>
    <w:rPr>
      <w:sz w:val="21"/>
      <w:szCs w:val="21"/>
    </w:rPr>
  </w:style>
  <w:style w:type="character" w:customStyle="1" w:styleId="39">
    <w:name w:val="标题 1 Char Char Char Char Char Char Char Char Char Char Char Char Char Char Char Char Char Char Char Char Char Char Char Char Char Char Char Char Char Char Char Char Char Char Char Char"/>
    <w:qFormat/>
    <w:uiPriority w:val="0"/>
    <w:rPr>
      <w:rFonts w:ascii="Arial" w:hAnsi="Arial" w:eastAsia="宋体"/>
      <w:b/>
      <w:bCs/>
      <w:kern w:val="44"/>
      <w:sz w:val="28"/>
      <w:szCs w:val="44"/>
      <w:lang w:val="en-US" w:eastAsia="zh-CN" w:bidi="ar-SA"/>
    </w:rPr>
  </w:style>
  <w:style w:type="paragraph" w:customStyle="1" w:styleId="40">
    <w:name w:val="普通 (Web)"/>
    <w:basedOn w:val="1"/>
    <w:qFormat/>
    <w:uiPriority w:val="0"/>
    <w:pPr>
      <w:widowControl/>
      <w:spacing w:before="100" w:beforeAutospacing="1" w:after="100" w:afterAutospacing="1"/>
      <w:jc w:val="left"/>
    </w:pPr>
    <w:rPr>
      <w:rFonts w:ascii="宋体" w:hAnsi="宋体"/>
      <w:kern w:val="0"/>
      <w:sz w:val="24"/>
    </w:rPr>
  </w:style>
  <w:style w:type="paragraph" w:customStyle="1" w:styleId="41">
    <w:name w:val="Block Label"/>
    <w:basedOn w:val="1"/>
    <w:next w:val="1"/>
    <w:uiPriority w:val="0"/>
    <w:pPr>
      <w:overflowPunct w:val="0"/>
      <w:autoSpaceDE w:val="0"/>
      <w:autoSpaceDN w:val="0"/>
      <w:adjustRightInd w:val="0"/>
      <w:spacing w:after="120"/>
      <w:jc w:val="left"/>
      <w:textAlignment w:val="baseline"/>
    </w:pPr>
    <w:rPr>
      <w:b/>
      <w:kern w:val="0"/>
      <w:sz w:val="22"/>
      <w:szCs w:val="20"/>
      <w:lang w:val="en-NZ"/>
    </w:rPr>
  </w:style>
  <w:style w:type="paragraph" w:customStyle="1" w:styleId="42">
    <w:name w:val="tablebody"/>
    <w:basedOn w:val="1"/>
    <w:qFormat/>
    <w:uiPriority w:val="0"/>
    <w:pPr>
      <w:widowControl/>
      <w:overflowPunct w:val="0"/>
      <w:autoSpaceDE w:val="0"/>
      <w:autoSpaceDN w:val="0"/>
      <w:adjustRightInd w:val="0"/>
      <w:spacing w:before="40" w:after="20" w:line="216" w:lineRule="auto"/>
      <w:jc w:val="left"/>
      <w:textAlignment w:val="baseline"/>
    </w:pPr>
    <w:rPr>
      <w:rFonts w:ascii="Gill Sans" w:hAnsi="Gill Sans"/>
      <w:kern w:val="0"/>
      <w:sz w:val="22"/>
      <w:szCs w:val="20"/>
      <w:lang w:val="en-GB"/>
    </w:rPr>
  </w:style>
  <w:style w:type="paragraph" w:customStyle="1" w:styleId="43">
    <w:name w:val="tablebodycentre"/>
    <w:basedOn w:val="42"/>
    <w:qFormat/>
    <w:uiPriority w:val="0"/>
    <w:pPr>
      <w:jc w:val="center"/>
    </w:pPr>
  </w:style>
  <w:style w:type="paragraph" w:customStyle="1" w:styleId="44">
    <w:name w:val="Out Box 1"/>
    <w:basedOn w:val="1"/>
    <w:uiPriority w:val="0"/>
    <w:pPr>
      <w:widowControl/>
      <w:overflowPunct w:val="0"/>
      <w:autoSpaceDE w:val="0"/>
      <w:autoSpaceDN w:val="0"/>
      <w:adjustRightInd w:val="0"/>
      <w:spacing w:before="120"/>
      <w:ind w:left="1170" w:right="86" w:hanging="450"/>
      <w:jc w:val="left"/>
      <w:textAlignment w:val="baseline"/>
    </w:pPr>
    <w:rPr>
      <w:rFonts w:ascii="Times" w:hAnsi="Times"/>
      <w:color w:val="000000"/>
      <w:kern w:val="0"/>
      <w:sz w:val="20"/>
      <w:szCs w:val="20"/>
    </w:rPr>
  </w:style>
  <w:style w:type="character" w:customStyle="1" w:styleId="45">
    <w:name w:val="已访问的超链接1"/>
    <w:qFormat/>
    <w:uiPriority w:val="0"/>
    <w:rPr>
      <w:color w:val="800080"/>
      <w:u w:val="single"/>
    </w:rPr>
  </w:style>
  <w:style w:type="paragraph" w:styleId="46">
    <w:name w:val="List Paragraph"/>
    <w:basedOn w:val="1"/>
    <w:qFormat/>
    <w:uiPriority w:val="34"/>
    <w:pPr>
      <w:widowControl/>
      <w:ind w:left="720" w:firstLine="360"/>
      <w:contextualSpacing/>
      <w:jc w:val="left"/>
    </w:pPr>
    <w:rPr>
      <w:rFonts w:ascii="Franklin Gothic Book" w:hAnsi="Franklin Gothic Book" w:eastAsia="黑体"/>
      <w:kern w:val="0"/>
      <w:sz w:val="22"/>
      <w:szCs w:val="22"/>
      <w:lang w:eastAsia="en-US" w:bidi="en-US"/>
    </w:rPr>
  </w:style>
  <w:style w:type="character" w:customStyle="1" w:styleId="47">
    <w:name w:val="批注文字 字符"/>
    <w:link w:val="14"/>
    <w:semiHidden/>
    <w:qFormat/>
    <w:uiPriority w:val="0"/>
    <w:rPr>
      <w:lang w:val="en-NZ"/>
    </w:rPr>
  </w:style>
  <w:style w:type="character" w:customStyle="1" w:styleId="48">
    <w:name w:val="批注主题 字符"/>
    <w:link w:val="32"/>
    <w:qFormat/>
    <w:uiPriority w:val="0"/>
    <w:rPr>
      <w:b/>
      <w:bCs/>
      <w:kern w:val="2"/>
      <w:sz w:val="21"/>
      <w:szCs w:val="24"/>
      <w:lang w:val="en-NZ"/>
    </w:rPr>
  </w:style>
  <w:style w:type="character" w:customStyle="1" w:styleId="49">
    <w:name w:val="日期 字符"/>
    <w:link w:val="19"/>
    <w:qFormat/>
    <w:uiPriority w:val="0"/>
    <w:rPr>
      <w:kern w:val="2"/>
      <w:sz w:val="21"/>
      <w:szCs w:val="24"/>
    </w:rPr>
  </w:style>
  <w:style w:type="character" w:customStyle="1" w:styleId="50">
    <w:name w:val="标题 2 字符"/>
    <w:basedOn w:val="35"/>
    <w:link w:val="3"/>
    <w:uiPriority w:val="0"/>
    <w:rPr>
      <w:rFonts w:ascii="Arial" w:hAnsi="Arial"/>
      <w:b/>
      <w:bCs/>
      <w:kern w:val="4"/>
      <w:sz w:val="24"/>
      <w:szCs w:val="32"/>
    </w:rPr>
  </w:style>
  <w:style w:type="character" w:customStyle="1" w:styleId="51">
    <w:name w:val="标题 3 字符"/>
    <w:basedOn w:val="35"/>
    <w:link w:val="4"/>
    <w:qFormat/>
    <w:uiPriority w:val="0"/>
    <w:rPr>
      <w:rFonts w:ascii="Arial" w:hAnsi="Arial"/>
      <w:b/>
      <w:bCs/>
      <w:kern w:val="2"/>
      <w:sz w:val="21"/>
      <w:szCs w:val="32"/>
    </w:rPr>
  </w:style>
  <w:style w:type="character" w:customStyle="1" w:styleId="52">
    <w:name w:val="页眉 字符"/>
    <w:basedOn w:val="35"/>
    <w:link w:val="23"/>
    <w:qFormat/>
    <w:uiPriority w:val="0"/>
    <w:rPr>
      <w:kern w:val="2"/>
      <w:sz w:val="18"/>
      <w:szCs w:val="18"/>
    </w:rPr>
  </w:style>
  <w:style w:type="character" w:customStyle="1" w:styleId="53">
    <w:name w:val="页脚 字符"/>
    <w:basedOn w:val="35"/>
    <w:link w:val="22"/>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G:\&#24037;&#20316;&#22841;\&#22823;&#35805;II&#25991;&#26723;\&#22823;&#35805;&#35199;&#28216;2.5\&#22823;&#35805;2.5&#25991;&#26723;&#27169;&#29256;\&#31574;&#21010;&#31867;&#25991;&#26723;&#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0127C-81AE-41CB-9F6C-3822D21FCA81}">
  <ds:schemaRefs/>
</ds:datastoreItem>
</file>

<file path=docProps/app.xml><?xml version="1.0" encoding="utf-8"?>
<Properties xmlns="http://schemas.openxmlformats.org/officeDocument/2006/extended-properties" xmlns:vt="http://schemas.openxmlformats.org/officeDocument/2006/docPropsVTypes">
  <Template>策划类文档模板.dot</Template>
  <Pages>30</Pages>
  <Words>12246</Words>
  <Characters>12319</Characters>
  <Lines>101</Lines>
  <Paragraphs>28</Paragraphs>
  <TotalTime>26940</TotalTime>
  <ScaleCrop>false</ScaleCrop>
  <LinksUpToDate>false</LinksUpToDate>
  <CharactersWithSpaces>12374</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2019-09-05T02:44:00Z</dcterms:created>
  <dc:creator>.......</dc:creator>
  <cp:lastModifiedBy>.......</cp:lastModifiedBy>
  <dcterms:modified xsi:type="dcterms:W3CDTF">2025-03-24T08:53:30Z</dcterms:modified>
  <cp:revision>127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eyJoZGlkIjoiYTc3NDhhZjYzYzRjMDNjYTY5YzM1ZTg5YjBlYzE2OGYiLCJ1c2VySWQiOiI5MjQ1MDYxMzcifQ==</vt:lpwstr>
  </property>
  <property fmtid="{D5CDD505-2E9C-101B-9397-08002B2CF9AE}" pid="3" name="KSOProductBuildVer">
    <vt:lpwstr>2052-12.1.0.20305</vt:lpwstr>
  </property>
  <property fmtid="{D5CDD505-2E9C-101B-9397-08002B2CF9AE}" pid="4" name="ICV">
    <vt:lpwstr>7552114D9891401CAF475152AC27D8B6_12</vt:lpwstr>
  </property>
</Properties>
</file>